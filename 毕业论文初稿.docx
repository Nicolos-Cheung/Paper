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82605" w14:textId="77777777"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14:paraId="04C75C6C" w14:textId="77777777" w:rsidR="00ED7AB9" w:rsidRDefault="00C76EC9">
      <w:pPr>
        <w:spacing w:beforeLines="100" w:before="240" w:afterLines="150" w:after="360"/>
        <w:jc w:val="center"/>
        <w:rPr>
          <w:rFonts w:ascii="黑体" w:eastAsia="黑体"/>
          <w:spacing w:val="-52"/>
          <w:sz w:val="72"/>
          <w:szCs w:val="72"/>
        </w:rPr>
      </w:pPr>
      <w:r>
        <w:rPr>
          <w:rFonts w:ascii="黑体" w:eastAsia="黑体" w:hint="eastAsia"/>
          <w:spacing w:val="-52"/>
          <w:sz w:val="72"/>
          <w:szCs w:val="72"/>
        </w:rPr>
        <w:t>专业硕士学位论文</w:t>
      </w:r>
    </w:p>
    <w:p w14:paraId="6F313D19" w14:textId="77777777"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8240" behindDoc="0" locked="0" layoutInCell="1" allowOverlap="0" wp14:anchorId="7B9F490C" wp14:editId="28C242A7">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EC9">
        <w:rPr>
          <w:rFonts w:eastAsia="隶书" w:hint="eastAsia"/>
          <w:sz w:val="48"/>
          <w:szCs w:val="52"/>
        </w:rPr>
        <w:t>（专业学位类型）</w:t>
      </w:r>
    </w:p>
    <w:p w14:paraId="4F01EC2E" w14:textId="77777777" w:rsidR="00ED7AB9" w:rsidRDefault="00ED7AB9">
      <w:pPr>
        <w:ind w:firstLineChars="100" w:firstLine="520"/>
        <w:jc w:val="center"/>
        <w:rPr>
          <w:rFonts w:eastAsia="隶书"/>
          <w:sz w:val="52"/>
          <w:szCs w:val="52"/>
        </w:rPr>
      </w:pPr>
    </w:p>
    <w:p w14:paraId="17CE838B" w14:textId="77777777" w:rsidR="00ED7AB9" w:rsidRDefault="00ED7AB9">
      <w:pPr>
        <w:rPr>
          <w:rFonts w:eastAsia="隶书"/>
          <w:sz w:val="36"/>
          <w:szCs w:val="36"/>
        </w:rPr>
      </w:pPr>
    </w:p>
    <w:p w14:paraId="68993560" w14:textId="77777777" w:rsidR="00ED7AB9" w:rsidRDefault="00C76EC9">
      <w:pPr>
        <w:ind w:firstLineChars="100" w:firstLine="520"/>
        <w:jc w:val="center"/>
        <w:rPr>
          <w:rFonts w:eastAsia="黑体"/>
          <w:sz w:val="52"/>
        </w:rPr>
      </w:pPr>
      <w:r>
        <w:rPr>
          <w:rFonts w:eastAsia="黑体" w:hint="eastAsia"/>
          <w:sz w:val="52"/>
        </w:rPr>
        <w:t xml:space="preserve"> </w:t>
      </w:r>
    </w:p>
    <w:p w14:paraId="58A18176" w14:textId="77777777" w:rsidR="00ED7AB9" w:rsidRDefault="00ED7AB9">
      <w:pPr>
        <w:spacing w:line="300" w:lineRule="auto"/>
        <w:ind w:firstLine="1040"/>
        <w:jc w:val="center"/>
        <w:rPr>
          <w:rFonts w:eastAsia="黑体"/>
          <w:sz w:val="52"/>
        </w:rPr>
      </w:pPr>
    </w:p>
    <w:p w14:paraId="46F060B0" w14:textId="77777777" w:rsidR="00ED7AB9" w:rsidRDefault="000623B2">
      <w:pPr>
        <w:tabs>
          <w:tab w:val="left" w:pos="6820"/>
        </w:tabs>
        <w:spacing w:line="300" w:lineRule="auto"/>
        <w:ind w:firstLine="480"/>
        <w:rPr>
          <w:rFonts w:eastAsia="黑体"/>
          <w:sz w:val="52"/>
        </w:rPr>
      </w:pPr>
      <w:r>
        <w:rPr>
          <w:noProof/>
        </w:rPr>
        <mc:AlternateContent>
          <mc:Choice Requires="wps">
            <w:drawing>
              <wp:anchor distT="0" distB="0" distL="114300" distR="114300" simplePos="0" relativeHeight="251656192" behindDoc="0" locked="0" layoutInCell="1" allowOverlap="1" wp14:anchorId="3F83CCB8" wp14:editId="3E5196B2">
                <wp:simplePos x="0" y="0"/>
                <wp:positionH relativeFrom="column">
                  <wp:posOffset>53975</wp:posOffset>
                </wp:positionH>
                <wp:positionV relativeFrom="paragraph">
                  <wp:posOffset>777240</wp:posOffset>
                </wp:positionV>
                <wp:extent cx="5142865" cy="1256665"/>
                <wp:effectExtent l="0" t="0" r="13335" b="1333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10752FBE" w14:textId="77777777" w:rsidR="00B74884" w:rsidRDefault="00B74884">
                            <w:pPr>
                              <w:jc w:val="center"/>
                              <w:rPr>
                                <w:rFonts w:eastAsia="黑体"/>
                                <w:b/>
                                <w:bCs/>
                                <w:sz w:val="48"/>
                                <w:szCs w:val="52"/>
                              </w:rPr>
                            </w:pPr>
                          </w:p>
                          <w:p w14:paraId="7AB54DBB" w14:textId="77777777" w:rsidR="00B74884" w:rsidRDefault="00B74884">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18740A9A" w14:textId="77777777" w:rsidR="00B74884" w:rsidRDefault="00B74884">
                            <w:pPr>
                              <w:jc w:val="center"/>
                              <w:rPr>
                                <w:rFonts w:eastAsia="黑体"/>
                                <w:b/>
                                <w:bCs/>
                                <w:sz w:val="48"/>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3CCB8" id="Rectangle 76" o:spid="_x0000_s1026" style="position:absolute;left:0;text-align:left;margin-left:4.25pt;margin-top:61.2pt;width:404.95pt;height:9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10752FBE" w14:textId="77777777" w:rsidR="00B74884" w:rsidRDefault="00B74884">
                      <w:pPr>
                        <w:jc w:val="center"/>
                        <w:rPr>
                          <w:rFonts w:eastAsia="黑体"/>
                          <w:b/>
                          <w:bCs/>
                          <w:sz w:val="48"/>
                          <w:szCs w:val="52"/>
                        </w:rPr>
                      </w:pPr>
                    </w:p>
                    <w:p w14:paraId="7AB54DBB" w14:textId="77777777" w:rsidR="00B74884" w:rsidRDefault="00B74884">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18740A9A" w14:textId="77777777" w:rsidR="00B74884" w:rsidRDefault="00B74884">
                      <w:pPr>
                        <w:jc w:val="center"/>
                        <w:rPr>
                          <w:rFonts w:eastAsia="黑体"/>
                          <w:b/>
                          <w:bCs/>
                          <w:sz w:val="48"/>
                          <w:szCs w:val="52"/>
                        </w:rPr>
                      </w:pPr>
                    </w:p>
                  </w:txbxContent>
                </v:textbox>
                <w10:wrap type="topAndBottom"/>
              </v:rect>
            </w:pict>
          </mc:Fallback>
        </mc:AlternateContent>
      </w:r>
      <w:r>
        <w:rPr>
          <w:noProof/>
        </w:rPr>
        <mc:AlternateContent>
          <mc:Choice Requires="wps">
            <w:drawing>
              <wp:anchor distT="0" distB="0" distL="114300" distR="114300" simplePos="0" relativeHeight="251657216" behindDoc="0" locked="0" layoutInCell="1" allowOverlap="1" wp14:anchorId="5B0EFB10" wp14:editId="68C26AD4">
                <wp:simplePos x="0" y="0"/>
                <wp:positionH relativeFrom="column">
                  <wp:posOffset>54610</wp:posOffset>
                </wp:positionH>
                <wp:positionV relativeFrom="paragraph">
                  <wp:posOffset>2229485</wp:posOffset>
                </wp:positionV>
                <wp:extent cx="5073650" cy="2089150"/>
                <wp:effectExtent l="0" t="0" r="31750" b="19050"/>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1E76FFA1" w14:textId="77777777" w:rsidR="00B74884" w:rsidRDefault="00B74884">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B74884" w:rsidRDefault="00B74884">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B74884" w:rsidRDefault="00B74884">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77777777" w:rsidR="00B74884" w:rsidRDefault="00B74884">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4F093A5F" w14:textId="77777777" w:rsidR="00B74884" w:rsidRDefault="00B74884">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EFB10" id="Rectangle 77" o:spid="_x0000_s1027" alt="文本框: 作者姓名：×××&#10;学科专业：软件工程&#10;校内导师：××× 教授 ××× 教授     &#10;企业导师：××× 教授 ××× 教授&#10;完成时间：××××年××月××日&#10;" style="position:absolute;left:0;text-align:left;margin-left:4.3pt;margin-top:175.55pt;width:399.5pt;height:1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1E76FFA1" w14:textId="77777777" w:rsidR="00B74884" w:rsidRDefault="00B74884">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B74884" w:rsidRDefault="00B74884">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B74884" w:rsidRDefault="00B74884">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77777777" w:rsidR="00B74884" w:rsidRDefault="00B74884">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4F093A5F" w14:textId="77777777" w:rsidR="00B74884" w:rsidRDefault="00B74884">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sidR="00C76EC9">
        <w:rPr>
          <w:rFonts w:eastAsia="黑体"/>
          <w:sz w:val="52"/>
        </w:rPr>
        <w:tab/>
      </w:r>
    </w:p>
    <w:p w14:paraId="0EBA0B18"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12485251" w14:textId="77777777"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14:paraId="7B8AA28C" w14:textId="77777777"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108ACCBF" w14:textId="77777777" w:rsidR="00ED7AB9" w:rsidRDefault="00ED7AB9">
      <w:pPr>
        <w:spacing w:line="600" w:lineRule="exact"/>
        <w:jc w:val="center"/>
        <w:rPr>
          <w:rFonts w:ascii="Arial" w:hAnsi="Arial" w:cs="Arial"/>
          <w:sz w:val="32"/>
          <w:szCs w:val="32"/>
        </w:rPr>
      </w:pPr>
    </w:p>
    <w:p w14:paraId="37DD86D7" w14:textId="77777777" w:rsidR="00ED7AB9" w:rsidRDefault="00ED7AB9">
      <w:pPr>
        <w:spacing w:line="600" w:lineRule="exact"/>
        <w:jc w:val="center"/>
        <w:rPr>
          <w:rFonts w:ascii="Arial" w:eastAsia="黑体" w:hAnsi="Arial" w:cs="Arial"/>
          <w:sz w:val="32"/>
          <w:szCs w:val="32"/>
        </w:rPr>
      </w:pPr>
    </w:p>
    <w:p w14:paraId="488ABC93" w14:textId="77777777"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9264" behindDoc="0" locked="0" layoutInCell="1" allowOverlap="1" wp14:anchorId="058934F0" wp14:editId="7BC0A091">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11E69" w14:textId="77777777" w:rsidR="00ED7AB9" w:rsidRDefault="00ED7AB9">
      <w:pPr>
        <w:rPr>
          <w:rFonts w:eastAsia="隶书"/>
          <w:sz w:val="52"/>
          <w:szCs w:val="52"/>
        </w:rPr>
      </w:pPr>
    </w:p>
    <w:p w14:paraId="47A84ECD" w14:textId="77777777" w:rsidR="00ED7AB9" w:rsidRDefault="00ED7AB9">
      <w:pPr>
        <w:rPr>
          <w:rFonts w:eastAsia="黑体"/>
          <w:sz w:val="52"/>
        </w:rPr>
      </w:pPr>
    </w:p>
    <w:p w14:paraId="1EE3F234" w14:textId="77777777" w:rsidR="00ED7AB9" w:rsidRDefault="00ED7AB9">
      <w:pPr>
        <w:spacing w:line="300" w:lineRule="auto"/>
        <w:ind w:firstLine="1040"/>
        <w:jc w:val="center"/>
        <w:rPr>
          <w:rFonts w:eastAsia="黑体"/>
          <w:sz w:val="52"/>
        </w:rPr>
      </w:pPr>
    </w:p>
    <w:p w14:paraId="29CF85AA" w14:textId="77777777" w:rsidR="00ED7AB9" w:rsidRDefault="00ED7AB9">
      <w:pPr>
        <w:spacing w:line="300" w:lineRule="auto"/>
        <w:ind w:firstLine="1040"/>
        <w:jc w:val="center"/>
        <w:rPr>
          <w:rFonts w:eastAsia="黑体"/>
          <w:sz w:val="52"/>
        </w:rPr>
      </w:pPr>
    </w:p>
    <w:p w14:paraId="19479D42"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4144" behindDoc="0" locked="0" layoutInCell="1" allowOverlap="1" wp14:anchorId="27DCE286" wp14:editId="5FEAEE4B">
                <wp:simplePos x="0" y="0"/>
                <wp:positionH relativeFrom="column">
                  <wp:posOffset>-398780</wp:posOffset>
                </wp:positionH>
                <wp:positionV relativeFrom="paragraph">
                  <wp:posOffset>309880</wp:posOffset>
                </wp:positionV>
                <wp:extent cx="6285865" cy="1675765"/>
                <wp:effectExtent l="0" t="0" r="13335" b="26035"/>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1C3A8266" w14:textId="77777777" w:rsidR="00B74884" w:rsidRDefault="00B74884">
                            <w:pPr>
                              <w:spacing w:line="600" w:lineRule="exact"/>
                              <w:jc w:val="center"/>
                              <w:rPr>
                                <w:rFonts w:ascii="Arial" w:hAnsi="Arial" w:cs="Arial"/>
                                <w:b/>
                                <w:sz w:val="40"/>
                                <w:szCs w:val="52"/>
                              </w:rPr>
                            </w:pPr>
                          </w:p>
                          <w:p w14:paraId="0BA935B6" w14:textId="77777777" w:rsidR="00B74884" w:rsidRDefault="00B74884">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B74884" w:rsidRDefault="00B74884">
                            <w:pPr>
                              <w:spacing w:line="600" w:lineRule="exact"/>
                              <w:jc w:val="center"/>
                              <w:rPr>
                                <w:rFonts w:ascii="Arial" w:hAnsi="Arial" w:cs="Arial"/>
                                <w:b/>
                                <w:sz w:val="40"/>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CE286" id="Rectangle 67" o:spid="_x0000_s1028" style="position:absolute;left:0;text-align:left;margin-left:-31.4pt;margin-top:24.4pt;width:494.95pt;height:131.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1C3A8266" w14:textId="77777777" w:rsidR="00B74884" w:rsidRDefault="00B74884">
                      <w:pPr>
                        <w:spacing w:line="600" w:lineRule="exact"/>
                        <w:jc w:val="center"/>
                        <w:rPr>
                          <w:rFonts w:ascii="Arial" w:hAnsi="Arial" w:cs="Arial"/>
                          <w:b/>
                          <w:sz w:val="40"/>
                          <w:szCs w:val="52"/>
                        </w:rPr>
                      </w:pPr>
                    </w:p>
                    <w:p w14:paraId="0BA935B6" w14:textId="77777777" w:rsidR="00B74884" w:rsidRDefault="00B74884">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B74884" w:rsidRDefault="00B74884">
                      <w:pPr>
                        <w:spacing w:line="600" w:lineRule="exact"/>
                        <w:jc w:val="center"/>
                        <w:rPr>
                          <w:rFonts w:ascii="Arial" w:hAnsi="Arial" w:cs="Arial"/>
                          <w:b/>
                          <w:sz w:val="40"/>
                          <w:szCs w:val="52"/>
                        </w:rPr>
                      </w:pPr>
                    </w:p>
                  </w:txbxContent>
                </v:textbox>
              </v:rect>
            </w:pict>
          </mc:Fallback>
        </mc:AlternateContent>
      </w:r>
    </w:p>
    <w:p w14:paraId="6B689FED" w14:textId="77777777" w:rsidR="00ED7AB9" w:rsidRDefault="00ED7AB9">
      <w:pPr>
        <w:spacing w:line="300" w:lineRule="auto"/>
        <w:ind w:firstLine="640"/>
        <w:jc w:val="center"/>
        <w:rPr>
          <w:rFonts w:eastAsia="仿宋_GB2312"/>
          <w:sz w:val="32"/>
        </w:rPr>
      </w:pPr>
    </w:p>
    <w:p w14:paraId="27CC34B8" w14:textId="77777777" w:rsidR="00ED7AB9" w:rsidRDefault="00ED7AB9">
      <w:pPr>
        <w:spacing w:line="300" w:lineRule="auto"/>
        <w:ind w:firstLine="640"/>
        <w:jc w:val="center"/>
        <w:rPr>
          <w:rFonts w:eastAsia="仿宋_GB2312"/>
          <w:sz w:val="32"/>
        </w:rPr>
      </w:pPr>
    </w:p>
    <w:p w14:paraId="600F46CA"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5168" behindDoc="0" locked="0" layoutInCell="1" allowOverlap="1" wp14:anchorId="52C49540" wp14:editId="5A9EA891">
                <wp:simplePos x="0" y="0"/>
                <wp:positionH relativeFrom="column">
                  <wp:posOffset>114300</wp:posOffset>
                </wp:positionH>
                <wp:positionV relativeFrom="paragraph">
                  <wp:posOffset>1351915</wp:posOffset>
                </wp:positionV>
                <wp:extent cx="5143500" cy="2019300"/>
                <wp:effectExtent l="0" t="0" r="38100" b="38100"/>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70E61A2C" w14:textId="77777777" w:rsidR="00B74884" w:rsidRDefault="00B74884">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B74884" w:rsidRDefault="00B74884">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B74884" w:rsidRDefault="00B74884">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B74884" w:rsidRDefault="00B74884">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B74884" w:rsidRDefault="00B74884">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B74884" w:rsidRDefault="00B74884">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49540" id="Rectangle 68" o:spid="_x0000_s1029" style="position:absolute;left:0;text-align:left;margin-left:9pt;margin-top:106.45pt;width:405pt;height:1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70E61A2C" w14:textId="77777777" w:rsidR="00B74884" w:rsidRDefault="00B74884">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B74884" w:rsidRDefault="00B74884">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B74884" w:rsidRDefault="00B74884">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B74884" w:rsidRDefault="00B74884">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B74884" w:rsidRDefault="00B74884">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B74884" w:rsidRDefault="00B74884">
                      <w:pPr>
                        <w:spacing w:line="600" w:lineRule="exact"/>
                        <w:ind w:firstLineChars="112" w:firstLine="358"/>
                        <w:rPr>
                          <w:sz w:val="32"/>
                          <w:szCs w:val="32"/>
                        </w:rPr>
                      </w:pPr>
                    </w:p>
                  </w:txbxContent>
                </v:textbox>
              </v:rect>
            </w:pict>
          </mc:Fallback>
        </mc:AlternateContent>
      </w:r>
    </w:p>
    <w:p w14:paraId="451BAC51"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51AE7FB5" w14:textId="77777777" w:rsidR="00ED7AB9" w:rsidRDefault="00ED7AB9">
      <w:pPr>
        <w:jc w:val="center"/>
        <w:rPr>
          <w:rFonts w:eastAsia="黑体"/>
          <w:sz w:val="32"/>
        </w:rPr>
      </w:pPr>
    </w:p>
    <w:p w14:paraId="2E662C41" w14:textId="77777777" w:rsidR="00ED7AB9" w:rsidRDefault="00C76EC9">
      <w:pPr>
        <w:ind w:firstLine="640"/>
        <w:jc w:val="center"/>
        <w:rPr>
          <w:rFonts w:eastAsia="黑体"/>
        </w:rPr>
      </w:pPr>
      <w:r>
        <w:rPr>
          <w:rFonts w:eastAsia="黑体" w:hint="eastAsia"/>
          <w:sz w:val="32"/>
        </w:rPr>
        <w:t>中国科学技术大学学位论文原创性声明</w:t>
      </w:r>
    </w:p>
    <w:p w14:paraId="20BC89DD"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7C01AB5D" w14:textId="77777777" w:rsidR="00ED7AB9" w:rsidRDefault="00ED7AB9">
      <w:pPr>
        <w:ind w:firstLine="480"/>
        <w:rPr>
          <w:rFonts w:ascii="宋体" w:hAnsi="宋体"/>
        </w:rPr>
      </w:pPr>
    </w:p>
    <w:p w14:paraId="671804F2"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1F82A2FD" w14:textId="77777777" w:rsidR="00ED7AB9" w:rsidRDefault="00ED7AB9">
      <w:pPr>
        <w:ind w:firstLine="480"/>
        <w:rPr>
          <w:rFonts w:ascii="宋体" w:hAnsi="宋体"/>
        </w:rPr>
      </w:pPr>
    </w:p>
    <w:p w14:paraId="71B38D0A" w14:textId="77777777" w:rsidR="00ED7AB9" w:rsidRDefault="00ED7AB9">
      <w:pPr>
        <w:ind w:firstLine="480"/>
        <w:rPr>
          <w:rFonts w:ascii="宋体" w:hAnsi="宋体"/>
        </w:rPr>
      </w:pPr>
    </w:p>
    <w:p w14:paraId="10369D44" w14:textId="77777777" w:rsidR="00ED7AB9" w:rsidRDefault="00ED7AB9">
      <w:pPr>
        <w:ind w:firstLine="480"/>
        <w:rPr>
          <w:rFonts w:ascii="宋体" w:hAnsi="宋体"/>
        </w:rPr>
      </w:pPr>
    </w:p>
    <w:p w14:paraId="1A3BEB15" w14:textId="77777777" w:rsidR="00ED7AB9" w:rsidRDefault="00ED7AB9">
      <w:pPr>
        <w:ind w:firstLine="480"/>
        <w:rPr>
          <w:rFonts w:ascii="宋体" w:hAnsi="宋体"/>
        </w:rPr>
      </w:pPr>
    </w:p>
    <w:p w14:paraId="07B65302"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89B270D"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733607D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7AD6E4EB"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118FF4A"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57066D5C"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2C9E3418" w14:textId="77777777" w:rsidR="00ED7AB9" w:rsidRPr="0071365B" w:rsidRDefault="00C76EC9" w:rsidP="0071365B">
      <w:pPr>
        <w:pStyle w:val="1"/>
      </w:pPr>
      <w:bookmarkStart w:id="0" w:name="_Toc9392"/>
      <w:bookmarkStart w:id="1" w:name="_Toc493570257"/>
      <w:r w:rsidRPr="0071365B">
        <w:rPr>
          <w:rFonts w:hint="eastAsia"/>
        </w:rPr>
        <w:lastRenderedPageBreak/>
        <w:t>摘</w:t>
      </w:r>
      <w:r w:rsidRPr="0071365B">
        <w:rPr>
          <w:rFonts w:hint="eastAsia"/>
        </w:rPr>
        <w:t xml:space="preserve"> </w:t>
      </w:r>
      <w:r w:rsidRPr="0071365B">
        <w:rPr>
          <w:rFonts w:hint="eastAsia"/>
        </w:rPr>
        <w:t>要</w:t>
      </w:r>
      <w:bookmarkEnd w:id="0"/>
      <w:bookmarkEnd w:id="1"/>
    </w:p>
    <w:p w14:paraId="4C41561C" w14:textId="73716950"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EA6141" w:rsidRPr="005F7E4A">
        <w:rPr>
          <w:rFonts w:ascii="宋体" w:hAnsi="宋体" w:hint="eastAsia"/>
          <w:kern w:val="2"/>
        </w:rPr>
        <w:t>推荐系统作为缓解信息过载问题的有效方式之一，在社交媒体中的作用也日趋重要。系统通过计算提取用户或商品的特征信息</w:t>
      </w:r>
      <w:r w:rsidR="00734ED9" w:rsidRPr="005F7E4A">
        <w:rPr>
          <w:rFonts w:ascii="宋体" w:hAnsi="宋体" w:hint="eastAsia"/>
          <w:kern w:val="2"/>
        </w:rPr>
        <w:t>，</w:t>
      </w:r>
      <w:r w:rsidR="00EA6141" w:rsidRPr="005F7E4A">
        <w:rPr>
          <w:rFonts w:ascii="宋体" w:hAnsi="宋体" w:hint="eastAsia"/>
          <w:kern w:val="2"/>
        </w:rPr>
        <w:t>根据</w:t>
      </w:r>
      <w:r w:rsidR="00746B17" w:rsidRPr="005F7E4A">
        <w:rPr>
          <w:rFonts w:ascii="宋体" w:hAnsi="宋体" w:hint="eastAsia"/>
          <w:kern w:val="2"/>
        </w:rPr>
        <w:t>一定的算法</w:t>
      </w:r>
      <w:r w:rsidR="00EA6141" w:rsidRPr="005F7E4A">
        <w:rPr>
          <w:rFonts w:ascii="宋体" w:hAnsi="宋体" w:hint="eastAsia"/>
          <w:kern w:val="2"/>
        </w:rPr>
        <w:t>规则，更加主动、智能的为用户推送可能感兴趣的产品</w:t>
      </w:r>
      <w:r w:rsidR="00746B17" w:rsidRPr="005F7E4A">
        <w:rPr>
          <w:rFonts w:ascii="宋体" w:hAnsi="宋体" w:hint="eastAsia"/>
          <w:kern w:val="2"/>
        </w:rPr>
        <w:t>信息</w:t>
      </w:r>
      <w:r w:rsidR="00EA6141" w:rsidRPr="005F7E4A">
        <w:rPr>
          <w:rFonts w:ascii="宋体" w:hAnsi="宋体" w:hint="eastAsia"/>
          <w:kern w:val="2"/>
        </w:rPr>
        <w:t>，从而帮助用户从海量数据中找到自己感兴趣的内容。</w:t>
      </w:r>
    </w:p>
    <w:p w14:paraId="01913E67" w14:textId="0DA5D54F"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14:paraId="3C139ACF" w14:textId="5B1EC0EB"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14:paraId="355AB65C" w14:textId="27B5719C"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14:paraId="051A81B3" w14:textId="43D1B76C"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14:paraId="64EE562A" w14:textId="63677F89"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14:paraId="50D53107" w14:textId="77777777" w:rsidR="00E2163A" w:rsidRPr="005F7E4A" w:rsidRDefault="00E2163A" w:rsidP="005F7E4A">
      <w:pPr>
        <w:widowControl w:val="0"/>
        <w:spacing w:line="400" w:lineRule="exact"/>
        <w:jc w:val="both"/>
        <w:rPr>
          <w:rFonts w:ascii="宋体" w:hAnsi="宋体"/>
          <w:kern w:val="2"/>
        </w:rPr>
      </w:pPr>
    </w:p>
    <w:p w14:paraId="1DC6B256" w14:textId="575F0EAA"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14:paraId="4A87D0B8" w14:textId="638A6B09" w:rsidR="00ED7AB9" w:rsidRPr="00216AA7" w:rsidRDefault="00216AA7" w:rsidP="00AC652C">
      <w:pPr>
        <w:rPr>
          <w:rFonts w:ascii="宋体" w:hAnsi="宋体"/>
        </w:rPr>
      </w:pPr>
      <w:r>
        <w:rPr>
          <w:rFonts w:ascii="宋体" w:hAnsi="宋体"/>
        </w:rPr>
        <w:br w:type="page"/>
      </w:r>
    </w:p>
    <w:p w14:paraId="6AB44A15" w14:textId="77777777" w:rsidR="00ED7AB9" w:rsidRPr="00F0685C" w:rsidRDefault="00C76EC9" w:rsidP="00F0685C">
      <w:pPr>
        <w:pStyle w:val="1"/>
      </w:pPr>
      <w:bookmarkStart w:id="3" w:name="_Toc3423"/>
      <w:bookmarkStart w:id="4" w:name="_Toc493570258"/>
      <w:r>
        <w:lastRenderedPageBreak/>
        <w:t>ABSTRACT</w:t>
      </w:r>
      <w:bookmarkEnd w:id="3"/>
      <w:bookmarkEnd w:id="4"/>
    </w:p>
    <w:p w14:paraId="5D8E192D" w14:textId="6FF9A385"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14:paraId="2F68BB46" w14:textId="57031F60"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14:paraId="5FE543CB" w14:textId="2DD77BAB"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14:paraId="7966BB01" w14:textId="5DCBE176"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w:t>
      </w:r>
      <w:r w:rsidR="002B733C" w:rsidRPr="00F80622">
        <w:rPr>
          <w:rFonts w:hint="eastAsia"/>
          <w:kern w:val="2"/>
        </w:rPr>
        <w:t xml:space="preserve"> </w:t>
      </w:r>
      <w:r w:rsidR="002B733C" w:rsidRPr="00F80622">
        <w:rPr>
          <w:kern w:val="2"/>
        </w:rPr>
        <w:t>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14:paraId="752103A8" w14:textId="198583A7"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collaborative filtering algorithm based on matrix decomposition, uses the asynchronous distributed random gradient matrix decomposition algorithm, and carries on the related test experiment, It is found that this method can shorten the convergence time of the </w:t>
      </w:r>
      <w:r w:rsidR="002B733C" w:rsidRPr="00F80622">
        <w:rPr>
          <w:kern w:val="2"/>
        </w:rPr>
        <w:lastRenderedPageBreak/>
        <w:t>algorithm well.</w:t>
      </w:r>
    </w:p>
    <w:p w14:paraId="0E962C43" w14:textId="3D72C2AB" w:rsidR="002B733C" w:rsidRPr="00F80622" w:rsidRDefault="00241494" w:rsidP="00F80622">
      <w:pPr>
        <w:widowControl w:val="0"/>
        <w:spacing w:line="400" w:lineRule="exact"/>
        <w:ind w:firstLineChars="200" w:firstLine="480"/>
        <w:jc w:val="both"/>
        <w:rPr>
          <w:kern w:val="2"/>
        </w:rPr>
      </w:pPr>
      <w:r w:rsidRPr="00F80622">
        <w:rPr>
          <w:rFonts w:hint="eastAsia"/>
          <w:kern w:val="2"/>
        </w:rPr>
        <w:t>(3)</w:t>
      </w:r>
      <w:r w:rsidR="00173E10" w:rsidRPr="00F80622">
        <w:rPr>
          <w:rFonts w:hint="eastAsia"/>
          <w:kern w:val="2"/>
        </w:rPr>
        <w:t xml:space="preserve"> </w:t>
      </w:r>
      <w:r w:rsidRPr="00F80622">
        <w:rPr>
          <w:rFonts w:hint="eastAsia"/>
          <w:kern w:val="2"/>
        </w:rPr>
        <w:t>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14:paraId="205FF6EC" w14:textId="77777777" w:rsidR="007E55D9" w:rsidRDefault="007E55D9" w:rsidP="00524B23">
      <w:pPr>
        <w:spacing w:line="400" w:lineRule="exact"/>
        <w:rPr>
          <w:b/>
          <w:bCs/>
        </w:rPr>
      </w:pPr>
    </w:p>
    <w:p w14:paraId="7B79F786" w14:textId="188E264C" w:rsidR="00ED7AB9" w:rsidRPr="00F80622" w:rsidRDefault="00C76EC9" w:rsidP="00524B23">
      <w:pPr>
        <w:spacing w:line="400" w:lineRule="exact"/>
        <w:rPr>
          <w:kern w:val="2"/>
        </w:rPr>
        <w:sectPr w:rsidR="00ED7AB9" w:rsidRPr="00F80622">
          <w:headerReference w:type="default" r:id="rId19"/>
          <w:footerReference w:type="default" r:id="rId20"/>
          <w:pgSz w:w="11906" w:h="16838"/>
          <w:pgMar w:top="1440" w:right="1797" w:bottom="1440" w:left="1797" w:header="851" w:footer="992" w:gutter="0"/>
          <w:pgNumType w:start="2"/>
          <w:cols w:space="720"/>
          <w:docGrid w:linePitch="330"/>
        </w:sectPr>
      </w:pPr>
      <w:r w:rsidRPr="00F80622">
        <w:rPr>
          <w:rFonts w:hint="eastAsia"/>
          <w:b/>
          <w:bCs/>
          <w:kern w:val="2"/>
        </w:rPr>
        <w:t>Key Words:</w:t>
      </w:r>
      <w:r>
        <w:rPr>
          <w:rFonts w:hint="eastAsia"/>
        </w:rPr>
        <w:t xml:space="preserve"> </w:t>
      </w:r>
      <w:r w:rsidR="007F18D6" w:rsidRPr="00F80622">
        <w:rPr>
          <w:kern w:val="2"/>
        </w:rPr>
        <w:t>Information overload, spark, recommender systems, collaborative filtering, cold start</w:t>
      </w:r>
    </w:p>
    <w:p w14:paraId="1119C372" w14:textId="77777777" w:rsidR="00ED7AB9" w:rsidRDefault="00C76EC9" w:rsidP="00F0685C">
      <w:pPr>
        <w:pStyle w:val="1"/>
        <w:rPr>
          <w:sz w:val="36"/>
          <w:szCs w:val="36"/>
        </w:rPr>
      </w:pPr>
      <w:bookmarkStart w:id="5" w:name="_Toc493570259"/>
      <w:r>
        <w:rPr>
          <w:rFonts w:hint="eastAsia"/>
        </w:rPr>
        <w:lastRenderedPageBreak/>
        <w:t>目</w:t>
      </w:r>
      <w:r>
        <w:rPr>
          <w:rFonts w:hint="eastAsia"/>
        </w:rPr>
        <w:t xml:space="preserve"> </w:t>
      </w:r>
      <w:r>
        <w:rPr>
          <w:rFonts w:hint="eastAsia"/>
        </w:rPr>
        <w:t>录</w:t>
      </w:r>
      <w:bookmarkEnd w:id="5"/>
    </w:p>
    <w:p w14:paraId="44D7C7F5" w14:textId="77777777" w:rsidR="009037D2" w:rsidRDefault="00C76EC9">
      <w:pPr>
        <w:pStyle w:val="11"/>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3570257" w:history="1">
        <w:r w:rsidR="009037D2" w:rsidRPr="00D669BF">
          <w:rPr>
            <w:rStyle w:val="af9"/>
            <w:noProof/>
          </w:rPr>
          <w:t>摘</w:t>
        </w:r>
        <w:r w:rsidR="009037D2" w:rsidRPr="00D669BF">
          <w:rPr>
            <w:rStyle w:val="af9"/>
            <w:noProof/>
          </w:rPr>
          <w:t xml:space="preserve"> </w:t>
        </w:r>
        <w:r w:rsidR="009037D2" w:rsidRPr="00D669BF">
          <w:rPr>
            <w:rStyle w:val="af9"/>
            <w:noProof/>
          </w:rPr>
          <w:t>要</w:t>
        </w:r>
        <w:r w:rsidR="009037D2">
          <w:rPr>
            <w:noProof/>
          </w:rPr>
          <w:tab/>
        </w:r>
        <w:r w:rsidR="009037D2">
          <w:rPr>
            <w:noProof/>
          </w:rPr>
          <w:fldChar w:fldCharType="begin"/>
        </w:r>
        <w:r w:rsidR="009037D2">
          <w:rPr>
            <w:noProof/>
          </w:rPr>
          <w:instrText xml:space="preserve"> PAGEREF _Toc493570257 \h </w:instrText>
        </w:r>
        <w:r w:rsidR="009037D2">
          <w:rPr>
            <w:noProof/>
          </w:rPr>
        </w:r>
        <w:r w:rsidR="009037D2">
          <w:rPr>
            <w:noProof/>
          </w:rPr>
          <w:fldChar w:fldCharType="separate"/>
        </w:r>
        <w:r w:rsidR="009037D2">
          <w:rPr>
            <w:noProof/>
          </w:rPr>
          <w:t>2</w:t>
        </w:r>
        <w:r w:rsidR="009037D2">
          <w:rPr>
            <w:noProof/>
          </w:rPr>
          <w:fldChar w:fldCharType="end"/>
        </w:r>
      </w:hyperlink>
    </w:p>
    <w:p w14:paraId="251EED9A" w14:textId="77777777" w:rsidR="009037D2" w:rsidRDefault="00B74884">
      <w:pPr>
        <w:pStyle w:val="11"/>
        <w:tabs>
          <w:tab w:val="right" w:leader="dot" w:pos="8302"/>
        </w:tabs>
        <w:rPr>
          <w:rFonts w:asciiTheme="minorHAnsi" w:eastAsiaTheme="minorEastAsia" w:hAnsiTheme="minorHAnsi" w:cstheme="minorBidi"/>
          <w:caps w:val="0"/>
          <w:noProof/>
          <w:sz w:val="24"/>
          <w:szCs w:val="24"/>
        </w:rPr>
      </w:pPr>
      <w:hyperlink w:anchor="_Toc493570258" w:history="1">
        <w:r w:rsidR="009037D2" w:rsidRPr="00D669BF">
          <w:rPr>
            <w:rStyle w:val="af9"/>
            <w:noProof/>
          </w:rPr>
          <w:t>ABSTRACT</w:t>
        </w:r>
        <w:r w:rsidR="009037D2">
          <w:rPr>
            <w:noProof/>
          </w:rPr>
          <w:tab/>
        </w:r>
        <w:r w:rsidR="009037D2">
          <w:rPr>
            <w:noProof/>
          </w:rPr>
          <w:fldChar w:fldCharType="begin"/>
        </w:r>
        <w:r w:rsidR="009037D2">
          <w:rPr>
            <w:noProof/>
          </w:rPr>
          <w:instrText xml:space="preserve"> PAGEREF _Toc493570258 \h </w:instrText>
        </w:r>
        <w:r w:rsidR="009037D2">
          <w:rPr>
            <w:noProof/>
          </w:rPr>
        </w:r>
        <w:r w:rsidR="009037D2">
          <w:rPr>
            <w:noProof/>
          </w:rPr>
          <w:fldChar w:fldCharType="separate"/>
        </w:r>
        <w:r w:rsidR="009037D2">
          <w:rPr>
            <w:noProof/>
          </w:rPr>
          <w:t>3</w:t>
        </w:r>
        <w:r w:rsidR="009037D2">
          <w:rPr>
            <w:noProof/>
          </w:rPr>
          <w:fldChar w:fldCharType="end"/>
        </w:r>
      </w:hyperlink>
    </w:p>
    <w:p w14:paraId="2E8E007E" w14:textId="77777777" w:rsidR="009037D2" w:rsidRDefault="00B74884">
      <w:pPr>
        <w:pStyle w:val="11"/>
        <w:tabs>
          <w:tab w:val="right" w:leader="dot" w:pos="8302"/>
        </w:tabs>
        <w:rPr>
          <w:rFonts w:asciiTheme="minorHAnsi" w:eastAsiaTheme="minorEastAsia" w:hAnsiTheme="minorHAnsi" w:cstheme="minorBidi"/>
          <w:caps w:val="0"/>
          <w:noProof/>
          <w:sz w:val="24"/>
          <w:szCs w:val="24"/>
        </w:rPr>
      </w:pPr>
      <w:hyperlink w:anchor="_Toc493570259" w:history="1">
        <w:r w:rsidR="009037D2" w:rsidRPr="00D669BF">
          <w:rPr>
            <w:rStyle w:val="af9"/>
            <w:noProof/>
          </w:rPr>
          <w:t>目</w:t>
        </w:r>
        <w:r w:rsidR="009037D2" w:rsidRPr="00D669BF">
          <w:rPr>
            <w:rStyle w:val="af9"/>
            <w:noProof/>
          </w:rPr>
          <w:t xml:space="preserve"> </w:t>
        </w:r>
        <w:r w:rsidR="009037D2" w:rsidRPr="00D669BF">
          <w:rPr>
            <w:rStyle w:val="af9"/>
            <w:noProof/>
          </w:rPr>
          <w:t>录</w:t>
        </w:r>
        <w:r w:rsidR="009037D2">
          <w:rPr>
            <w:noProof/>
          </w:rPr>
          <w:tab/>
        </w:r>
        <w:r w:rsidR="009037D2">
          <w:rPr>
            <w:noProof/>
          </w:rPr>
          <w:fldChar w:fldCharType="begin"/>
        </w:r>
        <w:r w:rsidR="009037D2">
          <w:rPr>
            <w:noProof/>
          </w:rPr>
          <w:instrText xml:space="preserve"> PAGEREF _Toc493570259 \h </w:instrText>
        </w:r>
        <w:r w:rsidR="009037D2">
          <w:rPr>
            <w:noProof/>
          </w:rPr>
        </w:r>
        <w:r w:rsidR="009037D2">
          <w:rPr>
            <w:noProof/>
          </w:rPr>
          <w:fldChar w:fldCharType="separate"/>
        </w:r>
        <w:r w:rsidR="009037D2">
          <w:rPr>
            <w:noProof/>
          </w:rPr>
          <w:t>1</w:t>
        </w:r>
        <w:r w:rsidR="009037D2">
          <w:rPr>
            <w:noProof/>
          </w:rPr>
          <w:fldChar w:fldCharType="end"/>
        </w:r>
      </w:hyperlink>
    </w:p>
    <w:p w14:paraId="18B5A98F" w14:textId="77777777" w:rsidR="009037D2" w:rsidRDefault="00B74884">
      <w:pPr>
        <w:pStyle w:val="11"/>
        <w:tabs>
          <w:tab w:val="right" w:leader="dot" w:pos="8302"/>
        </w:tabs>
        <w:rPr>
          <w:rFonts w:asciiTheme="minorHAnsi" w:eastAsiaTheme="minorEastAsia" w:hAnsiTheme="minorHAnsi" w:cstheme="minorBidi"/>
          <w:caps w:val="0"/>
          <w:noProof/>
          <w:sz w:val="24"/>
          <w:szCs w:val="24"/>
        </w:rPr>
      </w:pPr>
      <w:hyperlink w:anchor="_Toc493570260" w:history="1">
        <w:r w:rsidR="009037D2" w:rsidRPr="00D669BF">
          <w:rPr>
            <w:rStyle w:val="af9"/>
            <w:rFonts w:ascii="黑体" w:hAnsi="黑体"/>
            <w:noProof/>
          </w:rPr>
          <w:t>第</w:t>
        </w:r>
        <w:r w:rsidR="009037D2" w:rsidRPr="00D669BF">
          <w:rPr>
            <w:rStyle w:val="af9"/>
            <w:rFonts w:ascii="黑体" w:hAnsi="黑体"/>
            <w:noProof/>
          </w:rPr>
          <w:t>1</w:t>
        </w:r>
        <w:r w:rsidR="009037D2" w:rsidRPr="00D669BF">
          <w:rPr>
            <w:rStyle w:val="af9"/>
            <w:rFonts w:ascii="黑体" w:hAnsi="黑体"/>
            <w:noProof/>
          </w:rPr>
          <w:t>章</w:t>
        </w:r>
        <w:r w:rsidR="009037D2" w:rsidRPr="00D669BF">
          <w:rPr>
            <w:rStyle w:val="af9"/>
            <w:rFonts w:ascii="黑体" w:hAnsi="黑体"/>
            <w:noProof/>
          </w:rPr>
          <w:t xml:space="preserve"> </w:t>
        </w:r>
        <w:r w:rsidR="009037D2" w:rsidRPr="00D669BF">
          <w:rPr>
            <w:rStyle w:val="af9"/>
            <w:rFonts w:ascii="黑体" w:hAnsi="黑体"/>
            <w:noProof/>
          </w:rPr>
          <w:t>绪论</w:t>
        </w:r>
        <w:r w:rsidR="009037D2">
          <w:rPr>
            <w:noProof/>
          </w:rPr>
          <w:tab/>
        </w:r>
        <w:r w:rsidR="009037D2">
          <w:rPr>
            <w:noProof/>
          </w:rPr>
          <w:fldChar w:fldCharType="begin"/>
        </w:r>
        <w:r w:rsidR="009037D2">
          <w:rPr>
            <w:noProof/>
          </w:rPr>
          <w:instrText xml:space="preserve"> PAGEREF _Toc493570260 \h </w:instrText>
        </w:r>
        <w:r w:rsidR="009037D2">
          <w:rPr>
            <w:noProof/>
          </w:rPr>
        </w:r>
        <w:r w:rsidR="009037D2">
          <w:rPr>
            <w:noProof/>
          </w:rPr>
          <w:fldChar w:fldCharType="separate"/>
        </w:r>
        <w:r w:rsidR="009037D2">
          <w:rPr>
            <w:noProof/>
          </w:rPr>
          <w:t>1</w:t>
        </w:r>
        <w:r w:rsidR="009037D2">
          <w:rPr>
            <w:noProof/>
          </w:rPr>
          <w:fldChar w:fldCharType="end"/>
        </w:r>
      </w:hyperlink>
    </w:p>
    <w:p w14:paraId="0C3686E1" w14:textId="77777777" w:rsidR="009037D2" w:rsidRDefault="00B74884">
      <w:pPr>
        <w:pStyle w:val="23"/>
        <w:rPr>
          <w:rFonts w:asciiTheme="minorHAnsi" w:eastAsiaTheme="minorEastAsia" w:hAnsiTheme="minorHAnsi" w:cstheme="minorBidi"/>
          <w:smallCaps w:val="0"/>
          <w:noProof/>
          <w:szCs w:val="24"/>
        </w:rPr>
      </w:pPr>
      <w:hyperlink w:anchor="_Toc493570261" w:history="1">
        <w:r w:rsidR="009037D2" w:rsidRPr="00D669BF">
          <w:rPr>
            <w:rStyle w:val="af9"/>
            <w:noProof/>
          </w:rPr>
          <w:t xml:space="preserve">1.1 </w:t>
        </w:r>
        <w:r w:rsidR="009037D2" w:rsidRPr="00D669BF">
          <w:rPr>
            <w:rStyle w:val="af9"/>
            <w:noProof/>
          </w:rPr>
          <w:t>课题背景</w:t>
        </w:r>
        <w:r w:rsidR="009037D2">
          <w:rPr>
            <w:noProof/>
          </w:rPr>
          <w:tab/>
        </w:r>
        <w:r w:rsidR="009037D2">
          <w:rPr>
            <w:noProof/>
          </w:rPr>
          <w:fldChar w:fldCharType="begin"/>
        </w:r>
        <w:r w:rsidR="009037D2">
          <w:rPr>
            <w:noProof/>
          </w:rPr>
          <w:instrText xml:space="preserve"> PAGEREF _Toc493570261 \h </w:instrText>
        </w:r>
        <w:r w:rsidR="009037D2">
          <w:rPr>
            <w:noProof/>
          </w:rPr>
        </w:r>
        <w:r w:rsidR="009037D2">
          <w:rPr>
            <w:noProof/>
          </w:rPr>
          <w:fldChar w:fldCharType="separate"/>
        </w:r>
        <w:r w:rsidR="009037D2">
          <w:rPr>
            <w:noProof/>
          </w:rPr>
          <w:t>1</w:t>
        </w:r>
        <w:r w:rsidR="009037D2">
          <w:rPr>
            <w:noProof/>
          </w:rPr>
          <w:fldChar w:fldCharType="end"/>
        </w:r>
      </w:hyperlink>
    </w:p>
    <w:p w14:paraId="22E1147F" w14:textId="77777777" w:rsidR="009037D2" w:rsidRDefault="00B74884">
      <w:pPr>
        <w:pStyle w:val="23"/>
        <w:rPr>
          <w:rFonts w:asciiTheme="minorHAnsi" w:eastAsiaTheme="minorEastAsia" w:hAnsiTheme="minorHAnsi" w:cstheme="minorBidi"/>
          <w:smallCaps w:val="0"/>
          <w:noProof/>
          <w:szCs w:val="24"/>
        </w:rPr>
      </w:pPr>
      <w:hyperlink w:anchor="_Toc493570262" w:history="1">
        <w:r w:rsidR="009037D2" w:rsidRPr="00D669BF">
          <w:rPr>
            <w:rStyle w:val="af9"/>
            <w:noProof/>
          </w:rPr>
          <w:t xml:space="preserve">1.2 </w:t>
        </w:r>
        <w:r w:rsidR="009037D2" w:rsidRPr="00D669BF">
          <w:rPr>
            <w:rStyle w:val="af9"/>
            <w:noProof/>
          </w:rPr>
          <w:t>研究现状</w:t>
        </w:r>
        <w:r w:rsidR="009037D2">
          <w:rPr>
            <w:noProof/>
          </w:rPr>
          <w:tab/>
        </w:r>
        <w:r w:rsidR="009037D2">
          <w:rPr>
            <w:noProof/>
          </w:rPr>
          <w:fldChar w:fldCharType="begin"/>
        </w:r>
        <w:r w:rsidR="009037D2">
          <w:rPr>
            <w:noProof/>
          </w:rPr>
          <w:instrText xml:space="preserve"> PAGEREF _Toc493570262 \h </w:instrText>
        </w:r>
        <w:r w:rsidR="009037D2">
          <w:rPr>
            <w:noProof/>
          </w:rPr>
        </w:r>
        <w:r w:rsidR="009037D2">
          <w:rPr>
            <w:noProof/>
          </w:rPr>
          <w:fldChar w:fldCharType="separate"/>
        </w:r>
        <w:r w:rsidR="009037D2">
          <w:rPr>
            <w:noProof/>
          </w:rPr>
          <w:t>2</w:t>
        </w:r>
        <w:r w:rsidR="009037D2">
          <w:rPr>
            <w:noProof/>
          </w:rPr>
          <w:fldChar w:fldCharType="end"/>
        </w:r>
      </w:hyperlink>
    </w:p>
    <w:p w14:paraId="2FDC0CCD" w14:textId="77777777" w:rsidR="009037D2" w:rsidRDefault="00B74884">
      <w:pPr>
        <w:pStyle w:val="23"/>
        <w:rPr>
          <w:rFonts w:asciiTheme="minorHAnsi" w:eastAsiaTheme="minorEastAsia" w:hAnsiTheme="minorHAnsi" w:cstheme="minorBidi"/>
          <w:smallCaps w:val="0"/>
          <w:noProof/>
          <w:szCs w:val="24"/>
        </w:rPr>
      </w:pPr>
      <w:hyperlink w:anchor="_Toc493570263" w:history="1">
        <w:r w:rsidR="009037D2" w:rsidRPr="00D669BF">
          <w:rPr>
            <w:rStyle w:val="af9"/>
            <w:noProof/>
          </w:rPr>
          <w:t xml:space="preserve">1.3 </w:t>
        </w:r>
        <w:r w:rsidR="009037D2" w:rsidRPr="00D669BF">
          <w:rPr>
            <w:rStyle w:val="af9"/>
            <w:noProof/>
          </w:rPr>
          <w:t>本文的研究内容</w:t>
        </w:r>
        <w:r w:rsidR="009037D2">
          <w:rPr>
            <w:noProof/>
          </w:rPr>
          <w:tab/>
        </w:r>
        <w:r w:rsidR="009037D2">
          <w:rPr>
            <w:noProof/>
          </w:rPr>
          <w:fldChar w:fldCharType="begin"/>
        </w:r>
        <w:r w:rsidR="009037D2">
          <w:rPr>
            <w:noProof/>
          </w:rPr>
          <w:instrText xml:space="preserve"> PAGEREF _Toc493570263 \h </w:instrText>
        </w:r>
        <w:r w:rsidR="009037D2">
          <w:rPr>
            <w:noProof/>
          </w:rPr>
        </w:r>
        <w:r w:rsidR="009037D2">
          <w:rPr>
            <w:noProof/>
          </w:rPr>
          <w:fldChar w:fldCharType="separate"/>
        </w:r>
        <w:r w:rsidR="009037D2">
          <w:rPr>
            <w:noProof/>
          </w:rPr>
          <w:t>3</w:t>
        </w:r>
        <w:r w:rsidR="009037D2">
          <w:rPr>
            <w:noProof/>
          </w:rPr>
          <w:fldChar w:fldCharType="end"/>
        </w:r>
      </w:hyperlink>
    </w:p>
    <w:p w14:paraId="27E3E4F3" w14:textId="77777777" w:rsidR="009037D2" w:rsidRDefault="00B74884">
      <w:pPr>
        <w:pStyle w:val="23"/>
        <w:rPr>
          <w:rFonts w:asciiTheme="minorHAnsi" w:eastAsiaTheme="minorEastAsia" w:hAnsiTheme="minorHAnsi" w:cstheme="minorBidi"/>
          <w:smallCaps w:val="0"/>
          <w:noProof/>
          <w:szCs w:val="24"/>
        </w:rPr>
      </w:pPr>
      <w:hyperlink w:anchor="_Toc493570264" w:history="1">
        <w:r w:rsidR="009037D2" w:rsidRPr="00D669BF">
          <w:rPr>
            <w:rStyle w:val="af9"/>
            <w:noProof/>
          </w:rPr>
          <w:t xml:space="preserve">1.4 </w:t>
        </w:r>
        <w:r w:rsidR="009037D2" w:rsidRPr="00D669BF">
          <w:rPr>
            <w:rStyle w:val="af9"/>
            <w:noProof/>
          </w:rPr>
          <w:t>论文结构安排</w:t>
        </w:r>
        <w:r w:rsidR="009037D2">
          <w:rPr>
            <w:noProof/>
          </w:rPr>
          <w:tab/>
        </w:r>
        <w:r w:rsidR="009037D2">
          <w:rPr>
            <w:noProof/>
          </w:rPr>
          <w:fldChar w:fldCharType="begin"/>
        </w:r>
        <w:r w:rsidR="009037D2">
          <w:rPr>
            <w:noProof/>
          </w:rPr>
          <w:instrText xml:space="preserve"> PAGEREF _Toc493570264 \h </w:instrText>
        </w:r>
        <w:r w:rsidR="009037D2">
          <w:rPr>
            <w:noProof/>
          </w:rPr>
        </w:r>
        <w:r w:rsidR="009037D2">
          <w:rPr>
            <w:noProof/>
          </w:rPr>
          <w:fldChar w:fldCharType="separate"/>
        </w:r>
        <w:r w:rsidR="009037D2">
          <w:rPr>
            <w:noProof/>
          </w:rPr>
          <w:t>3</w:t>
        </w:r>
        <w:r w:rsidR="009037D2">
          <w:rPr>
            <w:noProof/>
          </w:rPr>
          <w:fldChar w:fldCharType="end"/>
        </w:r>
      </w:hyperlink>
    </w:p>
    <w:p w14:paraId="6CD2F4E6" w14:textId="77777777" w:rsidR="009037D2" w:rsidRDefault="00B74884">
      <w:pPr>
        <w:pStyle w:val="23"/>
        <w:rPr>
          <w:rFonts w:asciiTheme="minorHAnsi" w:eastAsiaTheme="minorEastAsia" w:hAnsiTheme="minorHAnsi" w:cstheme="minorBidi"/>
          <w:smallCaps w:val="0"/>
          <w:noProof/>
          <w:szCs w:val="24"/>
        </w:rPr>
      </w:pPr>
      <w:hyperlink w:anchor="_Toc493570265" w:history="1">
        <w:r w:rsidR="009037D2" w:rsidRPr="00D669BF">
          <w:rPr>
            <w:rStyle w:val="af9"/>
            <w:noProof/>
          </w:rPr>
          <w:t xml:space="preserve">1.5 </w:t>
        </w:r>
        <w:r w:rsidR="009037D2" w:rsidRPr="00D669BF">
          <w:rPr>
            <w:rStyle w:val="af9"/>
            <w:noProof/>
          </w:rPr>
          <w:t>本章小结</w:t>
        </w:r>
        <w:r w:rsidR="009037D2">
          <w:rPr>
            <w:noProof/>
          </w:rPr>
          <w:tab/>
        </w:r>
        <w:r w:rsidR="009037D2">
          <w:rPr>
            <w:noProof/>
          </w:rPr>
          <w:fldChar w:fldCharType="begin"/>
        </w:r>
        <w:r w:rsidR="009037D2">
          <w:rPr>
            <w:noProof/>
          </w:rPr>
          <w:instrText xml:space="preserve"> PAGEREF _Toc493570265 \h </w:instrText>
        </w:r>
        <w:r w:rsidR="009037D2">
          <w:rPr>
            <w:noProof/>
          </w:rPr>
        </w:r>
        <w:r w:rsidR="009037D2">
          <w:rPr>
            <w:noProof/>
          </w:rPr>
          <w:fldChar w:fldCharType="separate"/>
        </w:r>
        <w:r w:rsidR="009037D2">
          <w:rPr>
            <w:noProof/>
          </w:rPr>
          <w:t>4</w:t>
        </w:r>
        <w:r w:rsidR="009037D2">
          <w:rPr>
            <w:noProof/>
          </w:rPr>
          <w:fldChar w:fldCharType="end"/>
        </w:r>
      </w:hyperlink>
    </w:p>
    <w:p w14:paraId="740A055A" w14:textId="77777777" w:rsidR="009037D2" w:rsidRDefault="00B74884">
      <w:pPr>
        <w:pStyle w:val="11"/>
        <w:tabs>
          <w:tab w:val="right" w:leader="dot" w:pos="8302"/>
        </w:tabs>
        <w:rPr>
          <w:rFonts w:asciiTheme="minorHAnsi" w:eastAsiaTheme="minorEastAsia" w:hAnsiTheme="minorHAnsi" w:cstheme="minorBidi"/>
          <w:caps w:val="0"/>
          <w:noProof/>
          <w:sz w:val="24"/>
          <w:szCs w:val="24"/>
        </w:rPr>
      </w:pPr>
      <w:hyperlink w:anchor="_Toc493570266" w:history="1">
        <w:r w:rsidR="009037D2" w:rsidRPr="00D669BF">
          <w:rPr>
            <w:rStyle w:val="af9"/>
            <w:rFonts w:ascii="黑体" w:hAnsi="黑体"/>
            <w:noProof/>
          </w:rPr>
          <w:t>第</w:t>
        </w:r>
        <w:r w:rsidR="009037D2" w:rsidRPr="00D669BF">
          <w:rPr>
            <w:rStyle w:val="af9"/>
            <w:rFonts w:ascii="黑体" w:hAnsi="黑体"/>
            <w:noProof/>
          </w:rPr>
          <w:t>2</w:t>
        </w:r>
        <w:r w:rsidR="009037D2" w:rsidRPr="00D669BF">
          <w:rPr>
            <w:rStyle w:val="af9"/>
            <w:rFonts w:ascii="黑体" w:hAnsi="黑体"/>
            <w:noProof/>
          </w:rPr>
          <w:t>章</w:t>
        </w:r>
        <w:r w:rsidR="009037D2" w:rsidRPr="00D669BF">
          <w:rPr>
            <w:rStyle w:val="af9"/>
            <w:rFonts w:ascii="黑体" w:hAnsi="黑体"/>
            <w:noProof/>
          </w:rPr>
          <w:t xml:space="preserve"> </w:t>
        </w:r>
        <w:r w:rsidR="009037D2" w:rsidRPr="00D669BF">
          <w:rPr>
            <w:rStyle w:val="af9"/>
            <w:rFonts w:ascii="黑体" w:hAnsi="黑体"/>
            <w:noProof/>
          </w:rPr>
          <w:t>相关工作</w:t>
        </w:r>
        <w:r w:rsidR="009037D2">
          <w:rPr>
            <w:noProof/>
          </w:rPr>
          <w:tab/>
        </w:r>
        <w:r w:rsidR="009037D2">
          <w:rPr>
            <w:noProof/>
          </w:rPr>
          <w:fldChar w:fldCharType="begin"/>
        </w:r>
        <w:r w:rsidR="009037D2">
          <w:rPr>
            <w:noProof/>
          </w:rPr>
          <w:instrText xml:space="preserve"> PAGEREF _Toc493570266 \h </w:instrText>
        </w:r>
        <w:r w:rsidR="009037D2">
          <w:rPr>
            <w:noProof/>
          </w:rPr>
        </w:r>
        <w:r w:rsidR="009037D2">
          <w:rPr>
            <w:noProof/>
          </w:rPr>
          <w:fldChar w:fldCharType="separate"/>
        </w:r>
        <w:r w:rsidR="009037D2">
          <w:rPr>
            <w:noProof/>
          </w:rPr>
          <w:t>5</w:t>
        </w:r>
        <w:r w:rsidR="009037D2">
          <w:rPr>
            <w:noProof/>
          </w:rPr>
          <w:fldChar w:fldCharType="end"/>
        </w:r>
      </w:hyperlink>
    </w:p>
    <w:p w14:paraId="3F7C39D1" w14:textId="77777777" w:rsidR="009037D2" w:rsidRDefault="00B74884">
      <w:pPr>
        <w:pStyle w:val="23"/>
        <w:rPr>
          <w:rFonts w:asciiTheme="minorHAnsi" w:eastAsiaTheme="minorEastAsia" w:hAnsiTheme="minorHAnsi" w:cstheme="minorBidi"/>
          <w:smallCaps w:val="0"/>
          <w:noProof/>
          <w:szCs w:val="24"/>
        </w:rPr>
      </w:pPr>
      <w:hyperlink w:anchor="_Toc493570267" w:history="1">
        <w:r w:rsidR="009037D2" w:rsidRPr="00D669BF">
          <w:rPr>
            <w:rStyle w:val="af9"/>
            <w:noProof/>
          </w:rPr>
          <w:t xml:space="preserve">2.1 Spark </w:t>
        </w:r>
        <w:r w:rsidR="009037D2" w:rsidRPr="00D669BF">
          <w:rPr>
            <w:rStyle w:val="af9"/>
            <w:noProof/>
          </w:rPr>
          <w:t>分布式框架</w:t>
        </w:r>
        <w:r w:rsidR="009037D2">
          <w:rPr>
            <w:noProof/>
          </w:rPr>
          <w:tab/>
        </w:r>
        <w:r w:rsidR="009037D2">
          <w:rPr>
            <w:noProof/>
          </w:rPr>
          <w:fldChar w:fldCharType="begin"/>
        </w:r>
        <w:r w:rsidR="009037D2">
          <w:rPr>
            <w:noProof/>
          </w:rPr>
          <w:instrText xml:space="preserve"> PAGEREF _Toc493570267 \h </w:instrText>
        </w:r>
        <w:r w:rsidR="009037D2">
          <w:rPr>
            <w:noProof/>
          </w:rPr>
        </w:r>
        <w:r w:rsidR="009037D2">
          <w:rPr>
            <w:noProof/>
          </w:rPr>
          <w:fldChar w:fldCharType="separate"/>
        </w:r>
        <w:r w:rsidR="009037D2">
          <w:rPr>
            <w:noProof/>
          </w:rPr>
          <w:t>5</w:t>
        </w:r>
        <w:r w:rsidR="009037D2">
          <w:rPr>
            <w:noProof/>
          </w:rPr>
          <w:fldChar w:fldCharType="end"/>
        </w:r>
      </w:hyperlink>
    </w:p>
    <w:p w14:paraId="1BC2E4F7"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68" w:history="1">
        <w:r w:rsidR="009037D2" w:rsidRPr="00D669BF">
          <w:rPr>
            <w:rStyle w:val="af9"/>
            <w:noProof/>
          </w:rPr>
          <w:t>2.1.1 Spark</w:t>
        </w:r>
        <w:r w:rsidR="009037D2" w:rsidRPr="00D669BF">
          <w:rPr>
            <w:rStyle w:val="af9"/>
            <w:noProof/>
          </w:rPr>
          <w:t>简介</w:t>
        </w:r>
        <w:r w:rsidR="009037D2">
          <w:rPr>
            <w:noProof/>
          </w:rPr>
          <w:tab/>
        </w:r>
        <w:r w:rsidR="009037D2">
          <w:rPr>
            <w:noProof/>
          </w:rPr>
          <w:fldChar w:fldCharType="begin"/>
        </w:r>
        <w:r w:rsidR="009037D2">
          <w:rPr>
            <w:noProof/>
          </w:rPr>
          <w:instrText xml:space="preserve"> PAGEREF _Toc493570268 \h </w:instrText>
        </w:r>
        <w:r w:rsidR="009037D2">
          <w:rPr>
            <w:noProof/>
          </w:rPr>
        </w:r>
        <w:r w:rsidR="009037D2">
          <w:rPr>
            <w:noProof/>
          </w:rPr>
          <w:fldChar w:fldCharType="separate"/>
        </w:r>
        <w:r w:rsidR="009037D2">
          <w:rPr>
            <w:noProof/>
          </w:rPr>
          <w:t>5</w:t>
        </w:r>
        <w:r w:rsidR="009037D2">
          <w:rPr>
            <w:noProof/>
          </w:rPr>
          <w:fldChar w:fldCharType="end"/>
        </w:r>
      </w:hyperlink>
    </w:p>
    <w:p w14:paraId="1ED689A3"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69" w:history="1">
        <w:r w:rsidR="009037D2" w:rsidRPr="00D669BF">
          <w:rPr>
            <w:rStyle w:val="af9"/>
            <w:noProof/>
          </w:rPr>
          <w:t>2.1.2 Spark Core</w:t>
        </w:r>
        <w:r w:rsidR="009037D2" w:rsidRPr="00D669BF">
          <w:rPr>
            <w:rStyle w:val="af9"/>
            <w:noProof/>
          </w:rPr>
          <w:t>技术</w:t>
        </w:r>
        <w:r w:rsidR="009037D2">
          <w:rPr>
            <w:noProof/>
          </w:rPr>
          <w:tab/>
        </w:r>
        <w:r w:rsidR="009037D2">
          <w:rPr>
            <w:noProof/>
          </w:rPr>
          <w:fldChar w:fldCharType="begin"/>
        </w:r>
        <w:r w:rsidR="009037D2">
          <w:rPr>
            <w:noProof/>
          </w:rPr>
          <w:instrText xml:space="preserve"> PAGEREF _Toc493570269 \h </w:instrText>
        </w:r>
        <w:r w:rsidR="009037D2">
          <w:rPr>
            <w:noProof/>
          </w:rPr>
        </w:r>
        <w:r w:rsidR="009037D2">
          <w:rPr>
            <w:noProof/>
          </w:rPr>
          <w:fldChar w:fldCharType="separate"/>
        </w:r>
        <w:r w:rsidR="009037D2">
          <w:rPr>
            <w:noProof/>
          </w:rPr>
          <w:t>6</w:t>
        </w:r>
        <w:r w:rsidR="009037D2">
          <w:rPr>
            <w:noProof/>
          </w:rPr>
          <w:fldChar w:fldCharType="end"/>
        </w:r>
      </w:hyperlink>
    </w:p>
    <w:p w14:paraId="276AE4A5"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70" w:history="1">
        <w:r w:rsidR="009037D2" w:rsidRPr="00D669BF">
          <w:rPr>
            <w:rStyle w:val="af9"/>
            <w:noProof/>
          </w:rPr>
          <w:t>2.1.3 Spark SQL</w:t>
        </w:r>
        <w:r w:rsidR="009037D2">
          <w:rPr>
            <w:noProof/>
          </w:rPr>
          <w:tab/>
        </w:r>
        <w:r w:rsidR="009037D2">
          <w:rPr>
            <w:noProof/>
          </w:rPr>
          <w:fldChar w:fldCharType="begin"/>
        </w:r>
        <w:r w:rsidR="009037D2">
          <w:rPr>
            <w:noProof/>
          </w:rPr>
          <w:instrText xml:space="preserve"> PAGEREF _Toc493570270 \h </w:instrText>
        </w:r>
        <w:r w:rsidR="009037D2">
          <w:rPr>
            <w:noProof/>
          </w:rPr>
        </w:r>
        <w:r w:rsidR="009037D2">
          <w:rPr>
            <w:noProof/>
          </w:rPr>
          <w:fldChar w:fldCharType="separate"/>
        </w:r>
        <w:r w:rsidR="009037D2">
          <w:rPr>
            <w:noProof/>
          </w:rPr>
          <w:t>7</w:t>
        </w:r>
        <w:r w:rsidR="009037D2">
          <w:rPr>
            <w:noProof/>
          </w:rPr>
          <w:fldChar w:fldCharType="end"/>
        </w:r>
      </w:hyperlink>
    </w:p>
    <w:p w14:paraId="4AD24AC8"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71" w:history="1">
        <w:r w:rsidR="009037D2" w:rsidRPr="00D669BF">
          <w:rPr>
            <w:rStyle w:val="af9"/>
            <w:noProof/>
          </w:rPr>
          <w:t>2.1.4 Spark Streaming</w:t>
        </w:r>
        <w:r w:rsidR="009037D2">
          <w:rPr>
            <w:noProof/>
          </w:rPr>
          <w:tab/>
        </w:r>
        <w:r w:rsidR="009037D2">
          <w:rPr>
            <w:noProof/>
          </w:rPr>
          <w:fldChar w:fldCharType="begin"/>
        </w:r>
        <w:r w:rsidR="009037D2">
          <w:rPr>
            <w:noProof/>
          </w:rPr>
          <w:instrText xml:space="preserve"> PAGEREF _Toc493570271 \h </w:instrText>
        </w:r>
        <w:r w:rsidR="009037D2">
          <w:rPr>
            <w:noProof/>
          </w:rPr>
        </w:r>
        <w:r w:rsidR="009037D2">
          <w:rPr>
            <w:noProof/>
          </w:rPr>
          <w:fldChar w:fldCharType="separate"/>
        </w:r>
        <w:r w:rsidR="009037D2">
          <w:rPr>
            <w:noProof/>
          </w:rPr>
          <w:t>7</w:t>
        </w:r>
        <w:r w:rsidR="009037D2">
          <w:rPr>
            <w:noProof/>
          </w:rPr>
          <w:fldChar w:fldCharType="end"/>
        </w:r>
      </w:hyperlink>
    </w:p>
    <w:p w14:paraId="008BC762"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72" w:history="1">
        <w:r w:rsidR="009037D2" w:rsidRPr="00D669BF">
          <w:rPr>
            <w:rStyle w:val="af9"/>
            <w:noProof/>
          </w:rPr>
          <w:t xml:space="preserve">2.1.5 Spark MLlib </w:t>
        </w:r>
        <w:r w:rsidR="009037D2" w:rsidRPr="00D669BF">
          <w:rPr>
            <w:rStyle w:val="af9"/>
            <w:noProof/>
          </w:rPr>
          <w:t>技术</w:t>
        </w:r>
        <w:r w:rsidR="009037D2">
          <w:rPr>
            <w:noProof/>
          </w:rPr>
          <w:tab/>
        </w:r>
        <w:r w:rsidR="009037D2">
          <w:rPr>
            <w:noProof/>
          </w:rPr>
          <w:fldChar w:fldCharType="begin"/>
        </w:r>
        <w:r w:rsidR="009037D2">
          <w:rPr>
            <w:noProof/>
          </w:rPr>
          <w:instrText xml:space="preserve"> PAGEREF _Toc493570272 \h </w:instrText>
        </w:r>
        <w:r w:rsidR="009037D2">
          <w:rPr>
            <w:noProof/>
          </w:rPr>
        </w:r>
        <w:r w:rsidR="009037D2">
          <w:rPr>
            <w:noProof/>
          </w:rPr>
          <w:fldChar w:fldCharType="separate"/>
        </w:r>
        <w:r w:rsidR="009037D2">
          <w:rPr>
            <w:noProof/>
          </w:rPr>
          <w:t>8</w:t>
        </w:r>
        <w:r w:rsidR="009037D2">
          <w:rPr>
            <w:noProof/>
          </w:rPr>
          <w:fldChar w:fldCharType="end"/>
        </w:r>
      </w:hyperlink>
    </w:p>
    <w:p w14:paraId="0D6C9D39"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73" w:history="1">
        <w:r w:rsidR="009037D2" w:rsidRPr="00D669BF">
          <w:rPr>
            <w:rStyle w:val="af9"/>
            <w:noProof/>
          </w:rPr>
          <w:t>2.1.6 Spark</w:t>
        </w:r>
        <w:r w:rsidR="009037D2" w:rsidRPr="00D669BF">
          <w:rPr>
            <w:rStyle w:val="af9"/>
            <w:noProof/>
          </w:rPr>
          <w:t>与</w:t>
        </w:r>
        <w:r w:rsidR="009037D2" w:rsidRPr="00D669BF">
          <w:rPr>
            <w:rStyle w:val="af9"/>
            <w:noProof/>
          </w:rPr>
          <w:t>Hadoop</w:t>
        </w:r>
        <w:r w:rsidR="009037D2" w:rsidRPr="00D669BF">
          <w:rPr>
            <w:rStyle w:val="af9"/>
            <w:noProof/>
          </w:rPr>
          <w:t>区别</w:t>
        </w:r>
        <w:r w:rsidR="009037D2">
          <w:rPr>
            <w:noProof/>
          </w:rPr>
          <w:tab/>
        </w:r>
        <w:r w:rsidR="009037D2">
          <w:rPr>
            <w:noProof/>
          </w:rPr>
          <w:fldChar w:fldCharType="begin"/>
        </w:r>
        <w:r w:rsidR="009037D2">
          <w:rPr>
            <w:noProof/>
          </w:rPr>
          <w:instrText xml:space="preserve"> PAGEREF _Toc493570273 \h </w:instrText>
        </w:r>
        <w:r w:rsidR="009037D2">
          <w:rPr>
            <w:noProof/>
          </w:rPr>
        </w:r>
        <w:r w:rsidR="009037D2">
          <w:rPr>
            <w:noProof/>
          </w:rPr>
          <w:fldChar w:fldCharType="separate"/>
        </w:r>
        <w:r w:rsidR="009037D2">
          <w:rPr>
            <w:noProof/>
          </w:rPr>
          <w:t>8</w:t>
        </w:r>
        <w:r w:rsidR="009037D2">
          <w:rPr>
            <w:noProof/>
          </w:rPr>
          <w:fldChar w:fldCharType="end"/>
        </w:r>
      </w:hyperlink>
    </w:p>
    <w:p w14:paraId="1AD8440A" w14:textId="77777777" w:rsidR="009037D2" w:rsidRDefault="00B74884">
      <w:pPr>
        <w:pStyle w:val="23"/>
        <w:rPr>
          <w:rFonts w:asciiTheme="minorHAnsi" w:eastAsiaTheme="minorEastAsia" w:hAnsiTheme="minorHAnsi" w:cstheme="minorBidi"/>
          <w:smallCaps w:val="0"/>
          <w:noProof/>
          <w:szCs w:val="24"/>
        </w:rPr>
      </w:pPr>
      <w:hyperlink w:anchor="_Toc493570274" w:history="1">
        <w:r w:rsidR="009037D2" w:rsidRPr="00D669BF">
          <w:rPr>
            <w:rStyle w:val="af9"/>
            <w:noProof/>
          </w:rPr>
          <w:t xml:space="preserve">2.2 HDFS </w:t>
        </w:r>
        <w:r w:rsidR="009037D2" w:rsidRPr="00D669BF">
          <w:rPr>
            <w:rStyle w:val="af9"/>
            <w:noProof/>
          </w:rPr>
          <w:t>分布式存储</w:t>
        </w:r>
        <w:r w:rsidR="009037D2">
          <w:rPr>
            <w:noProof/>
          </w:rPr>
          <w:tab/>
        </w:r>
        <w:r w:rsidR="009037D2">
          <w:rPr>
            <w:noProof/>
          </w:rPr>
          <w:fldChar w:fldCharType="begin"/>
        </w:r>
        <w:r w:rsidR="009037D2">
          <w:rPr>
            <w:noProof/>
          </w:rPr>
          <w:instrText xml:space="preserve"> PAGEREF _Toc493570274 \h </w:instrText>
        </w:r>
        <w:r w:rsidR="009037D2">
          <w:rPr>
            <w:noProof/>
          </w:rPr>
        </w:r>
        <w:r w:rsidR="009037D2">
          <w:rPr>
            <w:noProof/>
          </w:rPr>
          <w:fldChar w:fldCharType="separate"/>
        </w:r>
        <w:r w:rsidR="009037D2">
          <w:rPr>
            <w:noProof/>
          </w:rPr>
          <w:t>9</w:t>
        </w:r>
        <w:r w:rsidR="009037D2">
          <w:rPr>
            <w:noProof/>
          </w:rPr>
          <w:fldChar w:fldCharType="end"/>
        </w:r>
      </w:hyperlink>
    </w:p>
    <w:p w14:paraId="75B6F8AD"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75" w:history="1">
        <w:r w:rsidR="009037D2" w:rsidRPr="00D669BF">
          <w:rPr>
            <w:rStyle w:val="af9"/>
            <w:noProof/>
          </w:rPr>
          <w:t xml:space="preserve">2.2.1 </w:t>
        </w:r>
        <w:r w:rsidR="009037D2" w:rsidRPr="00D669BF">
          <w:rPr>
            <w:rStyle w:val="af9"/>
            <w:noProof/>
          </w:rPr>
          <w:t>数据块</w:t>
        </w:r>
        <w:r w:rsidR="009037D2" w:rsidRPr="00D669BF">
          <w:rPr>
            <w:rStyle w:val="af9"/>
            <w:noProof/>
          </w:rPr>
          <w:t>Block</w:t>
        </w:r>
        <w:r w:rsidR="009037D2">
          <w:rPr>
            <w:noProof/>
          </w:rPr>
          <w:tab/>
        </w:r>
        <w:r w:rsidR="009037D2">
          <w:rPr>
            <w:noProof/>
          </w:rPr>
          <w:fldChar w:fldCharType="begin"/>
        </w:r>
        <w:r w:rsidR="009037D2">
          <w:rPr>
            <w:noProof/>
          </w:rPr>
          <w:instrText xml:space="preserve"> PAGEREF _Toc493570275 \h </w:instrText>
        </w:r>
        <w:r w:rsidR="009037D2">
          <w:rPr>
            <w:noProof/>
          </w:rPr>
        </w:r>
        <w:r w:rsidR="009037D2">
          <w:rPr>
            <w:noProof/>
          </w:rPr>
          <w:fldChar w:fldCharType="separate"/>
        </w:r>
        <w:r w:rsidR="009037D2">
          <w:rPr>
            <w:noProof/>
          </w:rPr>
          <w:t>9</w:t>
        </w:r>
        <w:r w:rsidR="009037D2">
          <w:rPr>
            <w:noProof/>
          </w:rPr>
          <w:fldChar w:fldCharType="end"/>
        </w:r>
      </w:hyperlink>
    </w:p>
    <w:p w14:paraId="076F0085"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76" w:history="1">
        <w:r w:rsidR="009037D2" w:rsidRPr="00D669BF">
          <w:rPr>
            <w:rStyle w:val="af9"/>
            <w:noProof/>
          </w:rPr>
          <w:t>2.2.2 NameNode</w:t>
        </w:r>
        <w:r w:rsidR="009037D2" w:rsidRPr="00D669BF">
          <w:rPr>
            <w:rStyle w:val="af9"/>
            <w:noProof/>
          </w:rPr>
          <w:t>和</w:t>
        </w:r>
        <w:r w:rsidR="009037D2" w:rsidRPr="00D669BF">
          <w:rPr>
            <w:rStyle w:val="af9"/>
            <w:noProof/>
          </w:rPr>
          <w:t>DataNode</w:t>
        </w:r>
        <w:r w:rsidR="009037D2">
          <w:rPr>
            <w:noProof/>
          </w:rPr>
          <w:tab/>
        </w:r>
        <w:r w:rsidR="009037D2">
          <w:rPr>
            <w:noProof/>
          </w:rPr>
          <w:fldChar w:fldCharType="begin"/>
        </w:r>
        <w:r w:rsidR="009037D2">
          <w:rPr>
            <w:noProof/>
          </w:rPr>
          <w:instrText xml:space="preserve"> PAGEREF _Toc493570276 \h </w:instrText>
        </w:r>
        <w:r w:rsidR="009037D2">
          <w:rPr>
            <w:noProof/>
          </w:rPr>
        </w:r>
        <w:r w:rsidR="009037D2">
          <w:rPr>
            <w:noProof/>
          </w:rPr>
          <w:fldChar w:fldCharType="separate"/>
        </w:r>
        <w:r w:rsidR="009037D2">
          <w:rPr>
            <w:noProof/>
          </w:rPr>
          <w:t>9</w:t>
        </w:r>
        <w:r w:rsidR="009037D2">
          <w:rPr>
            <w:noProof/>
          </w:rPr>
          <w:fldChar w:fldCharType="end"/>
        </w:r>
      </w:hyperlink>
    </w:p>
    <w:p w14:paraId="4873AD55"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77" w:history="1">
        <w:r w:rsidR="009037D2" w:rsidRPr="00D669BF">
          <w:rPr>
            <w:rStyle w:val="af9"/>
            <w:noProof/>
          </w:rPr>
          <w:t>2.2.3 NameNode</w:t>
        </w:r>
        <w:r w:rsidR="009037D2" w:rsidRPr="00D669BF">
          <w:rPr>
            <w:rStyle w:val="af9"/>
            <w:noProof/>
          </w:rPr>
          <w:t>管理元数据机制</w:t>
        </w:r>
        <w:r w:rsidR="009037D2">
          <w:rPr>
            <w:noProof/>
          </w:rPr>
          <w:tab/>
        </w:r>
        <w:r w:rsidR="009037D2">
          <w:rPr>
            <w:noProof/>
          </w:rPr>
          <w:fldChar w:fldCharType="begin"/>
        </w:r>
        <w:r w:rsidR="009037D2">
          <w:rPr>
            <w:noProof/>
          </w:rPr>
          <w:instrText xml:space="preserve"> PAGEREF _Toc493570277 \h </w:instrText>
        </w:r>
        <w:r w:rsidR="009037D2">
          <w:rPr>
            <w:noProof/>
          </w:rPr>
        </w:r>
        <w:r w:rsidR="009037D2">
          <w:rPr>
            <w:noProof/>
          </w:rPr>
          <w:fldChar w:fldCharType="separate"/>
        </w:r>
        <w:r w:rsidR="009037D2">
          <w:rPr>
            <w:noProof/>
          </w:rPr>
          <w:t>10</w:t>
        </w:r>
        <w:r w:rsidR="009037D2">
          <w:rPr>
            <w:noProof/>
          </w:rPr>
          <w:fldChar w:fldCharType="end"/>
        </w:r>
      </w:hyperlink>
    </w:p>
    <w:p w14:paraId="18CD6681" w14:textId="77777777" w:rsidR="009037D2" w:rsidRDefault="00B74884">
      <w:pPr>
        <w:pStyle w:val="23"/>
        <w:rPr>
          <w:rFonts w:asciiTheme="minorHAnsi" w:eastAsiaTheme="minorEastAsia" w:hAnsiTheme="minorHAnsi" w:cstheme="minorBidi"/>
          <w:smallCaps w:val="0"/>
          <w:noProof/>
          <w:szCs w:val="24"/>
        </w:rPr>
      </w:pPr>
      <w:hyperlink w:anchor="_Toc493570278" w:history="1">
        <w:r w:rsidR="009037D2" w:rsidRPr="00D669BF">
          <w:rPr>
            <w:rStyle w:val="af9"/>
            <w:noProof/>
          </w:rPr>
          <w:t xml:space="preserve">2.3 Hbase </w:t>
        </w:r>
        <w:r w:rsidR="009037D2" w:rsidRPr="00D669BF">
          <w:rPr>
            <w:rStyle w:val="af9"/>
            <w:noProof/>
          </w:rPr>
          <w:t>数据库</w:t>
        </w:r>
        <w:r w:rsidR="009037D2">
          <w:rPr>
            <w:noProof/>
          </w:rPr>
          <w:tab/>
        </w:r>
        <w:r w:rsidR="009037D2">
          <w:rPr>
            <w:noProof/>
          </w:rPr>
          <w:fldChar w:fldCharType="begin"/>
        </w:r>
        <w:r w:rsidR="009037D2">
          <w:rPr>
            <w:noProof/>
          </w:rPr>
          <w:instrText xml:space="preserve"> PAGEREF _Toc493570278 \h </w:instrText>
        </w:r>
        <w:r w:rsidR="009037D2">
          <w:rPr>
            <w:noProof/>
          </w:rPr>
        </w:r>
        <w:r w:rsidR="009037D2">
          <w:rPr>
            <w:noProof/>
          </w:rPr>
          <w:fldChar w:fldCharType="separate"/>
        </w:r>
        <w:r w:rsidR="009037D2">
          <w:rPr>
            <w:noProof/>
          </w:rPr>
          <w:t>11</w:t>
        </w:r>
        <w:r w:rsidR="009037D2">
          <w:rPr>
            <w:noProof/>
          </w:rPr>
          <w:fldChar w:fldCharType="end"/>
        </w:r>
      </w:hyperlink>
    </w:p>
    <w:p w14:paraId="1AE2276D"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79" w:history="1">
        <w:r w:rsidR="009037D2" w:rsidRPr="00D669BF">
          <w:rPr>
            <w:rStyle w:val="af9"/>
            <w:noProof/>
          </w:rPr>
          <w:t>2.3.1 Hbase</w:t>
        </w:r>
        <w:r w:rsidR="009037D2" w:rsidRPr="00D669BF">
          <w:rPr>
            <w:rStyle w:val="af9"/>
            <w:noProof/>
          </w:rPr>
          <w:t>概述</w:t>
        </w:r>
        <w:r w:rsidR="009037D2">
          <w:rPr>
            <w:noProof/>
          </w:rPr>
          <w:tab/>
        </w:r>
        <w:r w:rsidR="009037D2">
          <w:rPr>
            <w:noProof/>
          </w:rPr>
          <w:fldChar w:fldCharType="begin"/>
        </w:r>
        <w:r w:rsidR="009037D2">
          <w:rPr>
            <w:noProof/>
          </w:rPr>
          <w:instrText xml:space="preserve"> PAGEREF _Toc493570279 \h </w:instrText>
        </w:r>
        <w:r w:rsidR="009037D2">
          <w:rPr>
            <w:noProof/>
          </w:rPr>
        </w:r>
        <w:r w:rsidR="009037D2">
          <w:rPr>
            <w:noProof/>
          </w:rPr>
          <w:fldChar w:fldCharType="separate"/>
        </w:r>
        <w:r w:rsidR="009037D2">
          <w:rPr>
            <w:noProof/>
          </w:rPr>
          <w:t>11</w:t>
        </w:r>
        <w:r w:rsidR="009037D2">
          <w:rPr>
            <w:noProof/>
          </w:rPr>
          <w:fldChar w:fldCharType="end"/>
        </w:r>
      </w:hyperlink>
    </w:p>
    <w:p w14:paraId="710F3BCA"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80" w:history="1">
        <w:r w:rsidR="009037D2" w:rsidRPr="00D669BF">
          <w:rPr>
            <w:rStyle w:val="af9"/>
            <w:noProof/>
          </w:rPr>
          <w:t>2.3.2 Hbase</w:t>
        </w:r>
        <w:r w:rsidR="009037D2" w:rsidRPr="00D669BF">
          <w:rPr>
            <w:rStyle w:val="af9"/>
            <w:noProof/>
          </w:rPr>
          <w:t>表的数据结构</w:t>
        </w:r>
        <w:r w:rsidR="009037D2">
          <w:rPr>
            <w:noProof/>
          </w:rPr>
          <w:tab/>
        </w:r>
        <w:r w:rsidR="009037D2">
          <w:rPr>
            <w:noProof/>
          </w:rPr>
          <w:fldChar w:fldCharType="begin"/>
        </w:r>
        <w:r w:rsidR="009037D2">
          <w:rPr>
            <w:noProof/>
          </w:rPr>
          <w:instrText xml:space="preserve"> PAGEREF _Toc493570280 \h </w:instrText>
        </w:r>
        <w:r w:rsidR="009037D2">
          <w:rPr>
            <w:noProof/>
          </w:rPr>
        </w:r>
        <w:r w:rsidR="009037D2">
          <w:rPr>
            <w:noProof/>
          </w:rPr>
          <w:fldChar w:fldCharType="separate"/>
        </w:r>
        <w:r w:rsidR="009037D2">
          <w:rPr>
            <w:noProof/>
          </w:rPr>
          <w:t>12</w:t>
        </w:r>
        <w:r w:rsidR="009037D2">
          <w:rPr>
            <w:noProof/>
          </w:rPr>
          <w:fldChar w:fldCharType="end"/>
        </w:r>
      </w:hyperlink>
    </w:p>
    <w:p w14:paraId="7075A140"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81" w:history="1">
        <w:r w:rsidR="009037D2" w:rsidRPr="00D669BF">
          <w:rPr>
            <w:rStyle w:val="af9"/>
            <w:noProof/>
          </w:rPr>
          <w:t>2.3.3 Hbase</w:t>
        </w:r>
        <w:r w:rsidR="009037D2" w:rsidRPr="00D669BF">
          <w:rPr>
            <w:rStyle w:val="af9"/>
            <w:noProof/>
          </w:rPr>
          <w:t>系统组成</w:t>
        </w:r>
        <w:r w:rsidR="009037D2">
          <w:rPr>
            <w:noProof/>
          </w:rPr>
          <w:tab/>
        </w:r>
        <w:r w:rsidR="009037D2">
          <w:rPr>
            <w:noProof/>
          </w:rPr>
          <w:fldChar w:fldCharType="begin"/>
        </w:r>
        <w:r w:rsidR="009037D2">
          <w:rPr>
            <w:noProof/>
          </w:rPr>
          <w:instrText xml:space="preserve"> PAGEREF _Toc493570281 \h </w:instrText>
        </w:r>
        <w:r w:rsidR="009037D2">
          <w:rPr>
            <w:noProof/>
          </w:rPr>
        </w:r>
        <w:r w:rsidR="009037D2">
          <w:rPr>
            <w:noProof/>
          </w:rPr>
          <w:fldChar w:fldCharType="separate"/>
        </w:r>
        <w:r w:rsidR="009037D2">
          <w:rPr>
            <w:noProof/>
          </w:rPr>
          <w:t>12</w:t>
        </w:r>
        <w:r w:rsidR="009037D2">
          <w:rPr>
            <w:noProof/>
          </w:rPr>
          <w:fldChar w:fldCharType="end"/>
        </w:r>
      </w:hyperlink>
    </w:p>
    <w:p w14:paraId="6BB8119A" w14:textId="77777777" w:rsidR="009037D2" w:rsidRDefault="00B74884">
      <w:pPr>
        <w:pStyle w:val="23"/>
        <w:rPr>
          <w:rFonts w:asciiTheme="minorHAnsi" w:eastAsiaTheme="minorEastAsia" w:hAnsiTheme="minorHAnsi" w:cstheme="minorBidi"/>
          <w:smallCaps w:val="0"/>
          <w:noProof/>
          <w:szCs w:val="24"/>
        </w:rPr>
      </w:pPr>
      <w:hyperlink w:anchor="_Toc493570282" w:history="1">
        <w:r w:rsidR="009037D2" w:rsidRPr="00D669BF">
          <w:rPr>
            <w:rStyle w:val="af9"/>
            <w:noProof/>
          </w:rPr>
          <w:t xml:space="preserve">2.4 </w:t>
        </w:r>
        <w:r w:rsidR="009037D2" w:rsidRPr="00D669BF">
          <w:rPr>
            <w:rStyle w:val="af9"/>
            <w:noProof/>
          </w:rPr>
          <w:t>推荐算法</w:t>
        </w:r>
        <w:r w:rsidR="009037D2">
          <w:rPr>
            <w:noProof/>
          </w:rPr>
          <w:tab/>
        </w:r>
        <w:r w:rsidR="009037D2">
          <w:rPr>
            <w:noProof/>
          </w:rPr>
          <w:fldChar w:fldCharType="begin"/>
        </w:r>
        <w:r w:rsidR="009037D2">
          <w:rPr>
            <w:noProof/>
          </w:rPr>
          <w:instrText xml:space="preserve"> PAGEREF _Toc493570282 \h </w:instrText>
        </w:r>
        <w:r w:rsidR="009037D2">
          <w:rPr>
            <w:noProof/>
          </w:rPr>
        </w:r>
        <w:r w:rsidR="009037D2">
          <w:rPr>
            <w:noProof/>
          </w:rPr>
          <w:fldChar w:fldCharType="separate"/>
        </w:r>
        <w:r w:rsidR="009037D2">
          <w:rPr>
            <w:noProof/>
          </w:rPr>
          <w:t>13</w:t>
        </w:r>
        <w:r w:rsidR="009037D2">
          <w:rPr>
            <w:noProof/>
          </w:rPr>
          <w:fldChar w:fldCharType="end"/>
        </w:r>
      </w:hyperlink>
    </w:p>
    <w:p w14:paraId="0F883CCE"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83" w:history="1">
        <w:r w:rsidR="009037D2" w:rsidRPr="00D669BF">
          <w:rPr>
            <w:rStyle w:val="af9"/>
            <w:noProof/>
          </w:rPr>
          <w:t xml:space="preserve">2.4.1 </w:t>
        </w:r>
        <w:r w:rsidR="009037D2" w:rsidRPr="00D669BF">
          <w:rPr>
            <w:rStyle w:val="af9"/>
            <w:noProof/>
          </w:rPr>
          <w:t>推荐系统介绍</w:t>
        </w:r>
        <w:r w:rsidR="009037D2">
          <w:rPr>
            <w:noProof/>
          </w:rPr>
          <w:tab/>
        </w:r>
        <w:r w:rsidR="009037D2">
          <w:rPr>
            <w:noProof/>
          </w:rPr>
          <w:fldChar w:fldCharType="begin"/>
        </w:r>
        <w:r w:rsidR="009037D2">
          <w:rPr>
            <w:noProof/>
          </w:rPr>
          <w:instrText xml:space="preserve"> PAGEREF _Toc493570283 \h </w:instrText>
        </w:r>
        <w:r w:rsidR="009037D2">
          <w:rPr>
            <w:noProof/>
          </w:rPr>
        </w:r>
        <w:r w:rsidR="009037D2">
          <w:rPr>
            <w:noProof/>
          </w:rPr>
          <w:fldChar w:fldCharType="separate"/>
        </w:r>
        <w:r w:rsidR="009037D2">
          <w:rPr>
            <w:noProof/>
          </w:rPr>
          <w:t>13</w:t>
        </w:r>
        <w:r w:rsidR="009037D2">
          <w:rPr>
            <w:noProof/>
          </w:rPr>
          <w:fldChar w:fldCharType="end"/>
        </w:r>
      </w:hyperlink>
    </w:p>
    <w:p w14:paraId="7891680D"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84" w:history="1">
        <w:r w:rsidR="009037D2" w:rsidRPr="00D669BF">
          <w:rPr>
            <w:rStyle w:val="af9"/>
            <w:noProof/>
          </w:rPr>
          <w:t xml:space="preserve">2.4.2 </w:t>
        </w:r>
        <w:r w:rsidR="009037D2" w:rsidRPr="00D669BF">
          <w:rPr>
            <w:rStyle w:val="af9"/>
            <w:noProof/>
          </w:rPr>
          <w:t>协同过滤概述</w:t>
        </w:r>
        <w:r w:rsidR="009037D2">
          <w:rPr>
            <w:noProof/>
          </w:rPr>
          <w:tab/>
        </w:r>
        <w:r w:rsidR="009037D2">
          <w:rPr>
            <w:noProof/>
          </w:rPr>
          <w:fldChar w:fldCharType="begin"/>
        </w:r>
        <w:r w:rsidR="009037D2">
          <w:rPr>
            <w:noProof/>
          </w:rPr>
          <w:instrText xml:space="preserve"> PAGEREF _Toc493570284 \h </w:instrText>
        </w:r>
        <w:r w:rsidR="009037D2">
          <w:rPr>
            <w:noProof/>
          </w:rPr>
        </w:r>
        <w:r w:rsidR="009037D2">
          <w:rPr>
            <w:noProof/>
          </w:rPr>
          <w:fldChar w:fldCharType="separate"/>
        </w:r>
        <w:r w:rsidR="009037D2">
          <w:rPr>
            <w:noProof/>
          </w:rPr>
          <w:t>14</w:t>
        </w:r>
        <w:r w:rsidR="009037D2">
          <w:rPr>
            <w:noProof/>
          </w:rPr>
          <w:fldChar w:fldCharType="end"/>
        </w:r>
      </w:hyperlink>
    </w:p>
    <w:p w14:paraId="7D51A3EB"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85" w:history="1">
        <w:r w:rsidR="009037D2" w:rsidRPr="00D669BF">
          <w:rPr>
            <w:rStyle w:val="af9"/>
            <w:noProof/>
          </w:rPr>
          <w:t xml:space="preserve">2.4.3 </w:t>
        </w:r>
        <w:r w:rsidR="009037D2" w:rsidRPr="00D669BF">
          <w:rPr>
            <w:rStyle w:val="af9"/>
            <w:noProof/>
          </w:rPr>
          <w:t>基于</w:t>
        </w:r>
        <w:r w:rsidR="009037D2" w:rsidRPr="00D669BF">
          <w:rPr>
            <w:rStyle w:val="af9"/>
            <w:noProof/>
          </w:rPr>
          <w:t>SVD</w:t>
        </w:r>
        <w:r w:rsidR="009037D2" w:rsidRPr="00D669BF">
          <w:rPr>
            <w:rStyle w:val="af9"/>
            <w:noProof/>
          </w:rPr>
          <w:t>的推荐</w:t>
        </w:r>
        <w:r w:rsidR="009037D2">
          <w:rPr>
            <w:noProof/>
          </w:rPr>
          <w:tab/>
        </w:r>
        <w:r w:rsidR="009037D2">
          <w:rPr>
            <w:noProof/>
          </w:rPr>
          <w:fldChar w:fldCharType="begin"/>
        </w:r>
        <w:r w:rsidR="009037D2">
          <w:rPr>
            <w:noProof/>
          </w:rPr>
          <w:instrText xml:space="preserve"> PAGEREF _Toc493570285 \h </w:instrText>
        </w:r>
        <w:r w:rsidR="009037D2">
          <w:rPr>
            <w:noProof/>
          </w:rPr>
        </w:r>
        <w:r w:rsidR="009037D2">
          <w:rPr>
            <w:noProof/>
          </w:rPr>
          <w:fldChar w:fldCharType="separate"/>
        </w:r>
        <w:r w:rsidR="009037D2">
          <w:rPr>
            <w:noProof/>
          </w:rPr>
          <w:t>14</w:t>
        </w:r>
        <w:r w:rsidR="009037D2">
          <w:rPr>
            <w:noProof/>
          </w:rPr>
          <w:fldChar w:fldCharType="end"/>
        </w:r>
      </w:hyperlink>
    </w:p>
    <w:p w14:paraId="400A6F79"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86" w:history="1">
        <w:r w:rsidR="009037D2" w:rsidRPr="00D669BF">
          <w:rPr>
            <w:rStyle w:val="af9"/>
            <w:noProof/>
          </w:rPr>
          <w:t xml:space="preserve">2.4.4 </w:t>
        </w:r>
        <w:r w:rsidR="009037D2" w:rsidRPr="00D669BF">
          <w:rPr>
            <w:rStyle w:val="af9"/>
            <w:noProof/>
          </w:rPr>
          <w:t>基于人口统计学的推荐</w:t>
        </w:r>
        <w:r w:rsidR="009037D2">
          <w:rPr>
            <w:noProof/>
          </w:rPr>
          <w:tab/>
        </w:r>
        <w:r w:rsidR="009037D2">
          <w:rPr>
            <w:noProof/>
          </w:rPr>
          <w:fldChar w:fldCharType="begin"/>
        </w:r>
        <w:r w:rsidR="009037D2">
          <w:rPr>
            <w:noProof/>
          </w:rPr>
          <w:instrText xml:space="preserve"> PAGEREF _Toc493570286 \h </w:instrText>
        </w:r>
        <w:r w:rsidR="009037D2">
          <w:rPr>
            <w:noProof/>
          </w:rPr>
        </w:r>
        <w:r w:rsidR="009037D2">
          <w:rPr>
            <w:noProof/>
          </w:rPr>
          <w:fldChar w:fldCharType="separate"/>
        </w:r>
        <w:r w:rsidR="009037D2">
          <w:rPr>
            <w:noProof/>
          </w:rPr>
          <w:t>15</w:t>
        </w:r>
        <w:r w:rsidR="009037D2">
          <w:rPr>
            <w:noProof/>
          </w:rPr>
          <w:fldChar w:fldCharType="end"/>
        </w:r>
      </w:hyperlink>
    </w:p>
    <w:p w14:paraId="6B634D98"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87" w:history="1">
        <w:r w:rsidR="009037D2" w:rsidRPr="00D669BF">
          <w:rPr>
            <w:rStyle w:val="af9"/>
            <w:noProof/>
          </w:rPr>
          <w:t xml:space="preserve">2.4.5 </w:t>
        </w:r>
        <w:r w:rsidR="009037D2" w:rsidRPr="00D669BF">
          <w:rPr>
            <w:rStyle w:val="af9"/>
            <w:noProof/>
          </w:rPr>
          <w:t>基于内容的推荐</w:t>
        </w:r>
        <w:r w:rsidR="009037D2">
          <w:rPr>
            <w:noProof/>
          </w:rPr>
          <w:tab/>
        </w:r>
        <w:r w:rsidR="009037D2">
          <w:rPr>
            <w:noProof/>
          </w:rPr>
          <w:fldChar w:fldCharType="begin"/>
        </w:r>
        <w:r w:rsidR="009037D2">
          <w:rPr>
            <w:noProof/>
          </w:rPr>
          <w:instrText xml:space="preserve"> PAGEREF _Toc493570287 \h </w:instrText>
        </w:r>
        <w:r w:rsidR="009037D2">
          <w:rPr>
            <w:noProof/>
          </w:rPr>
        </w:r>
        <w:r w:rsidR="009037D2">
          <w:rPr>
            <w:noProof/>
          </w:rPr>
          <w:fldChar w:fldCharType="separate"/>
        </w:r>
        <w:r w:rsidR="009037D2">
          <w:rPr>
            <w:noProof/>
          </w:rPr>
          <w:t>16</w:t>
        </w:r>
        <w:r w:rsidR="009037D2">
          <w:rPr>
            <w:noProof/>
          </w:rPr>
          <w:fldChar w:fldCharType="end"/>
        </w:r>
      </w:hyperlink>
    </w:p>
    <w:p w14:paraId="5BA4BBD9" w14:textId="77777777" w:rsidR="009037D2" w:rsidRDefault="00B74884">
      <w:pPr>
        <w:pStyle w:val="23"/>
        <w:rPr>
          <w:rFonts w:asciiTheme="minorHAnsi" w:eastAsiaTheme="minorEastAsia" w:hAnsiTheme="minorHAnsi" w:cstheme="minorBidi"/>
          <w:smallCaps w:val="0"/>
          <w:noProof/>
          <w:szCs w:val="24"/>
        </w:rPr>
      </w:pPr>
      <w:hyperlink w:anchor="_Toc493570288" w:history="1">
        <w:r w:rsidR="009037D2" w:rsidRPr="00D669BF">
          <w:rPr>
            <w:rStyle w:val="af9"/>
            <w:noProof/>
          </w:rPr>
          <w:t xml:space="preserve">2.5 </w:t>
        </w:r>
        <w:r w:rsidR="009037D2" w:rsidRPr="00D669BF">
          <w:rPr>
            <w:rStyle w:val="af9"/>
            <w:noProof/>
          </w:rPr>
          <w:t>本章小结</w:t>
        </w:r>
        <w:r w:rsidR="009037D2">
          <w:rPr>
            <w:noProof/>
          </w:rPr>
          <w:tab/>
        </w:r>
        <w:r w:rsidR="009037D2">
          <w:rPr>
            <w:noProof/>
          </w:rPr>
          <w:fldChar w:fldCharType="begin"/>
        </w:r>
        <w:r w:rsidR="009037D2">
          <w:rPr>
            <w:noProof/>
          </w:rPr>
          <w:instrText xml:space="preserve"> PAGEREF _Toc493570288 \h </w:instrText>
        </w:r>
        <w:r w:rsidR="009037D2">
          <w:rPr>
            <w:noProof/>
          </w:rPr>
        </w:r>
        <w:r w:rsidR="009037D2">
          <w:rPr>
            <w:noProof/>
          </w:rPr>
          <w:fldChar w:fldCharType="separate"/>
        </w:r>
        <w:r w:rsidR="009037D2">
          <w:rPr>
            <w:noProof/>
          </w:rPr>
          <w:t>17</w:t>
        </w:r>
        <w:r w:rsidR="009037D2">
          <w:rPr>
            <w:noProof/>
          </w:rPr>
          <w:fldChar w:fldCharType="end"/>
        </w:r>
      </w:hyperlink>
    </w:p>
    <w:p w14:paraId="59C768F2" w14:textId="77777777" w:rsidR="009037D2" w:rsidRDefault="00B74884">
      <w:pPr>
        <w:pStyle w:val="11"/>
        <w:tabs>
          <w:tab w:val="right" w:leader="dot" w:pos="8302"/>
        </w:tabs>
        <w:rPr>
          <w:rFonts w:asciiTheme="minorHAnsi" w:eastAsiaTheme="minorEastAsia" w:hAnsiTheme="minorHAnsi" w:cstheme="minorBidi"/>
          <w:caps w:val="0"/>
          <w:noProof/>
          <w:sz w:val="24"/>
          <w:szCs w:val="24"/>
        </w:rPr>
      </w:pPr>
      <w:hyperlink w:anchor="_Toc493570289" w:history="1">
        <w:r w:rsidR="009037D2" w:rsidRPr="00D669BF">
          <w:rPr>
            <w:rStyle w:val="af9"/>
            <w:rFonts w:ascii="黑体" w:hAnsi="黑体"/>
            <w:noProof/>
          </w:rPr>
          <w:t>第</w:t>
        </w:r>
        <w:r w:rsidR="009037D2" w:rsidRPr="00D669BF">
          <w:rPr>
            <w:rStyle w:val="af9"/>
            <w:rFonts w:ascii="黑体" w:hAnsi="黑体"/>
            <w:noProof/>
          </w:rPr>
          <w:t>3</w:t>
        </w:r>
        <w:r w:rsidR="009037D2" w:rsidRPr="00D669BF">
          <w:rPr>
            <w:rStyle w:val="af9"/>
            <w:rFonts w:ascii="黑体" w:hAnsi="黑体"/>
            <w:noProof/>
          </w:rPr>
          <w:t>章</w:t>
        </w:r>
        <w:r w:rsidR="009037D2" w:rsidRPr="00D669BF">
          <w:rPr>
            <w:rStyle w:val="af9"/>
            <w:rFonts w:ascii="黑体" w:hAnsi="黑体"/>
            <w:noProof/>
          </w:rPr>
          <w:t xml:space="preserve"> </w:t>
        </w:r>
        <w:r w:rsidR="009037D2" w:rsidRPr="00D669BF">
          <w:rPr>
            <w:rStyle w:val="af9"/>
            <w:rFonts w:ascii="黑体" w:hAnsi="黑体"/>
            <w:noProof/>
          </w:rPr>
          <w:t>基于</w:t>
        </w:r>
        <w:r w:rsidR="009037D2" w:rsidRPr="00D669BF">
          <w:rPr>
            <w:rStyle w:val="af9"/>
            <w:rFonts w:ascii="黑体" w:hAnsi="黑体"/>
            <w:noProof/>
          </w:rPr>
          <w:t xml:space="preserve">Spark </w:t>
        </w:r>
        <w:r w:rsidR="009037D2" w:rsidRPr="00D669BF">
          <w:rPr>
            <w:rStyle w:val="af9"/>
            <w:rFonts w:ascii="黑体" w:hAnsi="黑体"/>
            <w:noProof/>
          </w:rPr>
          <w:t>的推荐系统设计</w:t>
        </w:r>
        <w:r w:rsidR="009037D2">
          <w:rPr>
            <w:noProof/>
          </w:rPr>
          <w:tab/>
        </w:r>
        <w:r w:rsidR="009037D2">
          <w:rPr>
            <w:noProof/>
          </w:rPr>
          <w:fldChar w:fldCharType="begin"/>
        </w:r>
        <w:r w:rsidR="009037D2">
          <w:rPr>
            <w:noProof/>
          </w:rPr>
          <w:instrText xml:space="preserve"> PAGEREF _Toc493570289 \h </w:instrText>
        </w:r>
        <w:r w:rsidR="009037D2">
          <w:rPr>
            <w:noProof/>
          </w:rPr>
        </w:r>
        <w:r w:rsidR="009037D2">
          <w:rPr>
            <w:noProof/>
          </w:rPr>
          <w:fldChar w:fldCharType="separate"/>
        </w:r>
        <w:r w:rsidR="009037D2">
          <w:rPr>
            <w:noProof/>
          </w:rPr>
          <w:t>18</w:t>
        </w:r>
        <w:r w:rsidR="009037D2">
          <w:rPr>
            <w:noProof/>
          </w:rPr>
          <w:fldChar w:fldCharType="end"/>
        </w:r>
      </w:hyperlink>
    </w:p>
    <w:p w14:paraId="5211E215" w14:textId="77777777" w:rsidR="009037D2" w:rsidRDefault="00B74884">
      <w:pPr>
        <w:pStyle w:val="23"/>
        <w:rPr>
          <w:rFonts w:asciiTheme="minorHAnsi" w:eastAsiaTheme="minorEastAsia" w:hAnsiTheme="minorHAnsi" w:cstheme="minorBidi"/>
          <w:smallCaps w:val="0"/>
          <w:noProof/>
          <w:szCs w:val="24"/>
        </w:rPr>
      </w:pPr>
      <w:hyperlink w:anchor="_Toc493570290" w:history="1">
        <w:r w:rsidR="009037D2" w:rsidRPr="00D669BF">
          <w:rPr>
            <w:rStyle w:val="af9"/>
            <w:noProof/>
          </w:rPr>
          <w:t xml:space="preserve">3.1 </w:t>
        </w:r>
        <w:r w:rsidR="009037D2" w:rsidRPr="00D669BF">
          <w:rPr>
            <w:rStyle w:val="af9"/>
            <w:noProof/>
          </w:rPr>
          <w:t>推荐系统离线计算</w:t>
        </w:r>
        <w:r w:rsidR="009037D2">
          <w:rPr>
            <w:noProof/>
          </w:rPr>
          <w:tab/>
        </w:r>
        <w:r w:rsidR="009037D2">
          <w:rPr>
            <w:noProof/>
          </w:rPr>
          <w:fldChar w:fldCharType="begin"/>
        </w:r>
        <w:r w:rsidR="009037D2">
          <w:rPr>
            <w:noProof/>
          </w:rPr>
          <w:instrText xml:space="preserve"> PAGEREF _Toc493570290 \h </w:instrText>
        </w:r>
        <w:r w:rsidR="009037D2">
          <w:rPr>
            <w:noProof/>
          </w:rPr>
        </w:r>
        <w:r w:rsidR="009037D2">
          <w:rPr>
            <w:noProof/>
          </w:rPr>
          <w:fldChar w:fldCharType="separate"/>
        </w:r>
        <w:r w:rsidR="009037D2">
          <w:rPr>
            <w:noProof/>
          </w:rPr>
          <w:t>18</w:t>
        </w:r>
        <w:r w:rsidR="009037D2">
          <w:rPr>
            <w:noProof/>
          </w:rPr>
          <w:fldChar w:fldCharType="end"/>
        </w:r>
      </w:hyperlink>
    </w:p>
    <w:p w14:paraId="131B1520"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91" w:history="1">
        <w:r w:rsidR="009037D2" w:rsidRPr="00D669BF">
          <w:rPr>
            <w:rStyle w:val="af9"/>
            <w:noProof/>
          </w:rPr>
          <w:t xml:space="preserve">3.1.1 </w:t>
        </w:r>
        <w:r w:rsidR="009037D2" w:rsidRPr="00D669BF">
          <w:rPr>
            <w:rStyle w:val="af9"/>
            <w:noProof/>
          </w:rPr>
          <w:t>业务需求分析</w:t>
        </w:r>
        <w:r w:rsidR="009037D2">
          <w:rPr>
            <w:noProof/>
          </w:rPr>
          <w:tab/>
        </w:r>
        <w:r w:rsidR="009037D2">
          <w:rPr>
            <w:noProof/>
          </w:rPr>
          <w:fldChar w:fldCharType="begin"/>
        </w:r>
        <w:r w:rsidR="009037D2">
          <w:rPr>
            <w:noProof/>
          </w:rPr>
          <w:instrText xml:space="preserve"> PAGEREF _Toc493570291 \h </w:instrText>
        </w:r>
        <w:r w:rsidR="009037D2">
          <w:rPr>
            <w:noProof/>
          </w:rPr>
        </w:r>
        <w:r w:rsidR="009037D2">
          <w:rPr>
            <w:noProof/>
          </w:rPr>
          <w:fldChar w:fldCharType="separate"/>
        </w:r>
        <w:r w:rsidR="009037D2">
          <w:rPr>
            <w:noProof/>
          </w:rPr>
          <w:t>18</w:t>
        </w:r>
        <w:r w:rsidR="009037D2">
          <w:rPr>
            <w:noProof/>
          </w:rPr>
          <w:fldChar w:fldCharType="end"/>
        </w:r>
      </w:hyperlink>
    </w:p>
    <w:p w14:paraId="110629C5"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92" w:history="1">
        <w:r w:rsidR="009037D2" w:rsidRPr="00D669BF">
          <w:rPr>
            <w:rStyle w:val="af9"/>
            <w:noProof/>
          </w:rPr>
          <w:t xml:space="preserve">3.1.2 </w:t>
        </w:r>
        <w:r w:rsidR="009037D2" w:rsidRPr="00D669BF">
          <w:rPr>
            <w:rStyle w:val="af9"/>
            <w:noProof/>
          </w:rPr>
          <w:t>功能需求和系统整体结构</w:t>
        </w:r>
        <w:r w:rsidR="009037D2">
          <w:rPr>
            <w:noProof/>
          </w:rPr>
          <w:tab/>
        </w:r>
        <w:r w:rsidR="009037D2">
          <w:rPr>
            <w:noProof/>
          </w:rPr>
          <w:fldChar w:fldCharType="begin"/>
        </w:r>
        <w:r w:rsidR="009037D2">
          <w:rPr>
            <w:noProof/>
          </w:rPr>
          <w:instrText xml:space="preserve"> PAGEREF _Toc493570292 \h </w:instrText>
        </w:r>
        <w:r w:rsidR="009037D2">
          <w:rPr>
            <w:noProof/>
          </w:rPr>
        </w:r>
        <w:r w:rsidR="009037D2">
          <w:rPr>
            <w:noProof/>
          </w:rPr>
          <w:fldChar w:fldCharType="separate"/>
        </w:r>
        <w:r w:rsidR="009037D2">
          <w:rPr>
            <w:noProof/>
          </w:rPr>
          <w:t>18</w:t>
        </w:r>
        <w:r w:rsidR="009037D2">
          <w:rPr>
            <w:noProof/>
          </w:rPr>
          <w:fldChar w:fldCharType="end"/>
        </w:r>
      </w:hyperlink>
    </w:p>
    <w:p w14:paraId="347D266F" w14:textId="77777777" w:rsidR="009037D2" w:rsidRDefault="00B74884">
      <w:pPr>
        <w:pStyle w:val="23"/>
        <w:rPr>
          <w:rFonts w:asciiTheme="minorHAnsi" w:eastAsiaTheme="minorEastAsia" w:hAnsiTheme="minorHAnsi" w:cstheme="minorBidi"/>
          <w:smallCaps w:val="0"/>
          <w:noProof/>
          <w:szCs w:val="24"/>
        </w:rPr>
      </w:pPr>
      <w:hyperlink w:anchor="_Toc493570293" w:history="1">
        <w:r w:rsidR="009037D2" w:rsidRPr="00D669BF">
          <w:rPr>
            <w:rStyle w:val="af9"/>
            <w:noProof/>
          </w:rPr>
          <w:t xml:space="preserve">3.2 </w:t>
        </w:r>
        <w:r w:rsidR="009037D2" w:rsidRPr="00D669BF">
          <w:rPr>
            <w:rStyle w:val="af9"/>
            <w:noProof/>
          </w:rPr>
          <w:t>推荐系统实时流计算</w:t>
        </w:r>
        <w:r w:rsidR="009037D2">
          <w:rPr>
            <w:noProof/>
          </w:rPr>
          <w:tab/>
        </w:r>
        <w:r w:rsidR="009037D2">
          <w:rPr>
            <w:noProof/>
          </w:rPr>
          <w:fldChar w:fldCharType="begin"/>
        </w:r>
        <w:r w:rsidR="009037D2">
          <w:rPr>
            <w:noProof/>
          </w:rPr>
          <w:instrText xml:space="preserve"> PAGEREF _Toc493570293 \h </w:instrText>
        </w:r>
        <w:r w:rsidR="009037D2">
          <w:rPr>
            <w:noProof/>
          </w:rPr>
        </w:r>
        <w:r w:rsidR="009037D2">
          <w:rPr>
            <w:noProof/>
          </w:rPr>
          <w:fldChar w:fldCharType="separate"/>
        </w:r>
        <w:r w:rsidR="009037D2">
          <w:rPr>
            <w:noProof/>
          </w:rPr>
          <w:t>20</w:t>
        </w:r>
        <w:r w:rsidR="009037D2">
          <w:rPr>
            <w:noProof/>
          </w:rPr>
          <w:fldChar w:fldCharType="end"/>
        </w:r>
      </w:hyperlink>
    </w:p>
    <w:p w14:paraId="40384F2F"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94" w:history="1">
        <w:r w:rsidR="009037D2" w:rsidRPr="00D669BF">
          <w:rPr>
            <w:rStyle w:val="af9"/>
            <w:noProof/>
          </w:rPr>
          <w:t xml:space="preserve">3.2.1 </w:t>
        </w:r>
        <w:r w:rsidR="009037D2" w:rsidRPr="00D669BF">
          <w:rPr>
            <w:rStyle w:val="af9"/>
            <w:noProof/>
          </w:rPr>
          <w:t>业务需求分析</w:t>
        </w:r>
        <w:r w:rsidR="009037D2">
          <w:rPr>
            <w:noProof/>
          </w:rPr>
          <w:tab/>
        </w:r>
        <w:r w:rsidR="009037D2">
          <w:rPr>
            <w:noProof/>
          </w:rPr>
          <w:fldChar w:fldCharType="begin"/>
        </w:r>
        <w:r w:rsidR="009037D2">
          <w:rPr>
            <w:noProof/>
          </w:rPr>
          <w:instrText xml:space="preserve"> PAGEREF _Toc493570294 \h </w:instrText>
        </w:r>
        <w:r w:rsidR="009037D2">
          <w:rPr>
            <w:noProof/>
          </w:rPr>
        </w:r>
        <w:r w:rsidR="009037D2">
          <w:rPr>
            <w:noProof/>
          </w:rPr>
          <w:fldChar w:fldCharType="separate"/>
        </w:r>
        <w:r w:rsidR="009037D2">
          <w:rPr>
            <w:noProof/>
          </w:rPr>
          <w:t>20</w:t>
        </w:r>
        <w:r w:rsidR="009037D2">
          <w:rPr>
            <w:noProof/>
          </w:rPr>
          <w:fldChar w:fldCharType="end"/>
        </w:r>
      </w:hyperlink>
    </w:p>
    <w:p w14:paraId="4B429644"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95" w:history="1">
        <w:r w:rsidR="009037D2" w:rsidRPr="00D669BF">
          <w:rPr>
            <w:rStyle w:val="af9"/>
            <w:noProof/>
          </w:rPr>
          <w:t xml:space="preserve">3.2.2 </w:t>
        </w:r>
        <w:r w:rsidR="009037D2" w:rsidRPr="00D669BF">
          <w:rPr>
            <w:rStyle w:val="af9"/>
            <w:noProof/>
          </w:rPr>
          <w:t>功能需求和系统整体结构</w:t>
        </w:r>
        <w:r w:rsidR="009037D2">
          <w:rPr>
            <w:noProof/>
          </w:rPr>
          <w:tab/>
        </w:r>
        <w:r w:rsidR="009037D2">
          <w:rPr>
            <w:noProof/>
          </w:rPr>
          <w:fldChar w:fldCharType="begin"/>
        </w:r>
        <w:r w:rsidR="009037D2">
          <w:rPr>
            <w:noProof/>
          </w:rPr>
          <w:instrText xml:space="preserve"> PAGEREF _Toc493570295 \h </w:instrText>
        </w:r>
        <w:r w:rsidR="009037D2">
          <w:rPr>
            <w:noProof/>
          </w:rPr>
        </w:r>
        <w:r w:rsidR="009037D2">
          <w:rPr>
            <w:noProof/>
          </w:rPr>
          <w:fldChar w:fldCharType="separate"/>
        </w:r>
        <w:r w:rsidR="009037D2">
          <w:rPr>
            <w:noProof/>
          </w:rPr>
          <w:t>21</w:t>
        </w:r>
        <w:r w:rsidR="009037D2">
          <w:rPr>
            <w:noProof/>
          </w:rPr>
          <w:fldChar w:fldCharType="end"/>
        </w:r>
      </w:hyperlink>
    </w:p>
    <w:p w14:paraId="548B8086" w14:textId="77777777" w:rsidR="009037D2" w:rsidRDefault="00B74884">
      <w:pPr>
        <w:pStyle w:val="23"/>
        <w:rPr>
          <w:rFonts w:asciiTheme="minorHAnsi" w:eastAsiaTheme="minorEastAsia" w:hAnsiTheme="minorHAnsi" w:cstheme="minorBidi"/>
          <w:smallCaps w:val="0"/>
          <w:noProof/>
          <w:szCs w:val="24"/>
        </w:rPr>
      </w:pPr>
      <w:hyperlink w:anchor="_Toc493570296" w:history="1">
        <w:r w:rsidR="009037D2" w:rsidRPr="00D669BF">
          <w:rPr>
            <w:rStyle w:val="af9"/>
            <w:noProof/>
          </w:rPr>
          <w:t xml:space="preserve">3.3 </w:t>
        </w:r>
        <w:r w:rsidR="009037D2" w:rsidRPr="00D669BF">
          <w:rPr>
            <w:rStyle w:val="af9"/>
            <w:noProof/>
          </w:rPr>
          <w:t>其他模块详细介绍</w:t>
        </w:r>
        <w:r w:rsidR="009037D2">
          <w:rPr>
            <w:noProof/>
          </w:rPr>
          <w:tab/>
        </w:r>
        <w:r w:rsidR="009037D2">
          <w:rPr>
            <w:noProof/>
          </w:rPr>
          <w:fldChar w:fldCharType="begin"/>
        </w:r>
        <w:r w:rsidR="009037D2">
          <w:rPr>
            <w:noProof/>
          </w:rPr>
          <w:instrText xml:space="preserve"> PAGEREF _Toc493570296 \h </w:instrText>
        </w:r>
        <w:r w:rsidR="009037D2">
          <w:rPr>
            <w:noProof/>
          </w:rPr>
        </w:r>
        <w:r w:rsidR="009037D2">
          <w:rPr>
            <w:noProof/>
          </w:rPr>
          <w:fldChar w:fldCharType="separate"/>
        </w:r>
        <w:r w:rsidR="009037D2">
          <w:rPr>
            <w:noProof/>
          </w:rPr>
          <w:t>22</w:t>
        </w:r>
        <w:r w:rsidR="009037D2">
          <w:rPr>
            <w:noProof/>
          </w:rPr>
          <w:fldChar w:fldCharType="end"/>
        </w:r>
      </w:hyperlink>
    </w:p>
    <w:p w14:paraId="06CE7C02"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97" w:history="1">
        <w:r w:rsidR="009037D2" w:rsidRPr="00D669BF">
          <w:rPr>
            <w:rStyle w:val="af9"/>
            <w:noProof/>
          </w:rPr>
          <w:t xml:space="preserve">3.3.1 </w:t>
        </w:r>
        <w:r w:rsidR="009037D2" w:rsidRPr="00D669BF">
          <w:rPr>
            <w:rStyle w:val="af9"/>
            <w:noProof/>
          </w:rPr>
          <w:t>分布式日志框架</w:t>
        </w:r>
        <w:r w:rsidR="009037D2">
          <w:rPr>
            <w:noProof/>
          </w:rPr>
          <w:tab/>
        </w:r>
        <w:r w:rsidR="009037D2">
          <w:rPr>
            <w:noProof/>
          </w:rPr>
          <w:fldChar w:fldCharType="begin"/>
        </w:r>
        <w:r w:rsidR="009037D2">
          <w:rPr>
            <w:noProof/>
          </w:rPr>
          <w:instrText xml:space="preserve"> PAGEREF _Toc493570297 \h </w:instrText>
        </w:r>
        <w:r w:rsidR="009037D2">
          <w:rPr>
            <w:noProof/>
          </w:rPr>
        </w:r>
        <w:r w:rsidR="009037D2">
          <w:rPr>
            <w:noProof/>
          </w:rPr>
          <w:fldChar w:fldCharType="separate"/>
        </w:r>
        <w:r w:rsidR="009037D2">
          <w:rPr>
            <w:noProof/>
          </w:rPr>
          <w:t>22</w:t>
        </w:r>
        <w:r w:rsidR="009037D2">
          <w:rPr>
            <w:noProof/>
          </w:rPr>
          <w:fldChar w:fldCharType="end"/>
        </w:r>
      </w:hyperlink>
    </w:p>
    <w:p w14:paraId="3A781EB6"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98" w:history="1">
        <w:r w:rsidR="009037D2" w:rsidRPr="00D669BF">
          <w:rPr>
            <w:rStyle w:val="af9"/>
            <w:noProof/>
          </w:rPr>
          <w:t xml:space="preserve">3.3.2 </w:t>
        </w:r>
        <w:r w:rsidR="009037D2" w:rsidRPr="00D669BF">
          <w:rPr>
            <w:rStyle w:val="af9"/>
            <w:noProof/>
          </w:rPr>
          <w:t>推荐引擎组</w:t>
        </w:r>
        <w:r w:rsidR="009037D2">
          <w:rPr>
            <w:noProof/>
          </w:rPr>
          <w:tab/>
        </w:r>
        <w:r w:rsidR="009037D2">
          <w:rPr>
            <w:noProof/>
          </w:rPr>
          <w:fldChar w:fldCharType="begin"/>
        </w:r>
        <w:r w:rsidR="009037D2">
          <w:rPr>
            <w:noProof/>
          </w:rPr>
          <w:instrText xml:space="preserve"> PAGEREF _Toc493570298 \h </w:instrText>
        </w:r>
        <w:r w:rsidR="009037D2">
          <w:rPr>
            <w:noProof/>
          </w:rPr>
        </w:r>
        <w:r w:rsidR="009037D2">
          <w:rPr>
            <w:noProof/>
          </w:rPr>
          <w:fldChar w:fldCharType="separate"/>
        </w:r>
        <w:r w:rsidR="009037D2">
          <w:rPr>
            <w:noProof/>
          </w:rPr>
          <w:t>23</w:t>
        </w:r>
        <w:r w:rsidR="009037D2">
          <w:rPr>
            <w:noProof/>
          </w:rPr>
          <w:fldChar w:fldCharType="end"/>
        </w:r>
      </w:hyperlink>
    </w:p>
    <w:p w14:paraId="2D3EF89F"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299" w:history="1">
        <w:r w:rsidR="009037D2" w:rsidRPr="00D669BF">
          <w:rPr>
            <w:rStyle w:val="af9"/>
            <w:noProof/>
          </w:rPr>
          <w:t xml:space="preserve">3.3.3 </w:t>
        </w:r>
        <w:r w:rsidR="009037D2" w:rsidRPr="00D669BF">
          <w:rPr>
            <w:rStyle w:val="af9"/>
            <w:noProof/>
          </w:rPr>
          <w:t>推荐系统整体架构</w:t>
        </w:r>
        <w:r w:rsidR="009037D2">
          <w:rPr>
            <w:noProof/>
          </w:rPr>
          <w:tab/>
        </w:r>
        <w:r w:rsidR="009037D2">
          <w:rPr>
            <w:noProof/>
          </w:rPr>
          <w:fldChar w:fldCharType="begin"/>
        </w:r>
        <w:r w:rsidR="009037D2">
          <w:rPr>
            <w:noProof/>
          </w:rPr>
          <w:instrText xml:space="preserve"> PAGEREF _Toc493570299 \h </w:instrText>
        </w:r>
        <w:r w:rsidR="009037D2">
          <w:rPr>
            <w:noProof/>
          </w:rPr>
        </w:r>
        <w:r w:rsidR="009037D2">
          <w:rPr>
            <w:noProof/>
          </w:rPr>
          <w:fldChar w:fldCharType="separate"/>
        </w:r>
        <w:r w:rsidR="009037D2">
          <w:rPr>
            <w:noProof/>
          </w:rPr>
          <w:t>24</w:t>
        </w:r>
        <w:r w:rsidR="009037D2">
          <w:rPr>
            <w:noProof/>
          </w:rPr>
          <w:fldChar w:fldCharType="end"/>
        </w:r>
      </w:hyperlink>
    </w:p>
    <w:p w14:paraId="63D4B0B2" w14:textId="77777777" w:rsidR="009037D2" w:rsidRDefault="00B74884">
      <w:pPr>
        <w:pStyle w:val="23"/>
        <w:rPr>
          <w:rFonts w:asciiTheme="minorHAnsi" w:eastAsiaTheme="minorEastAsia" w:hAnsiTheme="minorHAnsi" w:cstheme="minorBidi"/>
          <w:smallCaps w:val="0"/>
          <w:noProof/>
          <w:szCs w:val="24"/>
        </w:rPr>
      </w:pPr>
      <w:hyperlink w:anchor="_Toc493570300" w:history="1">
        <w:r w:rsidR="009037D2" w:rsidRPr="00D669BF">
          <w:rPr>
            <w:rStyle w:val="af9"/>
            <w:noProof/>
          </w:rPr>
          <w:t xml:space="preserve">3.4 </w:t>
        </w:r>
        <w:r w:rsidR="009037D2" w:rsidRPr="00D669BF">
          <w:rPr>
            <w:rStyle w:val="af9"/>
            <w:noProof/>
          </w:rPr>
          <w:t>本章小结</w:t>
        </w:r>
        <w:r w:rsidR="009037D2">
          <w:rPr>
            <w:noProof/>
          </w:rPr>
          <w:tab/>
        </w:r>
        <w:r w:rsidR="009037D2">
          <w:rPr>
            <w:noProof/>
          </w:rPr>
          <w:fldChar w:fldCharType="begin"/>
        </w:r>
        <w:r w:rsidR="009037D2">
          <w:rPr>
            <w:noProof/>
          </w:rPr>
          <w:instrText xml:space="preserve"> PAGEREF _Toc493570300 \h </w:instrText>
        </w:r>
        <w:r w:rsidR="009037D2">
          <w:rPr>
            <w:noProof/>
          </w:rPr>
        </w:r>
        <w:r w:rsidR="009037D2">
          <w:rPr>
            <w:noProof/>
          </w:rPr>
          <w:fldChar w:fldCharType="separate"/>
        </w:r>
        <w:r w:rsidR="009037D2">
          <w:rPr>
            <w:noProof/>
          </w:rPr>
          <w:t>25</w:t>
        </w:r>
        <w:r w:rsidR="009037D2">
          <w:rPr>
            <w:noProof/>
          </w:rPr>
          <w:fldChar w:fldCharType="end"/>
        </w:r>
      </w:hyperlink>
    </w:p>
    <w:p w14:paraId="718B7AB2" w14:textId="77777777" w:rsidR="009037D2" w:rsidRDefault="00B74884">
      <w:pPr>
        <w:pStyle w:val="11"/>
        <w:tabs>
          <w:tab w:val="right" w:leader="dot" w:pos="8302"/>
        </w:tabs>
        <w:rPr>
          <w:rFonts w:asciiTheme="minorHAnsi" w:eastAsiaTheme="minorEastAsia" w:hAnsiTheme="minorHAnsi" w:cstheme="minorBidi"/>
          <w:caps w:val="0"/>
          <w:noProof/>
          <w:sz w:val="24"/>
          <w:szCs w:val="24"/>
        </w:rPr>
      </w:pPr>
      <w:hyperlink w:anchor="_Toc493570301" w:history="1">
        <w:r w:rsidR="009037D2" w:rsidRPr="00D669BF">
          <w:rPr>
            <w:rStyle w:val="af9"/>
            <w:rFonts w:ascii="Times New Roman" w:hAnsi="Times New Roman"/>
            <w:noProof/>
          </w:rPr>
          <w:t>第</w:t>
        </w:r>
        <w:r w:rsidR="009037D2" w:rsidRPr="00D669BF">
          <w:rPr>
            <w:rStyle w:val="af9"/>
            <w:rFonts w:ascii="Times New Roman" w:hAnsi="Times New Roman"/>
            <w:noProof/>
          </w:rPr>
          <w:t>4</w:t>
        </w:r>
        <w:r w:rsidR="009037D2" w:rsidRPr="00D669BF">
          <w:rPr>
            <w:rStyle w:val="af9"/>
            <w:rFonts w:ascii="Times New Roman" w:hAnsi="Times New Roman"/>
            <w:noProof/>
          </w:rPr>
          <w:t>章</w:t>
        </w:r>
        <w:r w:rsidR="009037D2" w:rsidRPr="00D669BF">
          <w:rPr>
            <w:rStyle w:val="af9"/>
            <w:rFonts w:ascii="Times New Roman" w:hAnsi="Times New Roman"/>
            <w:noProof/>
          </w:rPr>
          <w:t xml:space="preserve"> </w:t>
        </w:r>
        <w:r w:rsidR="009037D2" w:rsidRPr="00D669BF">
          <w:rPr>
            <w:rStyle w:val="af9"/>
            <w:rFonts w:ascii="Times New Roman" w:hAnsi="Times New Roman"/>
            <w:noProof/>
          </w:rPr>
          <w:t>关于推荐算法的相关问题研究</w:t>
        </w:r>
        <w:r w:rsidR="009037D2">
          <w:rPr>
            <w:noProof/>
          </w:rPr>
          <w:tab/>
        </w:r>
        <w:r w:rsidR="009037D2">
          <w:rPr>
            <w:noProof/>
          </w:rPr>
          <w:fldChar w:fldCharType="begin"/>
        </w:r>
        <w:r w:rsidR="009037D2">
          <w:rPr>
            <w:noProof/>
          </w:rPr>
          <w:instrText xml:space="preserve"> PAGEREF _Toc493570301 \h </w:instrText>
        </w:r>
        <w:r w:rsidR="009037D2">
          <w:rPr>
            <w:noProof/>
          </w:rPr>
        </w:r>
        <w:r w:rsidR="009037D2">
          <w:rPr>
            <w:noProof/>
          </w:rPr>
          <w:fldChar w:fldCharType="separate"/>
        </w:r>
        <w:r w:rsidR="009037D2">
          <w:rPr>
            <w:noProof/>
          </w:rPr>
          <w:t>26</w:t>
        </w:r>
        <w:r w:rsidR="009037D2">
          <w:rPr>
            <w:noProof/>
          </w:rPr>
          <w:fldChar w:fldCharType="end"/>
        </w:r>
      </w:hyperlink>
    </w:p>
    <w:p w14:paraId="0EEEFD4C" w14:textId="77777777" w:rsidR="009037D2" w:rsidRDefault="00B74884">
      <w:pPr>
        <w:pStyle w:val="23"/>
        <w:rPr>
          <w:rFonts w:asciiTheme="minorHAnsi" w:eastAsiaTheme="minorEastAsia" w:hAnsiTheme="minorHAnsi" w:cstheme="minorBidi"/>
          <w:smallCaps w:val="0"/>
          <w:noProof/>
          <w:szCs w:val="24"/>
        </w:rPr>
      </w:pPr>
      <w:hyperlink w:anchor="_Toc493570302" w:history="1">
        <w:r w:rsidR="009037D2" w:rsidRPr="00D669BF">
          <w:rPr>
            <w:rStyle w:val="af9"/>
            <w:noProof/>
          </w:rPr>
          <w:t xml:space="preserve">4.1 </w:t>
        </w:r>
        <w:r w:rsidR="009037D2" w:rsidRPr="00D669BF">
          <w:rPr>
            <w:rStyle w:val="af9"/>
            <w:noProof/>
          </w:rPr>
          <w:t>基于用户的相似度计算</w:t>
        </w:r>
        <w:r w:rsidR="009037D2">
          <w:rPr>
            <w:noProof/>
          </w:rPr>
          <w:tab/>
        </w:r>
        <w:r w:rsidR="009037D2">
          <w:rPr>
            <w:noProof/>
          </w:rPr>
          <w:fldChar w:fldCharType="begin"/>
        </w:r>
        <w:r w:rsidR="009037D2">
          <w:rPr>
            <w:noProof/>
          </w:rPr>
          <w:instrText xml:space="preserve"> PAGEREF _Toc493570302 \h </w:instrText>
        </w:r>
        <w:r w:rsidR="009037D2">
          <w:rPr>
            <w:noProof/>
          </w:rPr>
        </w:r>
        <w:r w:rsidR="009037D2">
          <w:rPr>
            <w:noProof/>
          </w:rPr>
          <w:fldChar w:fldCharType="separate"/>
        </w:r>
        <w:r w:rsidR="009037D2">
          <w:rPr>
            <w:noProof/>
          </w:rPr>
          <w:t>26</w:t>
        </w:r>
        <w:r w:rsidR="009037D2">
          <w:rPr>
            <w:noProof/>
          </w:rPr>
          <w:fldChar w:fldCharType="end"/>
        </w:r>
      </w:hyperlink>
    </w:p>
    <w:p w14:paraId="0177FF31" w14:textId="77777777" w:rsidR="009037D2" w:rsidRDefault="00B74884">
      <w:pPr>
        <w:pStyle w:val="23"/>
        <w:rPr>
          <w:rFonts w:asciiTheme="minorHAnsi" w:eastAsiaTheme="minorEastAsia" w:hAnsiTheme="minorHAnsi" w:cstheme="minorBidi"/>
          <w:smallCaps w:val="0"/>
          <w:noProof/>
          <w:szCs w:val="24"/>
        </w:rPr>
      </w:pPr>
      <w:hyperlink w:anchor="_Toc493570303" w:history="1">
        <w:r w:rsidR="009037D2" w:rsidRPr="00D669BF">
          <w:rPr>
            <w:rStyle w:val="af9"/>
            <w:noProof/>
          </w:rPr>
          <w:t xml:space="preserve">4.2 </w:t>
        </w:r>
        <w:r w:rsidR="009037D2" w:rsidRPr="00D669BF">
          <w:rPr>
            <w:rStyle w:val="af9"/>
            <w:noProof/>
          </w:rPr>
          <w:t>基于</w:t>
        </w:r>
        <w:r w:rsidR="009037D2" w:rsidRPr="00D669BF">
          <w:rPr>
            <w:rStyle w:val="af9"/>
            <w:noProof/>
          </w:rPr>
          <w:t>Item</w:t>
        </w:r>
        <w:r w:rsidR="009037D2" w:rsidRPr="00D669BF">
          <w:rPr>
            <w:rStyle w:val="af9"/>
            <w:noProof/>
          </w:rPr>
          <w:t>的协同过滤算法</w:t>
        </w:r>
        <w:r w:rsidR="009037D2">
          <w:rPr>
            <w:noProof/>
          </w:rPr>
          <w:tab/>
        </w:r>
        <w:r w:rsidR="009037D2">
          <w:rPr>
            <w:noProof/>
          </w:rPr>
          <w:fldChar w:fldCharType="begin"/>
        </w:r>
        <w:r w:rsidR="009037D2">
          <w:rPr>
            <w:noProof/>
          </w:rPr>
          <w:instrText xml:space="preserve"> PAGEREF _Toc493570303 \h </w:instrText>
        </w:r>
        <w:r w:rsidR="009037D2">
          <w:rPr>
            <w:noProof/>
          </w:rPr>
        </w:r>
        <w:r w:rsidR="009037D2">
          <w:rPr>
            <w:noProof/>
          </w:rPr>
          <w:fldChar w:fldCharType="separate"/>
        </w:r>
        <w:r w:rsidR="009037D2">
          <w:rPr>
            <w:noProof/>
          </w:rPr>
          <w:t>27</w:t>
        </w:r>
        <w:r w:rsidR="009037D2">
          <w:rPr>
            <w:noProof/>
          </w:rPr>
          <w:fldChar w:fldCharType="end"/>
        </w:r>
      </w:hyperlink>
    </w:p>
    <w:p w14:paraId="73859F37"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04" w:history="1">
        <w:r w:rsidR="009037D2" w:rsidRPr="00D669BF">
          <w:rPr>
            <w:rStyle w:val="af9"/>
            <w:noProof/>
          </w:rPr>
          <w:t xml:space="preserve">4.2.1 </w:t>
        </w:r>
        <w:r w:rsidR="009037D2" w:rsidRPr="00D669BF">
          <w:rPr>
            <w:rStyle w:val="af9"/>
            <w:noProof/>
          </w:rPr>
          <w:t>项目相似度计算</w:t>
        </w:r>
        <w:r w:rsidR="009037D2">
          <w:rPr>
            <w:noProof/>
          </w:rPr>
          <w:tab/>
        </w:r>
        <w:r w:rsidR="009037D2">
          <w:rPr>
            <w:noProof/>
          </w:rPr>
          <w:fldChar w:fldCharType="begin"/>
        </w:r>
        <w:r w:rsidR="009037D2">
          <w:rPr>
            <w:noProof/>
          </w:rPr>
          <w:instrText xml:space="preserve"> PAGEREF _Toc493570304 \h </w:instrText>
        </w:r>
        <w:r w:rsidR="009037D2">
          <w:rPr>
            <w:noProof/>
          </w:rPr>
        </w:r>
        <w:r w:rsidR="009037D2">
          <w:rPr>
            <w:noProof/>
          </w:rPr>
          <w:fldChar w:fldCharType="separate"/>
        </w:r>
        <w:r w:rsidR="009037D2">
          <w:rPr>
            <w:noProof/>
          </w:rPr>
          <w:t>27</w:t>
        </w:r>
        <w:r w:rsidR="009037D2">
          <w:rPr>
            <w:noProof/>
          </w:rPr>
          <w:fldChar w:fldCharType="end"/>
        </w:r>
      </w:hyperlink>
    </w:p>
    <w:p w14:paraId="6839E575"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05" w:history="1">
        <w:r w:rsidR="009037D2" w:rsidRPr="00D669BF">
          <w:rPr>
            <w:rStyle w:val="af9"/>
            <w:noProof/>
          </w:rPr>
          <w:t xml:space="preserve">4.2.2 </w:t>
        </w:r>
        <w:r w:rsidR="009037D2" w:rsidRPr="00D669BF">
          <w:rPr>
            <w:rStyle w:val="af9"/>
            <w:noProof/>
          </w:rPr>
          <w:t>预测计算</w:t>
        </w:r>
        <w:r w:rsidR="009037D2">
          <w:rPr>
            <w:noProof/>
          </w:rPr>
          <w:tab/>
        </w:r>
        <w:r w:rsidR="009037D2">
          <w:rPr>
            <w:noProof/>
          </w:rPr>
          <w:fldChar w:fldCharType="begin"/>
        </w:r>
        <w:r w:rsidR="009037D2">
          <w:rPr>
            <w:noProof/>
          </w:rPr>
          <w:instrText xml:space="preserve"> PAGEREF _Toc493570305 \h </w:instrText>
        </w:r>
        <w:r w:rsidR="009037D2">
          <w:rPr>
            <w:noProof/>
          </w:rPr>
        </w:r>
        <w:r w:rsidR="009037D2">
          <w:rPr>
            <w:noProof/>
          </w:rPr>
          <w:fldChar w:fldCharType="separate"/>
        </w:r>
        <w:r w:rsidR="009037D2">
          <w:rPr>
            <w:noProof/>
          </w:rPr>
          <w:t>28</w:t>
        </w:r>
        <w:r w:rsidR="009037D2">
          <w:rPr>
            <w:noProof/>
          </w:rPr>
          <w:fldChar w:fldCharType="end"/>
        </w:r>
      </w:hyperlink>
    </w:p>
    <w:p w14:paraId="1024B537" w14:textId="77777777" w:rsidR="009037D2" w:rsidRDefault="00B74884">
      <w:pPr>
        <w:pStyle w:val="23"/>
        <w:rPr>
          <w:rFonts w:asciiTheme="minorHAnsi" w:eastAsiaTheme="minorEastAsia" w:hAnsiTheme="minorHAnsi" w:cstheme="minorBidi"/>
          <w:smallCaps w:val="0"/>
          <w:noProof/>
          <w:szCs w:val="24"/>
        </w:rPr>
      </w:pPr>
      <w:hyperlink w:anchor="_Toc493570306" w:history="1">
        <w:r w:rsidR="009037D2" w:rsidRPr="00D669BF">
          <w:rPr>
            <w:rStyle w:val="af9"/>
            <w:noProof/>
          </w:rPr>
          <w:t xml:space="preserve">4.3 </w:t>
        </w:r>
        <w:r w:rsidR="009037D2" w:rsidRPr="00D669BF">
          <w:rPr>
            <w:rStyle w:val="af9"/>
            <w:noProof/>
          </w:rPr>
          <w:t>基于</w:t>
        </w:r>
        <w:r w:rsidR="009037D2" w:rsidRPr="00D669BF">
          <w:rPr>
            <w:rStyle w:val="af9"/>
            <w:noProof/>
          </w:rPr>
          <w:t>item</w:t>
        </w:r>
        <w:r w:rsidR="009037D2" w:rsidRPr="00D669BF">
          <w:rPr>
            <w:rStyle w:val="af9"/>
            <w:noProof/>
          </w:rPr>
          <w:t>的正则化和异步分布式矩阵分解</w:t>
        </w:r>
        <w:r w:rsidR="009037D2">
          <w:rPr>
            <w:noProof/>
          </w:rPr>
          <w:tab/>
        </w:r>
        <w:r w:rsidR="009037D2">
          <w:rPr>
            <w:noProof/>
          </w:rPr>
          <w:fldChar w:fldCharType="begin"/>
        </w:r>
        <w:r w:rsidR="009037D2">
          <w:rPr>
            <w:noProof/>
          </w:rPr>
          <w:instrText xml:space="preserve"> PAGEREF _Toc493570306 \h </w:instrText>
        </w:r>
        <w:r w:rsidR="009037D2">
          <w:rPr>
            <w:noProof/>
          </w:rPr>
        </w:r>
        <w:r w:rsidR="009037D2">
          <w:rPr>
            <w:noProof/>
          </w:rPr>
          <w:fldChar w:fldCharType="separate"/>
        </w:r>
        <w:r w:rsidR="009037D2">
          <w:rPr>
            <w:noProof/>
          </w:rPr>
          <w:t>29</w:t>
        </w:r>
        <w:r w:rsidR="009037D2">
          <w:rPr>
            <w:noProof/>
          </w:rPr>
          <w:fldChar w:fldCharType="end"/>
        </w:r>
      </w:hyperlink>
    </w:p>
    <w:p w14:paraId="6B48AE2F"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07" w:history="1">
        <w:r w:rsidR="009037D2" w:rsidRPr="00D669BF">
          <w:rPr>
            <w:rStyle w:val="af9"/>
            <w:noProof/>
          </w:rPr>
          <w:t xml:space="preserve">4.3.1 </w:t>
        </w:r>
        <w:r w:rsidR="009037D2" w:rsidRPr="00D669BF">
          <w:rPr>
            <w:rStyle w:val="af9"/>
            <w:noProof/>
          </w:rPr>
          <w:t>算法概述及引入原因</w:t>
        </w:r>
        <w:r w:rsidR="009037D2">
          <w:rPr>
            <w:noProof/>
          </w:rPr>
          <w:tab/>
        </w:r>
        <w:r w:rsidR="009037D2">
          <w:rPr>
            <w:noProof/>
          </w:rPr>
          <w:fldChar w:fldCharType="begin"/>
        </w:r>
        <w:r w:rsidR="009037D2">
          <w:rPr>
            <w:noProof/>
          </w:rPr>
          <w:instrText xml:space="preserve"> PAGEREF _Toc493570307 \h </w:instrText>
        </w:r>
        <w:r w:rsidR="009037D2">
          <w:rPr>
            <w:noProof/>
          </w:rPr>
        </w:r>
        <w:r w:rsidR="009037D2">
          <w:rPr>
            <w:noProof/>
          </w:rPr>
          <w:fldChar w:fldCharType="separate"/>
        </w:r>
        <w:r w:rsidR="009037D2">
          <w:rPr>
            <w:noProof/>
          </w:rPr>
          <w:t>29</w:t>
        </w:r>
        <w:r w:rsidR="009037D2">
          <w:rPr>
            <w:noProof/>
          </w:rPr>
          <w:fldChar w:fldCharType="end"/>
        </w:r>
      </w:hyperlink>
    </w:p>
    <w:p w14:paraId="5E4F2B8C"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08" w:history="1">
        <w:r w:rsidR="009037D2" w:rsidRPr="00D669BF">
          <w:rPr>
            <w:rStyle w:val="af9"/>
            <w:noProof/>
          </w:rPr>
          <w:t xml:space="preserve">4.3.2 </w:t>
        </w:r>
        <w:r w:rsidR="009037D2" w:rsidRPr="00D669BF">
          <w:rPr>
            <w:rStyle w:val="af9"/>
            <w:noProof/>
          </w:rPr>
          <w:t>用户矩阵分解和基于</w:t>
        </w:r>
        <w:r w:rsidR="009037D2" w:rsidRPr="00D669BF">
          <w:rPr>
            <w:rStyle w:val="af9"/>
            <w:noProof/>
          </w:rPr>
          <w:t>Item</w:t>
        </w:r>
        <w:r w:rsidR="009037D2" w:rsidRPr="00D669BF">
          <w:rPr>
            <w:rStyle w:val="af9"/>
            <w:noProof/>
          </w:rPr>
          <w:t>的矩阵正则化</w:t>
        </w:r>
        <w:r w:rsidR="009037D2">
          <w:rPr>
            <w:noProof/>
          </w:rPr>
          <w:tab/>
        </w:r>
        <w:r w:rsidR="009037D2">
          <w:rPr>
            <w:noProof/>
          </w:rPr>
          <w:fldChar w:fldCharType="begin"/>
        </w:r>
        <w:r w:rsidR="009037D2">
          <w:rPr>
            <w:noProof/>
          </w:rPr>
          <w:instrText xml:space="preserve"> PAGEREF _Toc493570308 \h </w:instrText>
        </w:r>
        <w:r w:rsidR="009037D2">
          <w:rPr>
            <w:noProof/>
          </w:rPr>
        </w:r>
        <w:r w:rsidR="009037D2">
          <w:rPr>
            <w:noProof/>
          </w:rPr>
          <w:fldChar w:fldCharType="separate"/>
        </w:r>
        <w:r w:rsidR="009037D2">
          <w:rPr>
            <w:noProof/>
          </w:rPr>
          <w:t>30</w:t>
        </w:r>
        <w:r w:rsidR="009037D2">
          <w:rPr>
            <w:noProof/>
          </w:rPr>
          <w:fldChar w:fldCharType="end"/>
        </w:r>
      </w:hyperlink>
    </w:p>
    <w:p w14:paraId="1E46780C"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09" w:history="1">
        <w:r w:rsidR="009037D2" w:rsidRPr="00D669BF">
          <w:rPr>
            <w:rStyle w:val="af9"/>
            <w:noProof/>
          </w:rPr>
          <w:t xml:space="preserve">4.3.3 </w:t>
        </w:r>
        <w:r w:rsidR="009037D2" w:rsidRPr="00D669BF">
          <w:rPr>
            <w:rStyle w:val="af9"/>
            <w:noProof/>
          </w:rPr>
          <w:t>异步分布式随机梯度优化</w:t>
        </w:r>
        <w:r w:rsidR="009037D2">
          <w:rPr>
            <w:noProof/>
          </w:rPr>
          <w:tab/>
        </w:r>
        <w:r w:rsidR="009037D2">
          <w:rPr>
            <w:noProof/>
          </w:rPr>
          <w:fldChar w:fldCharType="begin"/>
        </w:r>
        <w:r w:rsidR="009037D2">
          <w:rPr>
            <w:noProof/>
          </w:rPr>
          <w:instrText xml:space="preserve"> PAGEREF _Toc493570309 \h </w:instrText>
        </w:r>
        <w:r w:rsidR="009037D2">
          <w:rPr>
            <w:noProof/>
          </w:rPr>
        </w:r>
        <w:r w:rsidR="009037D2">
          <w:rPr>
            <w:noProof/>
          </w:rPr>
          <w:fldChar w:fldCharType="separate"/>
        </w:r>
        <w:r w:rsidR="009037D2">
          <w:rPr>
            <w:noProof/>
          </w:rPr>
          <w:t>31</w:t>
        </w:r>
        <w:r w:rsidR="009037D2">
          <w:rPr>
            <w:noProof/>
          </w:rPr>
          <w:fldChar w:fldCharType="end"/>
        </w:r>
      </w:hyperlink>
    </w:p>
    <w:p w14:paraId="10782434" w14:textId="77777777" w:rsidR="009037D2" w:rsidRDefault="00B74884">
      <w:pPr>
        <w:pStyle w:val="23"/>
        <w:rPr>
          <w:rFonts w:asciiTheme="minorHAnsi" w:eastAsiaTheme="minorEastAsia" w:hAnsiTheme="minorHAnsi" w:cstheme="minorBidi"/>
          <w:smallCaps w:val="0"/>
          <w:noProof/>
          <w:szCs w:val="24"/>
        </w:rPr>
      </w:pPr>
      <w:hyperlink w:anchor="_Toc493570310" w:history="1">
        <w:r w:rsidR="009037D2" w:rsidRPr="00D669BF">
          <w:rPr>
            <w:rStyle w:val="af9"/>
            <w:noProof/>
          </w:rPr>
          <w:t xml:space="preserve">4.4 </w:t>
        </w:r>
        <w:r w:rsidR="009037D2" w:rsidRPr="00D669BF">
          <w:rPr>
            <w:rStyle w:val="af9"/>
            <w:noProof/>
          </w:rPr>
          <w:t>关于算法冷启动问题的研究</w:t>
        </w:r>
        <w:r w:rsidR="009037D2">
          <w:rPr>
            <w:noProof/>
          </w:rPr>
          <w:tab/>
        </w:r>
        <w:r w:rsidR="009037D2">
          <w:rPr>
            <w:noProof/>
          </w:rPr>
          <w:fldChar w:fldCharType="begin"/>
        </w:r>
        <w:r w:rsidR="009037D2">
          <w:rPr>
            <w:noProof/>
          </w:rPr>
          <w:instrText xml:space="preserve"> PAGEREF _Toc493570310 \h </w:instrText>
        </w:r>
        <w:r w:rsidR="009037D2">
          <w:rPr>
            <w:noProof/>
          </w:rPr>
        </w:r>
        <w:r w:rsidR="009037D2">
          <w:rPr>
            <w:noProof/>
          </w:rPr>
          <w:fldChar w:fldCharType="separate"/>
        </w:r>
        <w:r w:rsidR="009037D2">
          <w:rPr>
            <w:noProof/>
          </w:rPr>
          <w:t>33</w:t>
        </w:r>
        <w:r w:rsidR="009037D2">
          <w:rPr>
            <w:noProof/>
          </w:rPr>
          <w:fldChar w:fldCharType="end"/>
        </w:r>
      </w:hyperlink>
    </w:p>
    <w:p w14:paraId="6C118913"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11" w:history="1">
        <w:r w:rsidR="009037D2" w:rsidRPr="00D669BF">
          <w:rPr>
            <w:rStyle w:val="af9"/>
            <w:noProof/>
          </w:rPr>
          <w:t xml:space="preserve">4.4.1 </w:t>
        </w:r>
        <w:r w:rsidR="009037D2" w:rsidRPr="00D669BF">
          <w:rPr>
            <w:rStyle w:val="af9"/>
            <w:noProof/>
          </w:rPr>
          <w:t>冷启动问题概述</w:t>
        </w:r>
        <w:r w:rsidR="009037D2">
          <w:rPr>
            <w:noProof/>
          </w:rPr>
          <w:tab/>
        </w:r>
        <w:r w:rsidR="009037D2">
          <w:rPr>
            <w:noProof/>
          </w:rPr>
          <w:fldChar w:fldCharType="begin"/>
        </w:r>
        <w:r w:rsidR="009037D2">
          <w:rPr>
            <w:noProof/>
          </w:rPr>
          <w:instrText xml:space="preserve"> PAGEREF _Toc493570311 \h </w:instrText>
        </w:r>
        <w:r w:rsidR="009037D2">
          <w:rPr>
            <w:noProof/>
          </w:rPr>
        </w:r>
        <w:r w:rsidR="009037D2">
          <w:rPr>
            <w:noProof/>
          </w:rPr>
          <w:fldChar w:fldCharType="separate"/>
        </w:r>
        <w:r w:rsidR="009037D2">
          <w:rPr>
            <w:noProof/>
          </w:rPr>
          <w:t>33</w:t>
        </w:r>
        <w:r w:rsidR="009037D2">
          <w:rPr>
            <w:noProof/>
          </w:rPr>
          <w:fldChar w:fldCharType="end"/>
        </w:r>
      </w:hyperlink>
    </w:p>
    <w:p w14:paraId="77C481DB"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12" w:history="1">
        <w:r w:rsidR="009037D2" w:rsidRPr="00D669BF">
          <w:rPr>
            <w:rStyle w:val="af9"/>
            <w:noProof/>
          </w:rPr>
          <w:t xml:space="preserve">4.4.2 </w:t>
        </w:r>
        <w:r w:rsidR="009037D2" w:rsidRPr="00D669BF">
          <w:rPr>
            <w:rStyle w:val="af9"/>
            <w:noProof/>
          </w:rPr>
          <w:t>一种解决项目冷启动问题的推荐算法</w:t>
        </w:r>
        <w:r w:rsidR="009037D2">
          <w:rPr>
            <w:noProof/>
          </w:rPr>
          <w:tab/>
        </w:r>
        <w:r w:rsidR="009037D2">
          <w:rPr>
            <w:noProof/>
          </w:rPr>
          <w:fldChar w:fldCharType="begin"/>
        </w:r>
        <w:r w:rsidR="009037D2">
          <w:rPr>
            <w:noProof/>
          </w:rPr>
          <w:instrText xml:space="preserve"> PAGEREF _Toc493570312 \h </w:instrText>
        </w:r>
        <w:r w:rsidR="009037D2">
          <w:rPr>
            <w:noProof/>
          </w:rPr>
        </w:r>
        <w:r w:rsidR="009037D2">
          <w:rPr>
            <w:noProof/>
          </w:rPr>
          <w:fldChar w:fldCharType="separate"/>
        </w:r>
        <w:r w:rsidR="009037D2">
          <w:rPr>
            <w:noProof/>
          </w:rPr>
          <w:t>34</w:t>
        </w:r>
        <w:r w:rsidR="009037D2">
          <w:rPr>
            <w:noProof/>
          </w:rPr>
          <w:fldChar w:fldCharType="end"/>
        </w:r>
      </w:hyperlink>
    </w:p>
    <w:p w14:paraId="48B69463" w14:textId="77777777" w:rsidR="009037D2" w:rsidRDefault="00B74884">
      <w:pPr>
        <w:pStyle w:val="23"/>
        <w:rPr>
          <w:rFonts w:asciiTheme="minorHAnsi" w:eastAsiaTheme="minorEastAsia" w:hAnsiTheme="minorHAnsi" w:cstheme="minorBidi"/>
          <w:smallCaps w:val="0"/>
          <w:noProof/>
          <w:szCs w:val="24"/>
        </w:rPr>
      </w:pPr>
      <w:hyperlink w:anchor="_Toc493570313" w:history="1">
        <w:r w:rsidR="009037D2" w:rsidRPr="00D669BF">
          <w:rPr>
            <w:rStyle w:val="af9"/>
            <w:noProof/>
          </w:rPr>
          <w:t xml:space="preserve">4.5 </w:t>
        </w:r>
        <w:r w:rsidR="009037D2" w:rsidRPr="00D669BF">
          <w:rPr>
            <w:rStyle w:val="af9"/>
            <w:noProof/>
          </w:rPr>
          <w:t>本章小结</w:t>
        </w:r>
        <w:r w:rsidR="009037D2">
          <w:rPr>
            <w:noProof/>
          </w:rPr>
          <w:tab/>
        </w:r>
        <w:r w:rsidR="009037D2">
          <w:rPr>
            <w:noProof/>
          </w:rPr>
          <w:fldChar w:fldCharType="begin"/>
        </w:r>
        <w:r w:rsidR="009037D2">
          <w:rPr>
            <w:noProof/>
          </w:rPr>
          <w:instrText xml:space="preserve"> PAGEREF _Toc493570313 \h </w:instrText>
        </w:r>
        <w:r w:rsidR="009037D2">
          <w:rPr>
            <w:noProof/>
          </w:rPr>
        </w:r>
        <w:r w:rsidR="009037D2">
          <w:rPr>
            <w:noProof/>
          </w:rPr>
          <w:fldChar w:fldCharType="separate"/>
        </w:r>
        <w:r w:rsidR="009037D2">
          <w:rPr>
            <w:noProof/>
          </w:rPr>
          <w:t>38</w:t>
        </w:r>
        <w:r w:rsidR="009037D2">
          <w:rPr>
            <w:noProof/>
          </w:rPr>
          <w:fldChar w:fldCharType="end"/>
        </w:r>
      </w:hyperlink>
    </w:p>
    <w:p w14:paraId="1F676E1D" w14:textId="77777777" w:rsidR="009037D2" w:rsidRDefault="00B74884">
      <w:pPr>
        <w:pStyle w:val="11"/>
        <w:tabs>
          <w:tab w:val="right" w:leader="dot" w:pos="8302"/>
        </w:tabs>
        <w:rPr>
          <w:rFonts w:asciiTheme="minorHAnsi" w:eastAsiaTheme="minorEastAsia" w:hAnsiTheme="minorHAnsi" w:cstheme="minorBidi"/>
          <w:caps w:val="0"/>
          <w:noProof/>
          <w:sz w:val="24"/>
          <w:szCs w:val="24"/>
        </w:rPr>
      </w:pPr>
      <w:hyperlink w:anchor="_Toc493570314" w:history="1">
        <w:r w:rsidR="009037D2" w:rsidRPr="00D669BF">
          <w:rPr>
            <w:rStyle w:val="af9"/>
            <w:rFonts w:ascii="黑体" w:hAnsi="黑体"/>
            <w:noProof/>
          </w:rPr>
          <w:t>第</w:t>
        </w:r>
        <w:r w:rsidR="009037D2" w:rsidRPr="00D669BF">
          <w:rPr>
            <w:rStyle w:val="af9"/>
            <w:rFonts w:ascii="黑体" w:hAnsi="黑体"/>
            <w:noProof/>
          </w:rPr>
          <w:t>5</w:t>
        </w:r>
        <w:r w:rsidR="009037D2" w:rsidRPr="00D669BF">
          <w:rPr>
            <w:rStyle w:val="af9"/>
            <w:rFonts w:ascii="黑体" w:hAnsi="黑体"/>
            <w:noProof/>
          </w:rPr>
          <w:t>章</w:t>
        </w:r>
        <w:r w:rsidR="009037D2" w:rsidRPr="00D669BF">
          <w:rPr>
            <w:rStyle w:val="af9"/>
            <w:rFonts w:ascii="黑体" w:hAnsi="黑体"/>
            <w:noProof/>
          </w:rPr>
          <w:t xml:space="preserve"> </w:t>
        </w:r>
        <w:r w:rsidR="009037D2" w:rsidRPr="00D669BF">
          <w:rPr>
            <w:rStyle w:val="af9"/>
            <w:rFonts w:ascii="黑体" w:hAnsi="黑体"/>
            <w:noProof/>
          </w:rPr>
          <w:t>实验与测试</w:t>
        </w:r>
        <w:r w:rsidR="009037D2">
          <w:rPr>
            <w:noProof/>
          </w:rPr>
          <w:tab/>
        </w:r>
        <w:r w:rsidR="009037D2">
          <w:rPr>
            <w:noProof/>
          </w:rPr>
          <w:fldChar w:fldCharType="begin"/>
        </w:r>
        <w:r w:rsidR="009037D2">
          <w:rPr>
            <w:noProof/>
          </w:rPr>
          <w:instrText xml:space="preserve"> PAGEREF _Toc493570314 \h </w:instrText>
        </w:r>
        <w:r w:rsidR="009037D2">
          <w:rPr>
            <w:noProof/>
          </w:rPr>
        </w:r>
        <w:r w:rsidR="009037D2">
          <w:rPr>
            <w:noProof/>
          </w:rPr>
          <w:fldChar w:fldCharType="separate"/>
        </w:r>
        <w:r w:rsidR="009037D2">
          <w:rPr>
            <w:noProof/>
          </w:rPr>
          <w:t>39</w:t>
        </w:r>
        <w:r w:rsidR="009037D2">
          <w:rPr>
            <w:noProof/>
          </w:rPr>
          <w:fldChar w:fldCharType="end"/>
        </w:r>
      </w:hyperlink>
    </w:p>
    <w:p w14:paraId="5DF80156" w14:textId="77777777" w:rsidR="009037D2" w:rsidRDefault="00B74884">
      <w:pPr>
        <w:pStyle w:val="23"/>
        <w:rPr>
          <w:rFonts w:asciiTheme="minorHAnsi" w:eastAsiaTheme="minorEastAsia" w:hAnsiTheme="minorHAnsi" w:cstheme="minorBidi"/>
          <w:smallCaps w:val="0"/>
          <w:noProof/>
          <w:szCs w:val="24"/>
        </w:rPr>
      </w:pPr>
      <w:hyperlink w:anchor="_Toc493570315" w:history="1">
        <w:r w:rsidR="009037D2" w:rsidRPr="00D669BF">
          <w:rPr>
            <w:rStyle w:val="af9"/>
            <w:noProof/>
          </w:rPr>
          <w:t xml:space="preserve">5.1 </w:t>
        </w:r>
        <w:r w:rsidR="009037D2" w:rsidRPr="00D669BF">
          <w:rPr>
            <w:rStyle w:val="af9"/>
            <w:noProof/>
          </w:rPr>
          <w:t>基于</w:t>
        </w:r>
        <w:r w:rsidR="009037D2" w:rsidRPr="00D669BF">
          <w:rPr>
            <w:rStyle w:val="af9"/>
            <w:noProof/>
          </w:rPr>
          <w:t>Item</w:t>
        </w:r>
        <w:r w:rsidR="009037D2" w:rsidRPr="00D669BF">
          <w:rPr>
            <w:rStyle w:val="af9"/>
            <w:noProof/>
          </w:rPr>
          <w:t>的协同过滤算法测试</w:t>
        </w:r>
        <w:r w:rsidR="009037D2">
          <w:rPr>
            <w:noProof/>
          </w:rPr>
          <w:tab/>
        </w:r>
        <w:r w:rsidR="009037D2">
          <w:rPr>
            <w:noProof/>
          </w:rPr>
          <w:fldChar w:fldCharType="begin"/>
        </w:r>
        <w:r w:rsidR="009037D2">
          <w:rPr>
            <w:noProof/>
          </w:rPr>
          <w:instrText xml:space="preserve"> PAGEREF _Toc493570315 \h </w:instrText>
        </w:r>
        <w:r w:rsidR="009037D2">
          <w:rPr>
            <w:noProof/>
          </w:rPr>
        </w:r>
        <w:r w:rsidR="009037D2">
          <w:rPr>
            <w:noProof/>
          </w:rPr>
          <w:fldChar w:fldCharType="separate"/>
        </w:r>
        <w:r w:rsidR="009037D2">
          <w:rPr>
            <w:noProof/>
          </w:rPr>
          <w:t>39</w:t>
        </w:r>
        <w:r w:rsidR="009037D2">
          <w:rPr>
            <w:noProof/>
          </w:rPr>
          <w:fldChar w:fldCharType="end"/>
        </w:r>
      </w:hyperlink>
    </w:p>
    <w:p w14:paraId="0E581FEE"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16" w:history="1">
        <w:r w:rsidR="009037D2" w:rsidRPr="00D669BF">
          <w:rPr>
            <w:rStyle w:val="af9"/>
            <w:noProof/>
          </w:rPr>
          <w:t xml:space="preserve">5.1.1 </w:t>
        </w:r>
        <w:r w:rsidR="009037D2" w:rsidRPr="00D669BF">
          <w:rPr>
            <w:rStyle w:val="af9"/>
            <w:noProof/>
          </w:rPr>
          <w:t>实验环境</w:t>
        </w:r>
        <w:r w:rsidR="009037D2">
          <w:rPr>
            <w:noProof/>
          </w:rPr>
          <w:tab/>
        </w:r>
        <w:r w:rsidR="009037D2">
          <w:rPr>
            <w:noProof/>
          </w:rPr>
          <w:fldChar w:fldCharType="begin"/>
        </w:r>
        <w:r w:rsidR="009037D2">
          <w:rPr>
            <w:noProof/>
          </w:rPr>
          <w:instrText xml:space="preserve"> PAGEREF _Toc493570316 \h </w:instrText>
        </w:r>
        <w:r w:rsidR="009037D2">
          <w:rPr>
            <w:noProof/>
          </w:rPr>
        </w:r>
        <w:r w:rsidR="009037D2">
          <w:rPr>
            <w:noProof/>
          </w:rPr>
          <w:fldChar w:fldCharType="separate"/>
        </w:r>
        <w:r w:rsidR="009037D2">
          <w:rPr>
            <w:noProof/>
          </w:rPr>
          <w:t>39</w:t>
        </w:r>
        <w:r w:rsidR="009037D2">
          <w:rPr>
            <w:noProof/>
          </w:rPr>
          <w:fldChar w:fldCharType="end"/>
        </w:r>
      </w:hyperlink>
    </w:p>
    <w:p w14:paraId="65CD9F36"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17" w:history="1">
        <w:r w:rsidR="009037D2" w:rsidRPr="00D669BF">
          <w:rPr>
            <w:rStyle w:val="af9"/>
            <w:noProof/>
          </w:rPr>
          <w:t xml:space="preserve">5.1.2 </w:t>
        </w:r>
        <w:r w:rsidR="009037D2" w:rsidRPr="00D669BF">
          <w:rPr>
            <w:rStyle w:val="af9"/>
            <w:noProof/>
          </w:rPr>
          <w:t>数据集</w:t>
        </w:r>
        <w:r w:rsidR="009037D2">
          <w:rPr>
            <w:noProof/>
          </w:rPr>
          <w:tab/>
        </w:r>
        <w:r w:rsidR="009037D2">
          <w:rPr>
            <w:noProof/>
          </w:rPr>
          <w:fldChar w:fldCharType="begin"/>
        </w:r>
        <w:r w:rsidR="009037D2">
          <w:rPr>
            <w:noProof/>
          </w:rPr>
          <w:instrText xml:space="preserve"> PAGEREF _Toc493570317 \h </w:instrText>
        </w:r>
        <w:r w:rsidR="009037D2">
          <w:rPr>
            <w:noProof/>
          </w:rPr>
        </w:r>
        <w:r w:rsidR="009037D2">
          <w:rPr>
            <w:noProof/>
          </w:rPr>
          <w:fldChar w:fldCharType="separate"/>
        </w:r>
        <w:r w:rsidR="009037D2">
          <w:rPr>
            <w:noProof/>
          </w:rPr>
          <w:t>39</w:t>
        </w:r>
        <w:r w:rsidR="009037D2">
          <w:rPr>
            <w:noProof/>
          </w:rPr>
          <w:fldChar w:fldCharType="end"/>
        </w:r>
      </w:hyperlink>
    </w:p>
    <w:p w14:paraId="1C61CBD6"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18" w:history="1">
        <w:r w:rsidR="009037D2" w:rsidRPr="00D669BF">
          <w:rPr>
            <w:rStyle w:val="af9"/>
            <w:noProof/>
          </w:rPr>
          <w:t xml:space="preserve">5.1.3 </w:t>
        </w:r>
        <w:r w:rsidR="009037D2" w:rsidRPr="00D669BF">
          <w:rPr>
            <w:rStyle w:val="af9"/>
            <w:noProof/>
          </w:rPr>
          <w:t>评价指标</w:t>
        </w:r>
        <w:r w:rsidR="009037D2">
          <w:rPr>
            <w:noProof/>
          </w:rPr>
          <w:tab/>
        </w:r>
        <w:r w:rsidR="009037D2">
          <w:rPr>
            <w:noProof/>
          </w:rPr>
          <w:fldChar w:fldCharType="begin"/>
        </w:r>
        <w:r w:rsidR="009037D2">
          <w:rPr>
            <w:noProof/>
          </w:rPr>
          <w:instrText xml:space="preserve"> PAGEREF _Toc493570318 \h </w:instrText>
        </w:r>
        <w:r w:rsidR="009037D2">
          <w:rPr>
            <w:noProof/>
          </w:rPr>
        </w:r>
        <w:r w:rsidR="009037D2">
          <w:rPr>
            <w:noProof/>
          </w:rPr>
          <w:fldChar w:fldCharType="separate"/>
        </w:r>
        <w:r w:rsidR="009037D2">
          <w:rPr>
            <w:noProof/>
          </w:rPr>
          <w:t>39</w:t>
        </w:r>
        <w:r w:rsidR="009037D2">
          <w:rPr>
            <w:noProof/>
          </w:rPr>
          <w:fldChar w:fldCharType="end"/>
        </w:r>
      </w:hyperlink>
    </w:p>
    <w:p w14:paraId="6ED595D3"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19" w:history="1">
        <w:r w:rsidR="009037D2" w:rsidRPr="00D669BF">
          <w:rPr>
            <w:rStyle w:val="af9"/>
            <w:noProof/>
          </w:rPr>
          <w:t xml:space="preserve">5.1.4 </w:t>
        </w:r>
        <w:r w:rsidR="009037D2" w:rsidRPr="00D669BF">
          <w:rPr>
            <w:rStyle w:val="af9"/>
            <w:noProof/>
          </w:rPr>
          <w:t>实验过程</w:t>
        </w:r>
        <w:r w:rsidR="009037D2">
          <w:rPr>
            <w:noProof/>
          </w:rPr>
          <w:tab/>
        </w:r>
        <w:r w:rsidR="009037D2">
          <w:rPr>
            <w:noProof/>
          </w:rPr>
          <w:fldChar w:fldCharType="begin"/>
        </w:r>
        <w:r w:rsidR="009037D2">
          <w:rPr>
            <w:noProof/>
          </w:rPr>
          <w:instrText xml:space="preserve"> PAGEREF _Toc493570319 \h </w:instrText>
        </w:r>
        <w:r w:rsidR="009037D2">
          <w:rPr>
            <w:noProof/>
          </w:rPr>
        </w:r>
        <w:r w:rsidR="009037D2">
          <w:rPr>
            <w:noProof/>
          </w:rPr>
          <w:fldChar w:fldCharType="separate"/>
        </w:r>
        <w:r w:rsidR="009037D2">
          <w:rPr>
            <w:noProof/>
          </w:rPr>
          <w:t>40</w:t>
        </w:r>
        <w:r w:rsidR="009037D2">
          <w:rPr>
            <w:noProof/>
          </w:rPr>
          <w:fldChar w:fldCharType="end"/>
        </w:r>
      </w:hyperlink>
    </w:p>
    <w:p w14:paraId="12E1ABA1" w14:textId="77777777" w:rsidR="009037D2" w:rsidRDefault="00B74884">
      <w:pPr>
        <w:pStyle w:val="31"/>
        <w:tabs>
          <w:tab w:val="right" w:leader="dot" w:pos="8302"/>
        </w:tabs>
        <w:rPr>
          <w:rFonts w:asciiTheme="minorHAnsi" w:eastAsiaTheme="minorEastAsia" w:hAnsiTheme="minorHAnsi" w:cstheme="minorBidi"/>
          <w:noProof/>
          <w:sz w:val="24"/>
          <w:szCs w:val="24"/>
        </w:rPr>
      </w:pPr>
      <w:hyperlink w:anchor="_Toc493570320" w:history="1">
        <w:r w:rsidR="009037D2" w:rsidRPr="00D669BF">
          <w:rPr>
            <w:rStyle w:val="af9"/>
            <w:noProof/>
          </w:rPr>
          <w:t xml:space="preserve">5.1.5 </w:t>
        </w:r>
        <w:r w:rsidR="009037D2" w:rsidRPr="00D669BF">
          <w:rPr>
            <w:rStyle w:val="af9"/>
            <w:noProof/>
          </w:rPr>
          <w:t>实验结果</w:t>
        </w:r>
        <w:r w:rsidR="009037D2">
          <w:rPr>
            <w:noProof/>
          </w:rPr>
          <w:tab/>
        </w:r>
        <w:r w:rsidR="009037D2">
          <w:rPr>
            <w:noProof/>
          </w:rPr>
          <w:fldChar w:fldCharType="begin"/>
        </w:r>
        <w:r w:rsidR="009037D2">
          <w:rPr>
            <w:noProof/>
          </w:rPr>
          <w:instrText xml:space="preserve"> PAGEREF _Toc493570320 \h </w:instrText>
        </w:r>
        <w:r w:rsidR="009037D2">
          <w:rPr>
            <w:noProof/>
          </w:rPr>
        </w:r>
        <w:r w:rsidR="009037D2">
          <w:rPr>
            <w:noProof/>
          </w:rPr>
          <w:fldChar w:fldCharType="separate"/>
        </w:r>
        <w:r w:rsidR="009037D2">
          <w:rPr>
            <w:noProof/>
          </w:rPr>
          <w:t>40</w:t>
        </w:r>
        <w:r w:rsidR="009037D2">
          <w:rPr>
            <w:noProof/>
          </w:rPr>
          <w:fldChar w:fldCharType="end"/>
        </w:r>
      </w:hyperlink>
    </w:p>
    <w:p w14:paraId="7681E938" w14:textId="77777777" w:rsidR="009037D2" w:rsidRDefault="00B74884">
      <w:pPr>
        <w:pStyle w:val="23"/>
        <w:rPr>
          <w:rFonts w:asciiTheme="minorHAnsi" w:eastAsiaTheme="minorEastAsia" w:hAnsiTheme="minorHAnsi" w:cstheme="minorBidi"/>
          <w:smallCaps w:val="0"/>
          <w:noProof/>
          <w:szCs w:val="24"/>
        </w:rPr>
      </w:pPr>
      <w:hyperlink w:anchor="_Toc493570321" w:history="1">
        <w:r w:rsidR="009037D2" w:rsidRPr="00D669BF">
          <w:rPr>
            <w:rStyle w:val="af9"/>
            <w:noProof/>
          </w:rPr>
          <w:t xml:space="preserve">5.2 </w:t>
        </w:r>
        <w:r w:rsidR="009037D2" w:rsidRPr="00D669BF">
          <w:rPr>
            <w:rStyle w:val="af9"/>
            <w:noProof/>
          </w:rPr>
          <w:t>基于异步</w:t>
        </w:r>
        <w:r w:rsidR="009037D2" w:rsidRPr="00D669BF">
          <w:rPr>
            <w:rStyle w:val="af9"/>
            <w:noProof/>
          </w:rPr>
          <w:t>SGO</w:t>
        </w:r>
        <w:r w:rsidR="009037D2" w:rsidRPr="00D669BF">
          <w:rPr>
            <w:rStyle w:val="af9"/>
            <w:noProof/>
          </w:rPr>
          <w:t>算法测试</w:t>
        </w:r>
        <w:r w:rsidR="009037D2">
          <w:rPr>
            <w:noProof/>
          </w:rPr>
          <w:tab/>
        </w:r>
        <w:r w:rsidR="009037D2">
          <w:rPr>
            <w:noProof/>
          </w:rPr>
          <w:fldChar w:fldCharType="begin"/>
        </w:r>
        <w:r w:rsidR="009037D2">
          <w:rPr>
            <w:noProof/>
          </w:rPr>
          <w:instrText xml:space="preserve"> PAGEREF _Toc493570321 \h </w:instrText>
        </w:r>
        <w:r w:rsidR="009037D2">
          <w:rPr>
            <w:noProof/>
          </w:rPr>
        </w:r>
        <w:r w:rsidR="009037D2">
          <w:rPr>
            <w:noProof/>
          </w:rPr>
          <w:fldChar w:fldCharType="separate"/>
        </w:r>
        <w:r w:rsidR="009037D2">
          <w:rPr>
            <w:noProof/>
          </w:rPr>
          <w:t>42</w:t>
        </w:r>
        <w:r w:rsidR="009037D2">
          <w:rPr>
            <w:noProof/>
          </w:rPr>
          <w:fldChar w:fldCharType="end"/>
        </w:r>
      </w:hyperlink>
    </w:p>
    <w:p w14:paraId="70DD1036" w14:textId="77777777" w:rsidR="009037D2" w:rsidRDefault="00B74884">
      <w:pPr>
        <w:pStyle w:val="23"/>
        <w:rPr>
          <w:rFonts w:asciiTheme="minorHAnsi" w:eastAsiaTheme="minorEastAsia" w:hAnsiTheme="minorHAnsi" w:cstheme="minorBidi"/>
          <w:smallCaps w:val="0"/>
          <w:noProof/>
          <w:szCs w:val="24"/>
        </w:rPr>
      </w:pPr>
      <w:hyperlink w:anchor="_Toc493570322" w:history="1">
        <w:r w:rsidR="009037D2" w:rsidRPr="00D669BF">
          <w:rPr>
            <w:rStyle w:val="af9"/>
            <w:noProof/>
          </w:rPr>
          <w:t xml:space="preserve">5.3 </w:t>
        </w:r>
        <w:r w:rsidR="009037D2" w:rsidRPr="00D669BF">
          <w:rPr>
            <w:rStyle w:val="af9"/>
            <w:noProof/>
          </w:rPr>
          <w:t>本章小结</w:t>
        </w:r>
        <w:r w:rsidR="009037D2">
          <w:rPr>
            <w:noProof/>
          </w:rPr>
          <w:tab/>
        </w:r>
        <w:r w:rsidR="009037D2">
          <w:rPr>
            <w:noProof/>
          </w:rPr>
          <w:fldChar w:fldCharType="begin"/>
        </w:r>
        <w:r w:rsidR="009037D2">
          <w:rPr>
            <w:noProof/>
          </w:rPr>
          <w:instrText xml:space="preserve"> PAGEREF _Toc493570322 \h </w:instrText>
        </w:r>
        <w:r w:rsidR="009037D2">
          <w:rPr>
            <w:noProof/>
          </w:rPr>
        </w:r>
        <w:r w:rsidR="009037D2">
          <w:rPr>
            <w:noProof/>
          </w:rPr>
          <w:fldChar w:fldCharType="separate"/>
        </w:r>
        <w:r w:rsidR="009037D2">
          <w:rPr>
            <w:noProof/>
          </w:rPr>
          <w:t>44</w:t>
        </w:r>
        <w:r w:rsidR="009037D2">
          <w:rPr>
            <w:noProof/>
          </w:rPr>
          <w:fldChar w:fldCharType="end"/>
        </w:r>
      </w:hyperlink>
    </w:p>
    <w:p w14:paraId="6BC3E605" w14:textId="77777777" w:rsidR="009037D2" w:rsidRDefault="00B74884">
      <w:pPr>
        <w:pStyle w:val="11"/>
        <w:tabs>
          <w:tab w:val="right" w:leader="dot" w:pos="8302"/>
        </w:tabs>
        <w:rPr>
          <w:rFonts w:asciiTheme="minorHAnsi" w:eastAsiaTheme="minorEastAsia" w:hAnsiTheme="minorHAnsi" w:cstheme="minorBidi"/>
          <w:caps w:val="0"/>
          <w:noProof/>
          <w:sz w:val="24"/>
          <w:szCs w:val="24"/>
        </w:rPr>
      </w:pPr>
      <w:hyperlink w:anchor="_Toc493570323" w:history="1">
        <w:r w:rsidR="009037D2" w:rsidRPr="00D669BF">
          <w:rPr>
            <w:rStyle w:val="af9"/>
            <w:rFonts w:ascii="黑体" w:hAnsi="黑体"/>
            <w:noProof/>
          </w:rPr>
          <w:t>第</w:t>
        </w:r>
        <w:r w:rsidR="009037D2" w:rsidRPr="00D669BF">
          <w:rPr>
            <w:rStyle w:val="af9"/>
            <w:rFonts w:ascii="黑体" w:hAnsi="黑体"/>
            <w:noProof/>
          </w:rPr>
          <w:t>6</w:t>
        </w:r>
        <w:r w:rsidR="009037D2" w:rsidRPr="00D669BF">
          <w:rPr>
            <w:rStyle w:val="af9"/>
            <w:rFonts w:ascii="黑体" w:hAnsi="黑体"/>
            <w:noProof/>
          </w:rPr>
          <w:t>章</w:t>
        </w:r>
        <w:r w:rsidR="009037D2" w:rsidRPr="00D669BF">
          <w:rPr>
            <w:rStyle w:val="af9"/>
            <w:rFonts w:ascii="黑体" w:hAnsi="黑体"/>
            <w:noProof/>
          </w:rPr>
          <w:t xml:space="preserve"> </w:t>
        </w:r>
        <w:r w:rsidR="009037D2" w:rsidRPr="00D669BF">
          <w:rPr>
            <w:rStyle w:val="af9"/>
            <w:rFonts w:ascii="黑体" w:hAnsi="黑体"/>
            <w:noProof/>
          </w:rPr>
          <w:t>总结与展望</w:t>
        </w:r>
        <w:r w:rsidR="009037D2">
          <w:rPr>
            <w:noProof/>
          </w:rPr>
          <w:tab/>
        </w:r>
        <w:r w:rsidR="009037D2">
          <w:rPr>
            <w:noProof/>
          </w:rPr>
          <w:fldChar w:fldCharType="begin"/>
        </w:r>
        <w:r w:rsidR="009037D2">
          <w:rPr>
            <w:noProof/>
          </w:rPr>
          <w:instrText xml:space="preserve"> PAGEREF _Toc493570323 \h </w:instrText>
        </w:r>
        <w:r w:rsidR="009037D2">
          <w:rPr>
            <w:noProof/>
          </w:rPr>
        </w:r>
        <w:r w:rsidR="009037D2">
          <w:rPr>
            <w:noProof/>
          </w:rPr>
          <w:fldChar w:fldCharType="separate"/>
        </w:r>
        <w:r w:rsidR="009037D2">
          <w:rPr>
            <w:noProof/>
          </w:rPr>
          <w:t>45</w:t>
        </w:r>
        <w:r w:rsidR="009037D2">
          <w:rPr>
            <w:noProof/>
          </w:rPr>
          <w:fldChar w:fldCharType="end"/>
        </w:r>
      </w:hyperlink>
    </w:p>
    <w:p w14:paraId="555C3824" w14:textId="77777777" w:rsidR="009037D2" w:rsidRDefault="00B74884">
      <w:pPr>
        <w:pStyle w:val="23"/>
        <w:rPr>
          <w:rFonts w:asciiTheme="minorHAnsi" w:eastAsiaTheme="minorEastAsia" w:hAnsiTheme="minorHAnsi" w:cstheme="minorBidi"/>
          <w:smallCaps w:val="0"/>
          <w:noProof/>
          <w:szCs w:val="24"/>
        </w:rPr>
      </w:pPr>
      <w:hyperlink w:anchor="_Toc493570324" w:history="1">
        <w:r w:rsidR="009037D2" w:rsidRPr="00D669BF">
          <w:rPr>
            <w:rStyle w:val="af9"/>
            <w:noProof/>
          </w:rPr>
          <w:t xml:space="preserve">6.1 </w:t>
        </w:r>
        <w:r w:rsidR="009037D2" w:rsidRPr="00D669BF">
          <w:rPr>
            <w:rStyle w:val="af9"/>
            <w:noProof/>
          </w:rPr>
          <w:t>总结</w:t>
        </w:r>
        <w:r w:rsidR="009037D2">
          <w:rPr>
            <w:noProof/>
          </w:rPr>
          <w:tab/>
        </w:r>
        <w:r w:rsidR="009037D2">
          <w:rPr>
            <w:noProof/>
          </w:rPr>
          <w:fldChar w:fldCharType="begin"/>
        </w:r>
        <w:r w:rsidR="009037D2">
          <w:rPr>
            <w:noProof/>
          </w:rPr>
          <w:instrText xml:space="preserve"> PAGEREF _Toc493570324 \h </w:instrText>
        </w:r>
        <w:r w:rsidR="009037D2">
          <w:rPr>
            <w:noProof/>
          </w:rPr>
        </w:r>
        <w:r w:rsidR="009037D2">
          <w:rPr>
            <w:noProof/>
          </w:rPr>
          <w:fldChar w:fldCharType="separate"/>
        </w:r>
        <w:r w:rsidR="009037D2">
          <w:rPr>
            <w:noProof/>
          </w:rPr>
          <w:t>45</w:t>
        </w:r>
        <w:r w:rsidR="009037D2">
          <w:rPr>
            <w:noProof/>
          </w:rPr>
          <w:fldChar w:fldCharType="end"/>
        </w:r>
      </w:hyperlink>
    </w:p>
    <w:p w14:paraId="4DE28D53" w14:textId="77777777" w:rsidR="009037D2" w:rsidRDefault="00B74884">
      <w:pPr>
        <w:pStyle w:val="23"/>
        <w:rPr>
          <w:rFonts w:asciiTheme="minorHAnsi" w:eastAsiaTheme="minorEastAsia" w:hAnsiTheme="minorHAnsi" w:cstheme="minorBidi"/>
          <w:smallCaps w:val="0"/>
          <w:noProof/>
          <w:szCs w:val="24"/>
        </w:rPr>
      </w:pPr>
      <w:hyperlink w:anchor="_Toc493570325" w:history="1">
        <w:r w:rsidR="009037D2" w:rsidRPr="00D669BF">
          <w:rPr>
            <w:rStyle w:val="af9"/>
            <w:noProof/>
          </w:rPr>
          <w:t xml:space="preserve">6.2 </w:t>
        </w:r>
        <w:r w:rsidR="009037D2" w:rsidRPr="00D669BF">
          <w:rPr>
            <w:rStyle w:val="af9"/>
            <w:noProof/>
          </w:rPr>
          <w:t>展望</w:t>
        </w:r>
        <w:r w:rsidR="009037D2">
          <w:rPr>
            <w:noProof/>
          </w:rPr>
          <w:tab/>
        </w:r>
        <w:r w:rsidR="009037D2">
          <w:rPr>
            <w:noProof/>
          </w:rPr>
          <w:fldChar w:fldCharType="begin"/>
        </w:r>
        <w:r w:rsidR="009037D2">
          <w:rPr>
            <w:noProof/>
          </w:rPr>
          <w:instrText xml:space="preserve"> PAGEREF _Toc493570325 \h </w:instrText>
        </w:r>
        <w:r w:rsidR="009037D2">
          <w:rPr>
            <w:noProof/>
          </w:rPr>
        </w:r>
        <w:r w:rsidR="009037D2">
          <w:rPr>
            <w:noProof/>
          </w:rPr>
          <w:fldChar w:fldCharType="separate"/>
        </w:r>
        <w:r w:rsidR="009037D2">
          <w:rPr>
            <w:noProof/>
          </w:rPr>
          <w:t>46</w:t>
        </w:r>
        <w:r w:rsidR="009037D2">
          <w:rPr>
            <w:noProof/>
          </w:rPr>
          <w:fldChar w:fldCharType="end"/>
        </w:r>
      </w:hyperlink>
    </w:p>
    <w:p w14:paraId="0754979A" w14:textId="77777777" w:rsidR="009037D2" w:rsidRDefault="00B74884">
      <w:pPr>
        <w:pStyle w:val="11"/>
        <w:tabs>
          <w:tab w:val="right" w:leader="dot" w:pos="8302"/>
        </w:tabs>
        <w:rPr>
          <w:rFonts w:asciiTheme="minorHAnsi" w:eastAsiaTheme="minorEastAsia" w:hAnsiTheme="minorHAnsi" w:cstheme="minorBidi"/>
          <w:caps w:val="0"/>
          <w:noProof/>
          <w:sz w:val="24"/>
          <w:szCs w:val="24"/>
        </w:rPr>
      </w:pPr>
      <w:hyperlink w:anchor="_Toc493570326" w:history="1">
        <w:r w:rsidR="009037D2" w:rsidRPr="00D669BF">
          <w:rPr>
            <w:rStyle w:val="af9"/>
            <w:rFonts w:ascii="黑体" w:hAnsi="黑体"/>
            <w:noProof/>
          </w:rPr>
          <w:t>参考文献</w:t>
        </w:r>
        <w:r w:rsidR="009037D2">
          <w:rPr>
            <w:noProof/>
          </w:rPr>
          <w:tab/>
        </w:r>
        <w:r w:rsidR="009037D2">
          <w:rPr>
            <w:noProof/>
          </w:rPr>
          <w:fldChar w:fldCharType="begin"/>
        </w:r>
        <w:r w:rsidR="009037D2">
          <w:rPr>
            <w:noProof/>
          </w:rPr>
          <w:instrText xml:space="preserve"> PAGEREF _Toc493570326 \h </w:instrText>
        </w:r>
        <w:r w:rsidR="009037D2">
          <w:rPr>
            <w:noProof/>
          </w:rPr>
        </w:r>
        <w:r w:rsidR="009037D2">
          <w:rPr>
            <w:noProof/>
          </w:rPr>
          <w:fldChar w:fldCharType="separate"/>
        </w:r>
        <w:r w:rsidR="009037D2">
          <w:rPr>
            <w:noProof/>
          </w:rPr>
          <w:t>82</w:t>
        </w:r>
        <w:r w:rsidR="009037D2">
          <w:rPr>
            <w:noProof/>
          </w:rPr>
          <w:fldChar w:fldCharType="end"/>
        </w:r>
      </w:hyperlink>
    </w:p>
    <w:p w14:paraId="53489861" w14:textId="77777777" w:rsidR="009037D2" w:rsidRDefault="00B74884">
      <w:pPr>
        <w:pStyle w:val="11"/>
        <w:tabs>
          <w:tab w:val="right" w:leader="dot" w:pos="8302"/>
        </w:tabs>
        <w:rPr>
          <w:rFonts w:asciiTheme="minorHAnsi" w:eastAsiaTheme="minorEastAsia" w:hAnsiTheme="minorHAnsi" w:cstheme="minorBidi"/>
          <w:caps w:val="0"/>
          <w:noProof/>
          <w:sz w:val="24"/>
          <w:szCs w:val="24"/>
        </w:rPr>
      </w:pPr>
      <w:hyperlink w:anchor="_Toc493570327" w:history="1">
        <w:r w:rsidR="009037D2" w:rsidRPr="00D669BF">
          <w:rPr>
            <w:rStyle w:val="af9"/>
            <w:rFonts w:ascii="黑体" w:hAnsi="黑体"/>
            <w:noProof/>
          </w:rPr>
          <w:t>致</w:t>
        </w:r>
        <w:r w:rsidR="009037D2" w:rsidRPr="00D669BF">
          <w:rPr>
            <w:rStyle w:val="af9"/>
            <w:rFonts w:ascii="黑体" w:hAnsi="黑体"/>
            <w:noProof/>
          </w:rPr>
          <w:t xml:space="preserve"> </w:t>
        </w:r>
        <w:r w:rsidR="009037D2" w:rsidRPr="00D669BF">
          <w:rPr>
            <w:rStyle w:val="af9"/>
            <w:rFonts w:ascii="黑体" w:hAnsi="黑体"/>
            <w:noProof/>
          </w:rPr>
          <w:t>谢</w:t>
        </w:r>
        <w:r w:rsidR="009037D2">
          <w:rPr>
            <w:noProof/>
          </w:rPr>
          <w:tab/>
        </w:r>
        <w:r w:rsidR="009037D2">
          <w:rPr>
            <w:noProof/>
          </w:rPr>
          <w:fldChar w:fldCharType="begin"/>
        </w:r>
        <w:r w:rsidR="009037D2">
          <w:rPr>
            <w:noProof/>
          </w:rPr>
          <w:instrText xml:space="preserve"> PAGEREF _Toc493570327 \h </w:instrText>
        </w:r>
        <w:r w:rsidR="009037D2">
          <w:rPr>
            <w:noProof/>
          </w:rPr>
        </w:r>
        <w:r w:rsidR="009037D2">
          <w:rPr>
            <w:noProof/>
          </w:rPr>
          <w:fldChar w:fldCharType="separate"/>
        </w:r>
        <w:r w:rsidR="009037D2">
          <w:rPr>
            <w:noProof/>
          </w:rPr>
          <w:t>84</w:t>
        </w:r>
        <w:r w:rsidR="009037D2">
          <w:rPr>
            <w:noProof/>
          </w:rPr>
          <w:fldChar w:fldCharType="end"/>
        </w:r>
      </w:hyperlink>
    </w:p>
    <w:p w14:paraId="0675280C" w14:textId="77777777" w:rsidR="00703E92" w:rsidRPr="00703E92" w:rsidRDefault="00C76EC9" w:rsidP="00703E92">
      <w:pPr>
        <w:ind w:firstLine="480"/>
      </w:pPr>
      <w:r>
        <w:fldChar w:fldCharType="end"/>
      </w:r>
    </w:p>
    <w:p w14:paraId="578E128C" w14:textId="77777777" w:rsidR="00B13586" w:rsidRPr="00C52582" w:rsidRDefault="00B13586" w:rsidP="00703E92">
      <w:pPr>
        <w:ind w:firstLine="480"/>
        <w:sectPr w:rsidR="00B13586" w:rsidRPr="00C52582" w:rsidSect="00B13586">
          <w:headerReference w:type="default" r:id="rId21"/>
          <w:footerReference w:type="default" r:id="rId22"/>
          <w:pgSz w:w="11906" w:h="16838"/>
          <w:pgMar w:top="1440" w:right="1797" w:bottom="1440" w:left="1797" w:header="851" w:footer="992" w:gutter="0"/>
          <w:pgNumType w:start="1"/>
          <w:cols w:space="720"/>
          <w:docGrid w:linePitch="330"/>
        </w:sectPr>
      </w:pPr>
    </w:p>
    <w:p w14:paraId="006A7BED" w14:textId="12EC87AF" w:rsidR="00ED7AB9" w:rsidRPr="00B23505" w:rsidRDefault="00B23505">
      <w:pPr>
        <w:pStyle w:val="1"/>
        <w:rPr>
          <w:rFonts w:ascii="黑体" w:hAnsi="黑体" w:cs="Times New Roman"/>
          <w:lang w:val="en-US"/>
        </w:rPr>
      </w:pPr>
      <w:bookmarkStart w:id="6" w:name="_Toc493570260"/>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6"/>
      <w:r w:rsidR="00C76EC9" w:rsidRPr="00B23505">
        <w:rPr>
          <w:rFonts w:ascii="黑体" w:hAnsi="黑体" w:cs="Times New Roman"/>
          <w:lang w:val="en-US"/>
        </w:rPr>
        <w:t xml:space="preserve"> </w:t>
      </w:r>
    </w:p>
    <w:p w14:paraId="1020D844" w14:textId="77777777" w:rsidR="00ED7AB9" w:rsidRPr="00E47EA1" w:rsidRDefault="00BD41F9" w:rsidP="00BD41F9">
      <w:pPr>
        <w:pStyle w:val="2"/>
      </w:pPr>
      <w:bookmarkStart w:id="7" w:name="_Toc493570261"/>
      <w:r w:rsidRPr="00E47EA1">
        <w:rPr>
          <w:rFonts w:hint="eastAsia"/>
        </w:rPr>
        <w:t xml:space="preserve">1.1 </w:t>
      </w:r>
      <w:r w:rsidR="00C76EC9" w:rsidRPr="00E47EA1">
        <w:t>课题背景</w:t>
      </w:r>
      <w:bookmarkEnd w:id="7"/>
    </w:p>
    <w:p w14:paraId="57155FC7" w14:textId="198D0A1F" w:rsidR="00ED7AB9" w:rsidRPr="00B45B9F" w:rsidRDefault="00086415" w:rsidP="00B45B9F">
      <w:pPr>
        <w:widowControl w:val="0"/>
        <w:spacing w:line="400" w:lineRule="exact"/>
        <w:ind w:firstLineChars="200" w:firstLine="480"/>
        <w:jc w:val="both"/>
        <w:rPr>
          <w:kern w:val="2"/>
        </w:rPr>
      </w:pPr>
      <w:r w:rsidRPr="00B45B9F">
        <w:rPr>
          <w:rFonts w:hint="eastAsia"/>
          <w:kern w:val="2"/>
        </w:rPr>
        <w:t>随着大数据</w:t>
      </w:r>
      <w:r w:rsidR="00C76EC9" w:rsidRPr="00B45B9F">
        <w:rPr>
          <w:rFonts w:hint="eastAsia"/>
          <w:kern w:val="2"/>
        </w:rPr>
        <w:t>时代</w:t>
      </w:r>
      <w:r w:rsidRPr="00B45B9F">
        <w:rPr>
          <w:rFonts w:hint="eastAsia"/>
          <w:kern w:val="2"/>
        </w:rPr>
        <w:t>的到来</w:t>
      </w:r>
      <w:r w:rsidR="00C76EC9" w:rsidRPr="00B45B9F">
        <w:rPr>
          <w:rFonts w:hint="eastAsia"/>
          <w:kern w:val="2"/>
        </w:rPr>
        <w:t>，信息</w:t>
      </w:r>
      <w:r w:rsidRPr="00B45B9F">
        <w:rPr>
          <w:rFonts w:hint="eastAsia"/>
          <w:kern w:val="2"/>
        </w:rPr>
        <w:t>资源日益</w:t>
      </w:r>
      <w:r w:rsidR="001453EA" w:rsidRPr="00B45B9F">
        <w:rPr>
          <w:rFonts w:hint="eastAsia"/>
          <w:kern w:val="2"/>
        </w:rPr>
        <w:t>丰富，</w:t>
      </w:r>
      <w:r w:rsidRPr="00B45B9F">
        <w:rPr>
          <w:rFonts w:hint="eastAsia"/>
          <w:kern w:val="2"/>
        </w:rPr>
        <w:t>海量数据的出现也伴随着很多问题</w:t>
      </w:r>
      <w:r w:rsidR="00C76EC9" w:rsidRPr="00B45B9F">
        <w:rPr>
          <w:rFonts w:hint="eastAsia"/>
          <w:kern w:val="2"/>
        </w:rPr>
        <w:t>，例如“信息过载</w:t>
      </w:r>
      <w:r w:rsidR="002F3E33" w:rsidRPr="004B7498">
        <w:rPr>
          <w:rFonts w:hint="eastAsia"/>
          <w:kern w:val="2"/>
          <w:vertAlign w:val="superscript"/>
        </w:rPr>
        <w:t>[1]</w:t>
      </w:r>
      <w:r w:rsidR="00C76EC9" w:rsidRPr="00B45B9F">
        <w:rPr>
          <w:rFonts w:hint="eastAsia"/>
          <w:kern w:val="2"/>
        </w:rPr>
        <w:t>”</w:t>
      </w:r>
      <w:r w:rsidR="00E7290E" w:rsidRPr="00B45B9F">
        <w:rPr>
          <w:rFonts w:hint="eastAsia"/>
          <w:kern w:val="2"/>
        </w:rPr>
        <w:t>现象，</w:t>
      </w:r>
      <w:r w:rsidR="00D85158" w:rsidRPr="00B45B9F">
        <w:rPr>
          <w:rFonts w:hint="eastAsia"/>
          <w:kern w:val="2"/>
        </w:rPr>
        <w:t>大量</w:t>
      </w:r>
      <w:r w:rsidR="00C76EC9" w:rsidRPr="00B45B9F">
        <w:rPr>
          <w:rFonts w:hint="eastAsia"/>
          <w:kern w:val="2"/>
        </w:rPr>
        <w:t>信息</w:t>
      </w:r>
      <w:r w:rsidR="001453EA" w:rsidRPr="00B45B9F">
        <w:rPr>
          <w:rFonts w:hint="eastAsia"/>
          <w:kern w:val="2"/>
        </w:rPr>
        <w:t>的堆积</w:t>
      </w:r>
      <w:r w:rsidR="00C76EC9" w:rsidRPr="00B45B9F">
        <w:rPr>
          <w:rFonts w:hint="eastAsia"/>
          <w:kern w:val="2"/>
        </w:rPr>
        <w:t>也给人们的生活带来了一定的困扰</w:t>
      </w:r>
      <w:r w:rsidR="001453EA" w:rsidRPr="00B45B9F">
        <w:rPr>
          <w:rFonts w:hint="eastAsia"/>
          <w:kern w:val="2"/>
        </w:rPr>
        <w:t>，用户有时很难从海量资源信息中找到自己需要的内容</w:t>
      </w:r>
      <w:r w:rsidR="00C76EC9" w:rsidRPr="00B45B9F">
        <w:rPr>
          <w:rFonts w:hint="eastAsia"/>
          <w:kern w:val="2"/>
        </w:rPr>
        <w:t>。</w:t>
      </w:r>
      <w:r w:rsidR="00526272" w:rsidRPr="00B45B9F">
        <w:rPr>
          <w:rFonts w:hint="eastAsia"/>
          <w:kern w:val="2"/>
        </w:rPr>
        <w:t>因此</w:t>
      </w:r>
      <w:r w:rsidR="00C76EC9" w:rsidRPr="00B45B9F">
        <w:rPr>
          <w:rFonts w:hint="eastAsia"/>
          <w:kern w:val="2"/>
        </w:rPr>
        <w:t>无论是用户</w:t>
      </w:r>
      <w:r w:rsidR="00E7290E" w:rsidRPr="00B45B9F">
        <w:rPr>
          <w:rFonts w:hint="eastAsia"/>
          <w:kern w:val="2"/>
        </w:rPr>
        <w:t>找到自己需要的信息</w:t>
      </w:r>
      <w:r w:rsidR="00C76EC9" w:rsidRPr="00B45B9F">
        <w:rPr>
          <w:rFonts w:hint="eastAsia"/>
          <w:kern w:val="2"/>
        </w:rPr>
        <w:t>，还是商家想要引领消费者进行消费，都离不开个性化推荐系统。为了更好的解决“信息过载”问题，推荐系统的概念应运而生，并且已经得到了越来越多的关注，相关的专家学者们对其研究也更加深入。</w:t>
      </w:r>
      <w:r w:rsidR="001453EA" w:rsidRPr="00B45B9F">
        <w:rPr>
          <w:rFonts w:hint="eastAsia"/>
          <w:kern w:val="2"/>
        </w:rPr>
        <w:t>由于推荐信息的时效性很强</w:t>
      </w:r>
      <w:r w:rsidR="00C76EC9" w:rsidRPr="00B45B9F">
        <w:rPr>
          <w:rFonts w:hint="eastAsia"/>
          <w:kern w:val="2"/>
        </w:rPr>
        <w:t>，如何解决大数据时代的实时准确推荐是一个非常重要的课题。</w:t>
      </w:r>
    </w:p>
    <w:p w14:paraId="6A0827AD" w14:textId="3828F705" w:rsidR="00ED7AB9" w:rsidRPr="00B45B9F" w:rsidRDefault="001453EA" w:rsidP="00B45B9F">
      <w:pPr>
        <w:widowControl w:val="0"/>
        <w:spacing w:line="400" w:lineRule="exact"/>
        <w:ind w:firstLineChars="200" w:firstLine="480"/>
        <w:jc w:val="both"/>
        <w:rPr>
          <w:kern w:val="2"/>
        </w:rPr>
      </w:pPr>
      <w:r w:rsidRPr="00B45B9F">
        <w:rPr>
          <w:rFonts w:hint="eastAsia"/>
          <w:kern w:val="2"/>
        </w:rPr>
        <w:t>推荐系统</w:t>
      </w:r>
      <w:r w:rsidR="003C4A65" w:rsidRPr="004B7498">
        <w:rPr>
          <w:rFonts w:hint="eastAsia"/>
          <w:kern w:val="2"/>
          <w:vertAlign w:val="superscript"/>
        </w:rPr>
        <w:t>[2</w:t>
      </w:r>
      <w:r w:rsidR="00033E83" w:rsidRPr="004B7498">
        <w:rPr>
          <w:rFonts w:hint="eastAsia"/>
          <w:kern w:val="2"/>
          <w:vertAlign w:val="superscript"/>
        </w:rPr>
        <w:t>]</w:t>
      </w:r>
      <w:r w:rsidRPr="00B45B9F">
        <w:rPr>
          <w:rFonts w:hint="eastAsia"/>
          <w:kern w:val="2"/>
        </w:rPr>
        <w:t>的出现</w:t>
      </w:r>
      <w:r w:rsidR="00C76EC9" w:rsidRPr="00B45B9F">
        <w:rPr>
          <w:rFonts w:hint="eastAsia"/>
          <w:kern w:val="2"/>
        </w:rPr>
        <w:t>在一定程度上弥补</w:t>
      </w:r>
      <w:r w:rsidR="006B53FD" w:rsidRPr="00B45B9F">
        <w:rPr>
          <w:rFonts w:hint="eastAsia"/>
          <w:kern w:val="2"/>
        </w:rPr>
        <w:t>了</w:t>
      </w:r>
      <w:r w:rsidR="00C76EC9" w:rsidRPr="00B45B9F">
        <w:rPr>
          <w:rFonts w:hint="eastAsia"/>
          <w:kern w:val="2"/>
        </w:rPr>
        <w:t>捜索引擎的缺陷。</w:t>
      </w:r>
      <w:r w:rsidR="00FB5473" w:rsidRPr="00B45B9F">
        <w:rPr>
          <w:rFonts w:hint="eastAsia"/>
          <w:kern w:val="2"/>
        </w:rPr>
        <w:t>目前，推荐系统</w:t>
      </w:r>
      <w:r w:rsidRPr="00B45B9F">
        <w:rPr>
          <w:rFonts w:hint="eastAsia"/>
          <w:kern w:val="2"/>
        </w:rPr>
        <w:t>主要</w:t>
      </w:r>
      <w:r w:rsidR="00C76EC9" w:rsidRPr="00B45B9F">
        <w:rPr>
          <w:rFonts w:hint="eastAsia"/>
          <w:kern w:val="2"/>
        </w:rPr>
        <w:t>用于处理信息过载的情况，</w:t>
      </w:r>
      <w:r w:rsidRPr="00B45B9F">
        <w:rPr>
          <w:rFonts w:hint="eastAsia"/>
          <w:kern w:val="2"/>
        </w:rPr>
        <w:t>系统</w:t>
      </w:r>
      <w:r w:rsidR="00C76EC9" w:rsidRPr="00B45B9F">
        <w:rPr>
          <w:rFonts w:hint="eastAsia"/>
          <w:kern w:val="2"/>
        </w:rPr>
        <w:t>通过分析日志数据、用户历史行为、用户属性</w:t>
      </w:r>
      <w:r w:rsidR="0013694D" w:rsidRPr="00B45B9F">
        <w:rPr>
          <w:rFonts w:hint="eastAsia"/>
          <w:kern w:val="2"/>
        </w:rPr>
        <w:t>等信息</w:t>
      </w:r>
      <w:r w:rsidR="00C76EC9" w:rsidRPr="00B45B9F">
        <w:rPr>
          <w:rFonts w:hint="eastAsia"/>
          <w:kern w:val="2"/>
        </w:rPr>
        <w:t>创建用户兴</w:t>
      </w:r>
      <w:r w:rsidR="00D70456" w:rsidRPr="00B45B9F">
        <w:rPr>
          <w:rFonts w:hint="eastAsia"/>
          <w:kern w:val="2"/>
        </w:rPr>
        <w:t>趣偏好模型</w:t>
      </w:r>
      <w:r w:rsidR="006A702C" w:rsidRPr="004B7498">
        <w:rPr>
          <w:rFonts w:hint="eastAsia"/>
          <w:kern w:val="2"/>
          <w:vertAlign w:val="superscript"/>
        </w:rPr>
        <w:t>[3</w:t>
      </w:r>
      <w:r w:rsidR="00022493" w:rsidRPr="004B7498">
        <w:rPr>
          <w:rFonts w:hint="eastAsia"/>
          <w:kern w:val="2"/>
          <w:vertAlign w:val="superscript"/>
        </w:rPr>
        <w:t>]</w:t>
      </w:r>
      <w:r w:rsidR="00D70456" w:rsidRPr="00B45B9F">
        <w:rPr>
          <w:rFonts w:hint="eastAsia"/>
          <w:kern w:val="2"/>
        </w:rPr>
        <w:t>，依靠推荐算法预测用户对商品权重偏好并进行排序，从而帮助</w:t>
      </w:r>
      <w:r w:rsidRPr="00B45B9F">
        <w:rPr>
          <w:rFonts w:hint="eastAsia"/>
          <w:kern w:val="2"/>
        </w:rPr>
        <w:t>用户</w:t>
      </w:r>
      <w:r w:rsidR="00C76EC9" w:rsidRPr="00B45B9F">
        <w:rPr>
          <w:rFonts w:hint="eastAsia"/>
          <w:kern w:val="2"/>
        </w:rPr>
        <w:t>准确定位</w:t>
      </w:r>
      <w:r w:rsidR="00D70456" w:rsidRPr="00B45B9F">
        <w:rPr>
          <w:rFonts w:hint="eastAsia"/>
          <w:kern w:val="2"/>
        </w:rPr>
        <w:t>自身需求，</w:t>
      </w:r>
      <w:r w:rsidR="00C76EC9" w:rsidRPr="00B45B9F">
        <w:rPr>
          <w:rFonts w:hint="eastAsia"/>
          <w:kern w:val="2"/>
        </w:rPr>
        <w:t>向用户推送满足需求与兴趣的推荐列表。因此</w:t>
      </w:r>
      <w:r w:rsidRPr="00B45B9F">
        <w:rPr>
          <w:rFonts w:hint="eastAsia"/>
          <w:kern w:val="2"/>
        </w:rPr>
        <w:t>推荐系统与</w:t>
      </w:r>
      <w:r w:rsidR="00531679" w:rsidRPr="00B45B9F">
        <w:rPr>
          <w:rFonts w:hint="eastAsia"/>
          <w:kern w:val="2"/>
        </w:rPr>
        <w:t>搜索引擎相互补充</w:t>
      </w:r>
      <w:r w:rsidRPr="00B45B9F">
        <w:rPr>
          <w:rFonts w:hint="eastAsia"/>
          <w:kern w:val="2"/>
        </w:rPr>
        <w:t>，相辅相成</w:t>
      </w:r>
      <w:r w:rsidR="00C76EC9" w:rsidRPr="00B45B9F">
        <w:rPr>
          <w:rFonts w:hint="eastAsia"/>
          <w:kern w:val="2"/>
        </w:rPr>
        <w:t>，当用户有明确需求时</w:t>
      </w:r>
      <w:r w:rsidR="0039050A" w:rsidRPr="00B45B9F">
        <w:rPr>
          <w:rFonts w:hint="eastAsia"/>
          <w:kern w:val="2"/>
        </w:rPr>
        <w:t>则</w:t>
      </w:r>
      <w:r w:rsidR="00C76EC9" w:rsidRPr="00B45B9F">
        <w:rPr>
          <w:rFonts w:hint="eastAsia"/>
          <w:kern w:val="2"/>
        </w:rPr>
        <w:t>采用捜索引擎</w:t>
      </w:r>
      <w:r w:rsidR="0055236E" w:rsidRPr="00B45B9F">
        <w:rPr>
          <w:rFonts w:hint="eastAsia"/>
          <w:kern w:val="2"/>
        </w:rPr>
        <w:t>搜索相关信息</w:t>
      </w:r>
      <w:r w:rsidR="00C76EC9" w:rsidRPr="00B45B9F">
        <w:rPr>
          <w:rFonts w:hint="eastAsia"/>
          <w:kern w:val="2"/>
        </w:rPr>
        <w:t>，而在用户没有明确自身需求或者以新成员身份进入到一个新的环境中时推荐系统</w:t>
      </w:r>
      <w:r w:rsidR="00E95394" w:rsidRPr="00B45B9F">
        <w:rPr>
          <w:rFonts w:hint="eastAsia"/>
          <w:kern w:val="2"/>
        </w:rPr>
        <w:t>可以</w:t>
      </w:r>
      <w:r w:rsidR="00C538AE" w:rsidRPr="00B45B9F">
        <w:rPr>
          <w:rFonts w:hint="eastAsia"/>
          <w:kern w:val="2"/>
        </w:rPr>
        <w:t>帮助他们获取到感兴趣的内容。推荐系统也借此</w:t>
      </w:r>
      <w:r w:rsidR="00C76EC9" w:rsidRPr="00B45B9F">
        <w:rPr>
          <w:rFonts w:hint="eastAsia"/>
          <w:kern w:val="2"/>
        </w:rPr>
        <w:t>在电子商务</w:t>
      </w:r>
      <w:r w:rsidR="00C538AE" w:rsidRPr="00B45B9F">
        <w:rPr>
          <w:rFonts w:hint="eastAsia"/>
          <w:kern w:val="2"/>
        </w:rPr>
        <w:t>领域</w:t>
      </w:r>
      <w:r w:rsidR="00681E82" w:rsidRPr="00B45B9F">
        <w:rPr>
          <w:rFonts w:hint="eastAsia"/>
          <w:kern w:val="2"/>
        </w:rPr>
        <w:t>取得</w:t>
      </w:r>
      <w:r w:rsidR="00C76EC9" w:rsidRPr="00B45B9F">
        <w:rPr>
          <w:rFonts w:hint="eastAsia"/>
          <w:kern w:val="2"/>
        </w:rPr>
        <w:t>广泛</w:t>
      </w:r>
      <w:r w:rsidR="00E95394" w:rsidRPr="00B45B9F">
        <w:rPr>
          <w:rFonts w:hint="eastAsia"/>
          <w:kern w:val="2"/>
        </w:rPr>
        <w:t>应用</w:t>
      </w:r>
      <w:r w:rsidR="00C76EC9" w:rsidRPr="00B45B9F">
        <w:rPr>
          <w:rFonts w:hint="eastAsia"/>
          <w:kern w:val="2"/>
        </w:rPr>
        <w:t>。然而</w:t>
      </w:r>
      <w:r w:rsidR="00E10646" w:rsidRPr="00B45B9F">
        <w:rPr>
          <w:rFonts w:hint="eastAsia"/>
          <w:kern w:val="2"/>
        </w:rPr>
        <w:t>，</w:t>
      </w:r>
      <w:r w:rsidR="00C76EC9" w:rsidRPr="00B45B9F">
        <w:rPr>
          <w:rFonts w:hint="eastAsia"/>
          <w:kern w:val="2"/>
        </w:rPr>
        <w:t>如何推送高质量推荐列表、快速地响应推荐请求、实时生成推荐列表、海量数据</w:t>
      </w:r>
      <w:r w:rsidR="00E10646" w:rsidRPr="00B45B9F">
        <w:rPr>
          <w:rFonts w:hint="eastAsia"/>
          <w:kern w:val="2"/>
        </w:rPr>
        <w:t>的</w:t>
      </w:r>
      <w:r w:rsidR="00C76EC9" w:rsidRPr="00B45B9F">
        <w:rPr>
          <w:rFonts w:hint="eastAsia"/>
          <w:kern w:val="2"/>
        </w:rPr>
        <w:t>分析都成为必须面对和解决的难题。</w:t>
      </w:r>
    </w:p>
    <w:p w14:paraId="55E6F9DA" w14:textId="746EB34E" w:rsidR="00ED7AB9" w:rsidRPr="00B45B9F" w:rsidRDefault="008B29D6" w:rsidP="00B45B9F">
      <w:pPr>
        <w:widowControl w:val="0"/>
        <w:spacing w:line="400" w:lineRule="exact"/>
        <w:ind w:firstLineChars="200" w:firstLine="480"/>
        <w:jc w:val="both"/>
        <w:rPr>
          <w:kern w:val="2"/>
        </w:rPr>
      </w:pPr>
      <w:r w:rsidRPr="00B45B9F">
        <w:rPr>
          <w:rFonts w:hint="eastAsia"/>
          <w:kern w:val="2"/>
        </w:rPr>
        <w:t>随着电子商务</w:t>
      </w:r>
      <w:r w:rsidR="00C76EC9" w:rsidRPr="00B45B9F">
        <w:rPr>
          <w:rFonts w:hint="eastAsia"/>
          <w:kern w:val="2"/>
        </w:rPr>
        <w:t>网站规模</w:t>
      </w:r>
      <w:r w:rsidR="00F50965" w:rsidRPr="00B45B9F">
        <w:rPr>
          <w:rFonts w:hint="eastAsia"/>
          <w:kern w:val="2"/>
        </w:rPr>
        <w:t>的不断发展，用户和项目的数量不断增多，</w:t>
      </w:r>
      <w:r w:rsidRPr="00B45B9F">
        <w:rPr>
          <w:rFonts w:hint="eastAsia"/>
          <w:kern w:val="2"/>
        </w:rPr>
        <w:t>用户项目评分矩阵</w:t>
      </w:r>
      <w:r w:rsidR="00C76EC9" w:rsidRPr="00B45B9F">
        <w:rPr>
          <w:rFonts w:hint="eastAsia"/>
          <w:kern w:val="2"/>
        </w:rPr>
        <w:t>的稀疏性问题越</w:t>
      </w:r>
      <w:r w:rsidRPr="00B45B9F">
        <w:rPr>
          <w:rFonts w:hint="eastAsia"/>
          <w:kern w:val="2"/>
        </w:rPr>
        <w:t>来越无法避免，协同过滤算法中的数据稀疏性</w:t>
      </w:r>
      <w:r w:rsidR="009452CF" w:rsidRPr="009F4D7F">
        <w:rPr>
          <w:kern w:val="2"/>
          <w:vertAlign w:val="superscript"/>
        </w:rPr>
        <w:t>[</w:t>
      </w:r>
      <w:r w:rsidR="00962C56" w:rsidRPr="009F4D7F">
        <w:rPr>
          <w:kern w:val="2"/>
          <w:vertAlign w:val="superscript"/>
        </w:rPr>
        <w:t>4</w:t>
      </w:r>
      <w:r w:rsidR="009452CF" w:rsidRPr="009F4D7F">
        <w:rPr>
          <w:kern w:val="2"/>
          <w:vertAlign w:val="superscript"/>
        </w:rPr>
        <w:t>]</w:t>
      </w:r>
      <w:r w:rsidRPr="00B45B9F">
        <w:rPr>
          <w:rFonts w:hint="eastAsia"/>
          <w:kern w:val="2"/>
        </w:rPr>
        <w:t>过于严重，推荐的结果往往</w:t>
      </w:r>
      <w:r w:rsidR="00C76EC9" w:rsidRPr="00B45B9F">
        <w:rPr>
          <w:rFonts w:hint="eastAsia"/>
          <w:kern w:val="2"/>
        </w:rPr>
        <w:t>不准确，从而影响用户</w:t>
      </w:r>
      <w:r w:rsidRPr="00B45B9F">
        <w:rPr>
          <w:rFonts w:hint="eastAsia"/>
          <w:kern w:val="2"/>
        </w:rPr>
        <w:t>体验</w:t>
      </w:r>
      <w:r w:rsidR="00C76EC9" w:rsidRPr="00B45B9F">
        <w:rPr>
          <w:rFonts w:hint="eastAsia"/>
          <w:kern w:val="2"/>
        </w:rPr>
        <w:t>，造成用户的流失</w:t>
      </w:r>
      <w:r w:rsidR="00E85347" w:rsidRPr="00B45B9F">
        <w:rPr>
          <w:rFonts w:hint="eastAsia"/>
          <w:kern w:val="2"/>
        </w:rPr>
        <w:t>。而且</w:t>
      </w:r>
      <w:r w:rsidR="0063048E" w:rsidRPr="00B45B9F">
        <w:rPr>
          <w:rFonts w:hint="eastAsia"/>
          <w:kern w:val="2"/>
        </w:rPr>
        <w:t>在协同过滤的推荐算法中，往往不能很好的展现用户的爱好迁移</w:t>
      </w:r>
      <w:r w:rsidR="00C76EC9" w:rsidRPr="00B45B9F">
        <w:rPr>
          <w:rFonts w:hint="eastAsia"/>
          <w:kern w:val="2"/>
        </w:rPr>
        <w:t>问题，</w:t>
      </w:r>
      <w:r w:rsidR="0063048E" w:rsidRPr="00B45B9F">
        <w:rPr>
          <w:rFonts w:hint="eastAsia"/>
          <w:kern w:val="2"/>
        </w:rPr>
        <w:t>因此</w:t>
      </w:r>
      <w:r w:rsidR="00C76EC9" w:rsidRPr="00B45B9F">
        <w:rPr>
          <w:rFonts w:hint="eastAsia"/>
          <w:kern w:val="2"/>
        </w:rPr>
        <w:t>会对推荐系统的性能造成一定的影响。所以，缓解数据稀疏性问题和适应用户喜好化问题已经成为了网络购物系统发展的严峻考验。</w:t>
      </w:r>
    </w:p>
    <w:p w14:paraId="190C1084" w14:textId="2DEB58D6" w:rsidR="00ED7AB9" w:rsidRPr="00B45B9F" w:rsidRDefault="00C76EC9" w:rsidP="00B45B9F">
      <w:pPr>
        <w:widowControl w:val="0"/>
        <w:spacing w:line="400" w:lineRule="exact"/>
        <w:ind w:firstLineChars="200" w:firstLine="480"/>
        <w:jc w:val="both"/>
        <w:rPr>
          <w:kern w:val="2"/>
        </w:rPr>
      </w:pPr>
      <w:r w:rsidRPr="00B45B9F">
        <w:rPr>
          <w:rFonts w:hint="eastAsia"/>
          <w:kern w:val="2"/>
        </w:rPr>
        <w:t>在</w:t>
      </w:r>
      <w:r w:rsidR="008B29D6" w:rsidRPr="00B45B9F">
        <w:rPr>
          <w:rFonts w:hint="eastAsia"/>
          <w:kern w:val="2"/>
        </w:rPr>
        <w:t>本文的</w:t>
      </w:r>
      <w:r w:rsidRPr="00B45B9F">
        <w:rPr>
          <w:rFonts w:hint="eastAsia"/>
          <w:kern w:val="2"/>
        </w:rPr>
        <w:t>推荐系统中</w:t>
      </w:r>
      <w:r w:rsidR="005C6B63" w:rsidRPr="00B45B9F">
        <w:rPr>
          <w:rFonts w:hint="eastAsia"/>
          <w:kern w:val="2"/>
        </w:rPr>
        <w:t>，</w:t>
      </w:r>
      <w:r w:rsidRPr="00B45B9F">
        <w:rPr>
          <w:rFonts w:hint="eastAsia"/>
          <w:kern w:val="2"/>
        </w:rPr>
        <w:t>为了解决如上难题以及保证系统的可扩展性，需要存储不断增长的数据集以及快速并行化处理。常用的技术主要包括：大数据存储技术以</w:t>
      </w:r>
      <w:r w:rsidR="008B29D6" w:rsidRPr="00B45B9F">
        <w:rPr>
          <w:rFonts w:hint="eastAsia"/>
          <w:kern w:val="2"/>
        </w:rPr>
        <w:t>及大数据处理技术。推荐算法</w:t>
      </w:r>
      <w:r w:rsidR="00356D79" w:rsidRPr="00B45B9F">
        <w:rPr>
          <w:rFonts w:hint="eastAsia"/>
          <w:kern w:val="2"/>
        </w:rPr>
        <w:t>的</w:t>
      </w:r>
      <w:r w:rsidR="008B29D6" w:rsidRPr="00B45B9F">
        <w:rPr>
          <w:rFonts w:hint="eastAsia"/>
          <w:kern w:val="2"/>
        </w:rPr>
        <w:t>主要特点在于多个并行操作之间</w:t>
      </w:r>
      <w:r w:rsidR="00356D79" w:rsidRPr="00B45B9F">
        <w:rPr>
          <w:rFonts w:hint="eastAsia"/>
          <w:kern w:val="2"/>
        </w:rPr>
        <w:t>的</w:t>
      </w:r>
      <w:r w:rsidR="008B29D6" w:rsidRPr="00B45B9F">
        <w:rPr>
          <w:rFonts w:hint="eastAsia"/>
          <w:kern w:val="2"/>
        </w:rPr>
        <w:t>重用数据</w:t>
      </w:r>
      <w:r w:rsidRPr="00B45B9F">
        <w:rPr>
          <w:rFonts w:hint="eastAsia"/>
          <w:kern w:val="2"/>
        </w:rPr>
        <w:t>集，属于非循环应用模型的应用，因此引入</w:t>
      </w:r>
      <w:r w:rsidR="00C52582" w:rsidRPr="00B45B9F">
        <w:rPr>
          <w:rFonts w:hint="eastAsia"/>
          <w:kern w:val="2"/>
        </w:rPr>
        <w:t>SPARK</w:t>
      </w:r>
      <w:r w:rsidRPr="00B45B9F">
        <w:rPr>
          <w:rFonts w:hint="eastAsia"/>
          <w:kern w:val="2"/>
        </w:rPr>
        <w:t>计算框架。</w:t>
      </w:r>
      <w:r w:rsidRPr="00B45B9F">
        <w:rPr>
          <w:rFonts w:hint="eastAsia"/>
          <w:kern w:val="2"/>
        </w:rPr>
        <w:t>SPARK</w:t>
      </w:r>
      <w:r w:rsidRPr="00B45B9F">
        <w:rPr>
          <w:rFonts w:hint="eastAsia"/>
          <w:kern w:val="2"/>
        </w:rPr>
        <w:t>是由</w:t>
      </w:r>
      <w:r w:rsidRPr="00B45B9F">
        <w:rPr>
          <w:rFonts w:hint="eastAsia"/>
          <w:kern w:val="2"/>
        </w:rPr>
        <w:t>UC Berkeley</w:t>
      </w:r>
      <w:r w:rsidRPr="00B45B9F">
        <w:rPr>
          <w:rFonts w:hint="eastAsia"/>
          <w:kern w:val="2"/>
        </w:rPr>
        <w:t>推出的大数据处理框架，它提出分布式内存抽象，称为弹性分布式数据集</w:t>
      </w:r>
      <w:r w:rsidRPr="00B45B9F">
        <w:rPr>
          <w:rFonts w:hint="eastAsia"/>
          <w:kern w:val="2"/>
        </w:rPr>
        <w:t>RDD</w:t>
      </w:r>
      <w:r w:rsidRPr="00B45B9F">
        <w:rPr>
          <w:rFonts w:hint="eastAsia"/>
          <w:kern w:val="2"/>
        </w:rPr>
        <w:t>，它允许在计算过程中将中间工作集缓存在内存中，而在后续操作中重用该</w:t>
      </w:r>
      <w:r w:rsidR="00681E82" w:rsidRPr="00B45B9F">
        <w:rPr>
          <w:rFonts w:hint="eastAsia"/>
          <w:kern w:val="2"/>
        </w:rPr>
        <w:t>工作集，这样可以极大加速处理过程。由于大部分数据挖掘算法涉及</w:t>
      </w:r>
      <w:r w:rsidRPr="00B45B9F">
        <w:rPr>
          <w:rFonts w:hint="eastAsia"/>
          <w:kern w:val="2"/>
        </w:rPr>
        <w:t>到数据集迭代计算，因此</w:t>
      </w:r>
      <w:r w:rsidRPr="00B45B9F">
        <w:rPr>
          <w:rFonts w:hint="eastAsia"/>
          <w:kern w:val="2"/>
        </w:rPr>
        <w:t>SPARK</w:t>
      </w:r>
      <w:r w:rsidRPr="00B45B9F">
        <w:rPr>
          <w:rFonts w:hint="eastAsia"/>
          <w:kern w:val="2"/>
        </w:rPr>
        <w:t>框架更符合推荐算法的需求，本课题利用改进后的协</w:t>
      </w:r>
      <w:r w:rsidRPr="00B45B9F">
        <w:rPr>
          <w:rFonts w:hint="eastAsia"/>
          <w:kern w:val="2"/>
        </w:rPr>
        <w:lastRenderedPageBreak/>
        <w:t>同过滤算法</w:t>
      </w:r>
      <w:r w:rsidR="00681E82" w:rsidRPr="00B45B9F">
        <w:rPr>
          <w:rFonts w:hint="eastAsia"/>
          <w:kern w:val="2"/>
        </w:rPr>
        <w:t>和</w:t>
      </w:r>
      <w:r w:rsidRPr="00B45B9F">
        <w:rPr>
          <w:rFonts w:hint="eastAsia"/>
          <w:kern w:val="2"/>
        </w:rPr>
        <w:t>SPARK</w:t>
      </w:r>
      <w:r w:rsidRPr="00B45B9F">
        <w:rPr>
          <w:rFonts w:hint="eastAsia"/>
          <w:kern w:val="2"/>
        </w:rPr>
        <w:t>大数据处理技术实</w:t>
      </w:r>
      <w:r w:rsidR="00681E82" w:rsidRPr="00B45B9F">
        <w:rPr>
          <w:rFonts w:hint="eastAsia"/>
          <w:kern w:val="2"/>
        </w:rPr>
        <w:t>现</w:t>
      </w:r>
      <w:r w:rsidRPr="00B45B9F">
        <w:rPr>
          <w:rFonts w:hint="eastAsia"/>
          <w:kern w:val="2"/>
        </w:rPr>
        <w:t>更快、更准确的推荐平台。</w:t>
      </w:r>
    </w:p>
    <w:p w14:paraId="7EE25624" w14:textId="77777777" w:rsidR="00ED7AB9" w:rsidRPr="00E47EA1" w:rsidRDefault="00C76EC9">
      <w:pPr>
        <w:pStyle w:val="2"/>
      </w:pPr>
      <w:bookmarkStart w:id="8" w:name="_Toc493570262"/>
      <w:r w:rsidRPr="00E47EA1">
        <w:t xml:space="preserve">1.2 </w:t>
      </w:r>
      <w:r w:rsidRPr="00E47EA1">
        <w:t>研究现状</w:t>
      </w:r>
      <w:bookmarkEnd w:id="8"/>
    </w:p>
    <w:p w14:paraId="4C0F9A24" w14:textId="52501853" w:rsidR="00ED7AB9" w:rsidRPr="00B45B9F" w:rsidRDefault="00C76EC9" w:rsidP="00B45B9F">
      <w:pPr>
        <w:widowControl w:val="0"/>
        <w:spacing w:line="400" w:lineRule="exact"/>
        <w:ind w:firstLineChars="200" w:firstLine="480"/>
        <w:jc w:val="both"/>
        <w:rPr>
          <w:kern w:val="2"/>
        </w:rPr>
      </w:pPr>
      <w:r w:rsidRPr="00B45B9F">
        <w:rPr>
          <w:rFonts w:hint="eastAsia"/>
          <w:kern w:val="2"/>
        </w:rPr>
        <w:t>推荐系统的研究至今已有约</w:t>
      </w:r>
      <w:r w:rsidRPr="00B45B9F">
        <w:rPr>
          <w:rFonts w:hint="eastAsia"/>
          <w:kern w:val="2"/>
        </w:rPr>
        <w:t>20</w:t>
      </w:r>
      <w:r w:rsidR="00681E82" w:rsidRPr="00B45B9F">
        <w:rPr>
          <w:rFonts w:hint="eastAsia"/>
          <w:kern w:val="2"/>
        </w:rPr>
        <w:t>多年的历史，其最早期的研究源自于美国明尼苏达</w:t>
      </w:r>
      <w:r w:rsidRPr="00B45B9F">
        <w:rPr>
          <w:rFonts w:hint="eastAsia"/>
          <w:kern w:val="2"/>
        </w:rPr>
        <w:t>大学</w:t>
      </w:r>
      <w:r w:rsidR="00B14AB5" w:rsidRPr="00B45B9F">
        <w:rPr>
          <w:rFonts w:hint="eastAsia"/>
          <w:kern w:val="2"/>
        </w:rPr>
        <w:t>GroupLens</w:t>
      </w:r>
      <w:r w:rsidRPr="00B45B9F">
        <w:rPr>
          <w:rFonts w:hint="eastAsia"/>
          <w:kern w:val="2"/>
        </w:rPr>
        <w:t>研究小组对一个叫</w:t>
      </w:r>
      <w:r w:rsidRPr="00B45B9F">
        <w:rPr>
          <w:rFonts w:hint="eastAsia"/>
          <w:kern w:val="2"/>
        </w:rPr>
        <w:t>MovieLens</w:t>
      </w:r>
      <w:r w:rsidRPr="00B45B9F">
        <w:rPr>
          <w:rFonts w:hint="eastAsia"/>
          <w:kern w:val="2"/>
        </w:rPr>
        <w:t>的电</w:t>
      </w:r>
      <w:r w:rsidR="007110CB" w:rsidRPr="00B45B9F">
        <w:rPr>
          <w:rFonts w:hint="eastAsia"/>
          <w:kern w:val="2"/>
        </w:rPr>
        <w:t>影推荐系统的研究。研究内容主要是对网站用户打分情况进行分析，</w:t>
      </w:r>
      <w:r w:rsidRPr="00B45B9F">
        <w:rPr>
          <w:rFonts w:hint="eastAsia"/>
          <w:kern w:val="2"/>
        </w:rPr>
        <w:t>得到用户可能感兴趣的电影，从而进行推荐。早期的算法主要是基于内容的推荐，通过对推荐物</w:t>
      </w:r>
      <w:r w:rsidR="00BE4DDE" w:rsidRPr="00B45B9F">
        <w:rPr>
          <w:rFonts w:hint="eastAsia"/>
          <w:kern w:val="2"/>
        </w:rPr>
        <w:t>品本身进行特征提取，</w:t>
      </w:r>
      <w:r w:rsidRPr="00B45B9F">
        <w:rPr>
          <w:rFonts w:hint="eastAsia"/>
          <w:kern w:val="2"/>
        </w:rPr>
        <w:t>该方式会导致如果用户没有对某类产品评价，该类产品就永远不会被推荐。随着时间推移，旧的推荐系统问题逐渐暴露，新的推荐算法应运而生。</w:t>
      </w:r>
    </w:p>
    <w:p w14:paraId="0D9922AF" w14:textId="0E47751D" w:rsidR="00ED7AB9" w:rsidRPr="00B45B9F" w:rsidRDefault="00C76EC9" w:rsidP="00B45B9F">
      <w:pPr>
        <w:widowControl w:val="0"/>
        <w:spacing w:line="400" w:lineRule="exact"/>
        <w:ind w:firstLineChars="200" w:firstLine="480"/>
        <w:jc w:val="both"/>
        <w:rPr>
          <w:kern w:val="2"/>
        </w:rPr>
      </w:pPr>
      <w:r w:rsidRPr="00B45B9F">
        <w:rPr>
          <w:rFonts w:hint="eastAsia"/>
          <w:kern w:val="2"/>
        </w:rPr>
        <w:t>协同过滤推荐（</w:t>
      </w:r>
      <w:r w:rsidRPr="00B45B9F">
        <w:rPr>
          <w:rFonts w:hint="eastAsia"/>
          <w:kern w:val="2"/>
        </w:rPr>
        <w:t>Collaborative Filtering</w:t>
      </w:r>
      <w:r w:rsidRPr="00B45B9F">
        <w:rPr>
          <w:rFonts w:hint="eastAsia"/>
          <w:kern w:val="2"/>
        </w:rPr>
        <w:t>，简称</w:t>
      </w:r>
      <w:r w:rsidRPr="00B45B9F">
        <w:rPr>
          <w:rFonts w:hint="eastAsia"/>
          <w:kern w:val="2"/>
        </w:rPr>
        <w:t>CF</w:t>
      </w:r>
      <w:r w:rsidRPr="00B45B9F">
        <w:rPr>
          <w:rFonts w:hint="eastAsia"/>
          <w:kern w:val="2"/>
        </w:rPr>
        <w:t>）起源于</w:t>
      </w:r>
      <w:r w:rsidRPr="00B45B9F">
        <w:rPr>
          <w:rFonts w:hint="eastAsia"/>
          <w:kern w:val="2"/>
        </w:rPr>
        <w:t>1992</w:t>
      </w:r>
      <w:r w:rsidRPr="00B45B9F">
        <w:rPr>
          <w:rFonts w:hint="eastAsia"/>
          <w:kern w:val="2"/>
        </w:rPr>
        <w:t>年。从算法理论方面来说，最早期的个性化推荐算法是</w:t>
      </w:r>
      <w:r w:rsidRPr="00B45B9F">
        <w:rPr>
          <w:rFonts w:hint="eastAsia"/>
          <w:kern w:val="2"/>
        </w:rPr>
        <w:t>GroupLens</w:t>
      </w:r>
      <w:r w:rsidRPr="00B45B9F">
        <w:rPr>
          <w:rFonts w:hint="eastAsia"/>
          <w:kern w:val="2"/>
        </w:rPr>
        <w:t>小组提出的协同过滤算法</w:t>
      </w:r>
      <w:r w:rsidR="00623919">
        <w:rPr>
          <w:rFonts w:hint="eastAsia"/>
          <w:kern w:val="2"/>
        </w:rPr>
        <w:t>（</w:t>
      </w:r>
      <w:r w:rsidRPr="00B45B9F">
        <w:rPr>
          <w:rFonts w:hint="eastAsia"/>
          <w:kern w:val="2"/>
        </w:rPr>
        <w:t>即基于用户的协同过滤推荐算法</w:t>
      </w:r>
      <w:r w:rsidR="00623919">
        <w:rPr>
          <w:rFonts w:hint="eastAsia"/>
          <w:kern w:val="2"/>
        </w:rPr>
        <w:t>）</w:t>
      </w:r>
      <w:r w:rsidRPr="00B45B9F">
        <w:rPr>
          <w:rFonts w:hint="eastAsia"/>
          <w:kern w:val="2"/>
        </w:rPr>
        <w:t>，</w:t>
      </w:r>
      <w:r w:rsidR="009B1771" w:rsidRPr="00B45B9F">
        <w:rPr>
          <w:rFonts w:hint="eastAsia"/>
          <w:kern w:val="2"/>
        </w:rPr>
        <w:t>至今为止</w:t>
      </w:r>
      <w:r w:rsidRPr="00B45B9F">
        <w:rPr>
          <w:rFonts w:hint="eastAsia"/>
          <w:kern w:val="2"/>
        </w:rPr>
        <w:t>该算法在推荐领域仍占有一席之地。基于该算法，人们陆续提出了基于物品的协同过滤推荐算法，基于模型的协同过滤推荐算法等等。经过近</w:t>
      </w:r>
      <w:r w:rsidRPr="00B45B9F">
        <w:rPr>
          <w:rFonts w:hint="eastAsia"/>
          <w:kern w:val="2"/>
        </w:rPr>
        <w:t>20</w:t>
      </w:r>
      <w:r w:rsidRPr="00B45B9F">
        <w:rPr>
          <w:rFonts w:hint="eastAsia"/>
          <w:kern w:val="2"/>
        </w:rPr>
        <w:t>多年的发展，当前推荐系统衍生出多种多样的推荐方式。一、基于上下文的推荐</w:t>
      </w:r>
      <w:r w:rsidR="000A048F" w:rsidRPr="003E2794">
        <w:rPr>
          <w:kern w:val="2"/>
          <w:vertAlign w:val="superscript"/>
        </w:rPr>
        <w:t>[</w:t>
      </w:r>
      <w:r w:rsidR="004165F2" w:rsidRPr="003E2794">
        <w:rPr>
          <w:kern w:val="2"/>
          <w:vertAlign w:val="superscript"/>
        </w:rPr>
        <w:t>5]</w:t>
      </w:r>
      <w:r w:rsidRPr="00B45B9F">
        <w:rPr>
          <w:rFonts w:hint="eastAsia"/>
          <w:kern w:val="2"/>
        </w:rPr>
        <w:t>，即推荐系统会根据用户的访问时间、</w:t>
      </w:r>
      <w:r w:rsidR="00433B16" w:rsidRPr="00B45B9F">
        <w:rPr>
          <w:rFonts w:hint="eastAsia"/>
          <w:kern w:val="2"/>
        </w:rPr>
        <w:t>位置、用户情绪</w:t>
      </w:r>
      <w:r w:rsidR="00F14E17" w:rsidRPr="00B45B9F">
        <w:rPr>
          <w:rFonts w:hint="eastAsia"/>
          <w:kern w:val="2"/>
        </w:rPr>
        <w:t>以及已有评分等信息</w:t>
      </w:r>
      <w:r w:rsidR="00651536" w:rsidRPr="00B45B9F">
        <w:rPr>
          <w:rFonts w:hint="eastAsia"/>
          <w:kern w:val="2"/>
        </w:rPr>
        <w:t>预测该用户对其他物品可能的评分值</w:t>
      </w:r>
      <w:r w:rsidR="009B1771" w:rsidRPr="00B45B9F">
        <w:rPr>
          <w:rFonts w:hint="eastAsia"/>
          <w:kern w:val="2"/>
        </w:rPr>
        <w:t>。</w:t>
      </w:r>
      <w:r w:rsidR="00DE70BC" w:rsidRPr="00B45B9F">
        <w:rPr>
          <w:rFonts w:hint="eastAsia"/>
          <w:kern w:val="2"/>
        </w:rPr>
        <w:t>由于个体情绪变化而出现用户情绪漂移的现象，容易影响预测结果。</w:t>
      </w:r>
      <w:r w:rsidR="009B1771" w:rsidRPr="00B45B9F">
        <w:rPr>
          <w:rFonts w:hint="eastAsia"/>
          <w:kern w:val="2"/>
        </w:rPr>
        <w:t>二、基于用户画像的推荐，所谓用户画像，就是将</w:t>
      </w:r>
      <w:r w:rsidRPr="00B45B9F">
        <w:rPr>
          <w:rFonts w:hint="eastAsia"/>
          <w:kern w:val="2"/>
        </w:rPr>
        <w:t>用户的所有特征信息标签化，是对用户相关联数据可视化的一种展现形式。多角度抽象用户信息，从而实现个性化推荐系统等。三、基于协同过滤</w:t>
      </w:r>
      <w:r w:rsidR="00E8347B" w:rsidRPr="003E2794">
        <w:rPr>
          <w:rFonts w:hint="eastAsia"/>
          <w:kern w:val="2"/>
          <w:vertAlign w:val="superscript"/>
        </w:rPr>
        <w:t>[6</w:t>
      </w:r>
      <w:r w:rsidR="005D6E57" w:rsidRPr="003E2794">
        <w:rPr>
          <w:rFonts w:hint="eastAsia"/>
          <w:kern w:val="2"/>
          <w:vertAlign w:val="superscript"/>
        </w:rPr>
        <w:t>]</w:t>
      </w:r>
      <w:r w:rsidR="009B1771" w:rsidRPr="00B45B9F">
        <w:rPr>
          <w:rFonts w:hint="eastAsia"/>
          <w:kern w:val="2"/>
        </w:rPr>
        <w:t>的推荐系统，其中又</w:t>
      </w:r>
      <w:r w:rsidRPr="00B45B9F">
        <w:rPr>
          <w:rFonts w:hint="eastAsia"/>
          <w:kern w:val="2"/>
        </w:rPr>
        <w:t>分为两大类，其一是基于内存的协同过滤推荐算法，包括基于用户的协同过滤推荐算法和基于项目的协同过滤推荐算法等等</w:t>
      </w:r>
      <w:r w:rsidR="00574A3A" w:rsidRPr="00B45B9F">
        <w:rPr>
          <w:rFonts w:hint="eastAsia"/>
          <w:kern w:val="2"/>
        </w:rPr>
        <w:t>，其二是基于模型的协同过滤推荐算法，即利用数学建模的手段，评估用户</w:t>
      </w:r>
      <w:r w:rsidRPr="00B45B9F">
        <w:rPr>
          <w:rFonts w:hint="eastAsia"/>
          <w:kern w:val="2"/>
        </w:rPr>
        <w:t>的意图，包括基于贝叶斯的协同过滤推荐算法、基于隐语义的协同过滤推荐算法和基于线性回归的协同过滤推荐算法等等。四、基于内容的推荐、即对数据内</w:t>
      </w:r>
      <w:r w:rsidR="00C27E99" w:rsidRPr="00B45B9F">
        <w:rPr>
          <w:rFonts w:hint="eastAsia"/>
          <w:kern w:val="2"/>
        </w:rPr>
        <w:t>容进行分析并得到物品的结构化描述信息，分析用户在过去时间中评分或</w:t>
      </w:r>
      <w:r w:rsidRPr="00B45B9F">
        <w:rPr>
          <w:rFonts w:hint="eastAsia"/>
          <w:kern w:val="2"/>
        </w:rPr>
        <w:t>评论的商品，利用用户画像</w:t>
      </w:r>
      <w:r w:rsidR="00467302" w:rsidRPr="003E2794">
        <w:rPr>
          <w:rFonts w:hint="eastAsia"/>
          <w:kern w:val="2"/>
          <w:vertAlign w:val="superscript"/>
        </w:rPr>
        <w:t>[</w:t>
      </w:r>
      <w:r w:rsidR="00E8347B" w:rsidRPr="003E2794">
        <w:rPr>
          <w:rFonts w:hint="eastAsia"/>
          <w:kern w:val="2"/>
          <w:vertAlign w:val="superscript"/>
        </w:rPr>
        <w:t>7</w:t>
      </w:r>
      <w:r w:rsidR="00467302" w:rsidRPr="003E2794">
        <w:rPr>
          <w:rFonts w:hint="eastAsia"/>
          <w:kern w:val="2"/>
          <w:vertAlign w:val="superscript"/>
        </w:rPr>
        <w:t>]</w:t>
      </w:r>
      <w:r w:rsidRPr="00B45B9F">
        <w:rPr>
          <w:rFonts w:hint="eastAsia"/>
          <w:kern w:val="2"/>
        </w:rPr>
        <w:t>构建预测模型，从而生成推荐策略。五、基于机器学习的推荐系统、根据数据的多样性选取合适的算法策略，自动的归纳逻辑和规则，并根据归纳总结的结果</w:t>
      </w:r>
      <w:r w:rsidR="00FF4647">
        <w:rPr>
          <w:rFonts w:hint="eastAsia"/>
          <w:kern w:val="2"/>
        </w:rPr>
        <w:t>（模型）</w:t>
      </w:r>
      <w:r w:rsidRPr="00B45B9F">
        <w:rPr>
          <w:rFonts w:hint="eastAsia"/>
          <w:kern w:val="2"/>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46D4519D" w14:textId="014EC7F7" w:rsidR="00ED7AB9" w:rsidRPr="00B45B9F" w:rsidRDefault="00C76EC9" w:rsidP="00B45B9F">
      <w:pPr>
        <w:widowControl w:val="0"/>
        <w:spacing w:line="400" w:lineRule="exact"/>
        <w:ind w:firstLineChars="200" w:firstLine="480"/>
        <w:jc w:val="both"/>
        <w:rPr>
          <w:kern w:val="2"/>
        </w:rPr>
      </w:pPr>
      <w:r w:rsidRPr="00B45B9F">
        <w:rPr>
          <w:rFonts w:hint="eastAsia"/>
          <w:kern w:val="2"/>
        </w:rPr>
        <w:t>由于各种推荐方法都有优缺点，因此目前主流推荐系统都是</w:t>
      </w:r>
      <w:r w:rsidR="00B14AB5" w:rsidRPr="00B45B9F">
        <w:rPr>
          <w:rFonts w:hint="eastAsia"/>
          <w:kern w:val="2"/>
        </w:rPr>
        <w:t>以上各个策略的混合，研究和应用最为广泛的是基于</w:t>
      </w:r>
      <w:r w:rsidR="00B14AB5" w:rsidRPr="00B45B9F">
        <w:rPr>
          <w:rFonts w:hint="eastAsia"/>
          <w:kern w:val="2"/>
        </w:rPr>
        <w:t>Item</w:t>
      </w:r>
      <w:r w:rsidR="00B14AB5" w:rsidRPr="00B45B9F">
        <w:rPr>
          <w:rFonts w:hint="eastAsia"/>
          <w:kern w:val="2"/>
        </w:rPr>
        <w:t>的</w:t>
      </w:r>
      <w:r w:rsidRPr="00B45B9F">
        <w:rPr>
          <w:rFonts w:hint="eastAsia"/>
          <w:kern w:val="2"/>
        </w:rPr>
        <w:t>推荐和协同过滤推荐的组合。尽管从理论上有多种组合推荐的方式，但并非对于某一具体问题一定有效，组合推荐</w:t>
      </w:r>
      <w:r w:rsidRPr="00B45B9F">
        <w:rPr>
          <w:rFonts w:hint="eastAsia"/>
          <w:kern w:val="2"/>
        </w:rPr>
        <w:lastRenderedPageBreak/>
        <w:t>中最重要的原则是通过各种策略的组合，使得各自的推荐技术能够相互弥补，从而实现精准高效的推荐。</w:t>
      </w:r>
    </w:p>
    <w:p w14:paraId="2B7041AA" w14:textId="5BC58485" w:rsidR="00B958DF" w:rsidRPr="00E47EA1" w:rsidRDefault="00C76EC9" w:rsidP="00E47EA1">
      <w:pPr>
        <w:pStyle w:val="2"/>
      </w:pPr>
      <w:bookmarkStart w:id="9" w:name="_Toc493570263"/>
      <w:r w:rsidRPr="00E47EA1">
        <w:rPr>
          <w:rFonts w:hint="eastAsia"/>
        </w:rPr>
        <w:t xml:space="preserve">1.3 </w:t>
      </w:r>
      <w:r w:rsidRPr="00E47EA1">
        <w:t>本文的研究内容</w:t>
      </w:r>
      <w:bookmarkEnd w:id="9"/>
    </w:p>
    <w:p w14:paraId="0C93F373" w14:textId="1E8BC5B4" w:rsidR="00733D56" w:rsidRPr="00B45B9F" w:rsidRDefault="00733D56" w:rsidP="00B45B9F">
      <w:pPr>
        <w:widowControl w:val="0"/>
        <w:spacing w:line="400" w:lineRule="exact"/>
        <w:ind w:firstLineChars="200" w:firstLine="480"/>
        <w:jc w:val="both"/>
        <w:rPr>
          <w:kern w:val="2"/>
        </w:rPr>
      </w:pPr>
      <w:r w:rsidRPr="00B45B9F">
        <w:rPr>
          <w:kern w:val="2"/>
        </w:rPr>
        <w:t>本文主要研究基于</w:t>
      </w:r>
      <w:r w:rsidRPr="00B45B9F">
        <w:rPr>
          <w:kern w:val="2"/>
        </w:rPr>
        <w:t>Spark</w:t>
      </w:r>
      <w:r w:rsidRPr="00B45B9F">
        <w:rPr>
          <w:kern w:val="2"/>
        </w:rPr>
        <w:t>平台推荐系统技术</w:t>
      </w:r>
      <w:r w:rsidR="00F4168B" w:rsidRPr="00B45B9F">
        <w:rPr>
          <w:rFonts w:hint="eastAsia"/>
          <w:kern w:val="2"/>
        </w:rPr>
        <w:t>应用与</w:t>
      </w:r>
      <w:r w:rsidRPr="00B45B9F">
        <w:rPr>
          <w:kern w:val="2"/>
        </w:rPr>
        <w:t>优化，着重研究推荐系统</w:t>
      </w:r>
      <w:r w:rsidR="00346A6E" w:rsidRPr="00B45B9F">
        <w:rPr>
          <w:rFonts w:hint="eastAsia"/>
          <w:kern w:val="2"/>
        </w:rPr>
        <w:t>架构设计以及系统的</w:t>
      </w:r>
      <w:r w:rsidRPr="00B45B9F">
        <w:rPr>
          <w:kern w:val="2"/>
        </w:rPr>
        <w:t>推荐效率以及相关算法优化。文中详细讨论基于</w:t>
      </w:r>
      <w:r w:rsidRPr="00B45B9F">
        <w:rPr>
          <w:kern w:val="2"/>
        </w:rPr>
        <w:t>Spark</w:t>
      </w:r>
      <w:r w:rsidR="00B74BFE" w:rsidRPr="00B45B9F">
        <w:rPr>
          <w:kern w:val="2"/>
        </w:rPr>
        <w:t>的实时推荐的设计与实现，以及该系统中其它基础设施的原理与</w:t>
      </w:r>
      <w:r w:rsidR="00B74BFE" w:rsidRPr="00B45B9F">
        <w:rPr>
          <w:rFonts w:hint="eastAsia"/>
          <w:kern w:val="2"/>
        </w:rPr>
        <w:t>框架</w:t>
      </w:r>
      <w:r w:rsidRPr="00B45B9F">
        <w:rPr>
          <w:kern w:val="2"/>
        </w:rPr>
        <w:t>架构，</w:t>
      </w:r>
      <w:r w:rsidR="00B10994" w:rsidRPr="00B45B9F">
        <w:rPr>
          <w:rFonts w:hint="eastAsia"/>
          <w:kern w:val="2"/>
        </w:rPr>
        <w:t>以及</w:t>
      </w:r>
      <w:r w:rsidRPr="00B45B9F">
        <w:rPr>
          <w:kern w:val="2"/>
        </w:rPr>
        <w:t>基于</w:t>
      </w:r>
      <w:r w:rsidRPr="00B45B9F">
        <w:rPr>
          <w:kern w:val="2"/>
        </w:rPr>
        <w:t>Spark</w:t>
      </w:r>
      <w:r w:rsidRPr="00B45B9F">
        <w:rPr>
          <w:kern w:val="2"/>
        </w:rPr>
        <w:t>的</w:t>
      </w:r>
      <w:r w:rsidRPr="00B45B9F">
        <w:rPr>
          <w:kern w:val="2"/>
        </w:rPr>
        <w:t>RDD</w:t>
      </w:r>
      <w:r w:rsidRPr="00B45B9F">
        <w:rPr>
          <w:kern w:val="2"/>
        </w:rPr>
        <w:t>算子优化算法执行效率。同时对协同过滤推荐算法进行研究，着重</w:t>
      </w:r>
      <w:r w:rsidR="00193B21" w:rsidRPr="00B45B9F">
        <w:rPr>
          <w:rFonts w:hint="eastAsia"/>
          <w:kern w:val="2"/>
        </w:rPr>
        <w:t>介绍</w:t>
      </w:r>
      <w:r w:rsidRPr="00B45B9F">
        <w:rPr>
          <w:kern w:val="2"/>
        </w:rPr>
        <w:t>基于</w:t>
      </w:r>
      <w:r w:rsidRPr="00B45B9F">
        <w:rPr>
          <w:kern w:val="2"/>
        </w:rPr>
        <w:t>Item</w:t>
      </w:r>
      <w:r w:rsidRPr="00B45B9F">
        <w:rPr>
          <w:kern w:val="2"/>
        </w:rPr>
        <w:t>的</w:t>
      </w:r>
      <w:r w:rsidR="00EA2D28" w:rsidRPr="00B45B9F">
        <w:rPr>
          <w:rFonts w:hint="eastAsia"/>
          <w:kern w:val="2"/>
        </w:rPr>
        <w:t>协同过滤</w:t>
      </w:r>
      <w:r w:rsidR="00FF0DA7" w:rsidRPr="00B45B9F">
        <w:rPr>
          <w:kern w:val="2"/>
        </w:rPr>
        <w:t>推荐算法</w:t>
      </w:r>
      <w:r w:rsidR="00FF0DA7" w:rsidRPr="00B45B9F">
        <w:rPr>
          <w:rFonts w:hint="eastAsia"/>
          <w:kern w:val="2"/>
        </w:rPr>
        <w:t>的</w:t>
      </w:r>
      <w:r w:rsidRPr="00B45B9F">
        <w:rPr>
          <w:kern w:val="2"/>
        </w:rPr>
        <w:t>优化</w:t>
      </w:r>
      <w:r w:rsidR="00FF0DA7" w:rsidRPr="00B45B9F">
        <w:rPr>
          <w:rFonts w:hint="eastAsia"/>
          <w:kern w:val="2"/>
        </w:rPr>
        <w:t>和</w:t>
      </w:r>
      <w:r w:rsidRPr="00B45B9F">
        <w:rPr>
          <w:kern w:val="2"/>
        </w:rPr>
        <w:t>改进，根据其不足引入了基于矩阵分解的协同过滤推荐算法，并采用随机梯度优化方法对该算法进行进一步优化。最后对于推荐系统的冷启动</w:t>
      </w:r>
      <w:r w:rsidR="00E8347B" w:rsidRPr="003E2794">
        <w:rPr>
          <w:kern w:val="2"/>
          <w:vertAlign w:val="superscript"/>
        </w:rPr>
        <w:t>[8</w:t>
      </w:r>
      <w:r w:rsidR="003C3CC4" w:rsidRPr="003E2794">
        <w:rPr>
          <w:kern w:val="2"/>
          <w:vertAlign w:val="superscript"/>
        </w:rPr>
        <w:t>]</w:t>
      </w:r>
      <w:r w:rsidRPr="00B45B9F">
        <w:rPr>
          <w:kern w:val="2"/>
        </w:rPr>
        <w:t>问题作出相关介绍，并对此提出解决方案。具体研究内容如下：</w:t>
      </w:r>
    </w:p>
    <w:p w14:paraId="22EF2A57" w14:textId="3296ABB2" w:rsidR="00733D56" w:rsidRPr="00A55887" w:rsidRDefault="00876172" w:rsidP="00A55887">
      <w:pPr>
        <w:widowControl w:val="0"/>
        <w:spacing w:line="400" w:lineRule="exact"/>
        <w:ind w:firstLineChars="200" w:firstLine="480"/>
        <w:jc w:val="both"/>
        <w:rPr>
          <w:kern w:val="2"/>
        </w:rPr>
      </w:pPr>
      <w:r>
        <w:rPr>
          <w:rFonts w:hint="eastAsia"/>
          <w:kern w:val="2"/>
        </w:rPr>
        <w:t xml:space="preserve">(1) </w:t>
      </w:r>
      <w:r w:rsidR="00733D56" w:rsidRPr="00A55887">
        <w:rPr>
          <w:kern w:val="2"/>
        </w:rPr>
        <w:t>Spark</w:t>
      </w:r>
      <w:r w:rsidR="00733D56" w:rsidRPr="00A55887">
        <w:rPr>
          <w:kern w:val="2"/>
        </w:rPr>
        <w:t>生态系统的相关研究。分析</w:t>
      </w:r>
      <w:r w:rsidR="00733D56" w:rsidRPr="00A55887">
        <w:rPr>
          <w:kern w:val="2"/>
        </w:rPr>
        <w:t>Spark</w:t>
      </w:r>
      <w:r w:rsidR="00733D56" w:rsidRPr="00A55887">
        <w:rPr>
          <w:kern w:val="2"/>
        </w:rPr>
        <w:t>系统架构以及生态系统，了解</w:t>
      </w:r>
      <w:r w:rsidR="00733D56" w:rsidRPr="00A55887">
        <w:rPr>
          <w:kern w:val="2"/>
        </w:rPr>
        <w:t>Spark RDD</w:t>
      </w:r>
      <w:r w:rsidR="00733D56" w:rsidRPr="00A55887">
        <w:rPr>
          <w:kern w:val="2"/>
        </w:rPr>
        <w:t>数据模型，通过函数式编程</w:t>
      </w:r>
      <w:r w:rsidR="00E8347B" w:rsidRPr="003E2794">
        <w:rPr>
          <w:rFonts w:hint="eastAsia"/>
          <w:kern w:val="2"/>
          <w:vertAlign w:val="superscript"/>
        </w:rPr>
        <w:t>[9</w:t>
      </w:r>
      <w:r w:rsidR="00CC0778" w:rsidRPr="003E2794">
        <w:rPr>
          <w:rFonts w:hint="eastAsia"/>
          <w:kern w:val="2"/>
          <w:vertAlign w:val="superscript"/>
        </w:rPr>
        <w:t>]</w:t>
      </w:r>
      <w:r w:rsidR="00733D56" w:rsidRPr="00A55887">
        <w:rPr>
          <w:kern w:val="2"/>
        </w:rPr>
        <w:t>的模式把分布式数据处理转换成分布式数据集。使用以命名列方式组织的分布式数据集</w:t>
      </w:r>
      <w:r w:rsidR="00733D56" w:rsidRPr="00A55887">
        <w:rPr>
          <w:kern w:val="2"/>
        </w:rPr>
        <w:t>DataFrame</w:t>
      </w:r>
      <w:r w:rsidR="00733D56" w:rsidRPr="00A55887">
        <w:rPr>
          <w:kern w:val="2"/>
        </w:rPr>
        <w:t>代替直接对</w:t>
      </w:r>
      <w:r w:rsidR="00733D56" w:rsidRPr="00A55887">
        <w:rPr>
          <w:kern w:val="2"/>
        </w:rPr>
        <w:t>Spark RDD</w:t>
      </w:r>
      <w:r w:rsidR="00733D56" w:rsidRPr="00A55887">
        <w:rPr>
          <w:kern w:val="2"/>
        </w:rPr>
        <w:t>做直接操作，使得计算更加简单。用</w:t>
      </w:r>
      <w:r w:rsidR="00733D56" w:rsidRPr="00A55887">
        <w:rPr>
          <w:kern w:val="2"/>
        </w:rPr>
        <w:t>SparkSQL</w:t>
      </w:r>
      <w:r w:rsidR="00733D56" w:rsidRPr="00A55887">
        <w:rPr>
          <w:kern w:val="2"/>
        </w:rPr>
        <w:t>读取</w:t>
      </w:r>
      <w:r w:rsidR="00733D56" w:rsidRPr="00A55887">
        <w:rPr>
          <w:kern w:val="2"/>
        </w:rPr>
        <w:t>Hbase</w:t>
      </w:r>
      <w:r w:rsidR="00733D56" w:rsidRPr="00A55887">
        <w:rPr>
          <w:kern w:val="2"/>
        </w:rPr>
        <w:t>中的数据</w:t>
      </w:r>
      <w:r w:rsidR="00773673" w:rsidRPr="00A55887">
        <w:rPr>
          <w:rFonts w:hint="eastAsia"/>
          <w:kern w:val="2"/>
        </w:rPr>
        <w:t>，并</w:t>
      </w:r>
      <w:r w:rsidR="00733D56" w:rsidRPr="00A55887">
        <w:rPr>
          <w:kern w:val="2"/>
        </w:rPr>
        <w:t>转换成</w:t>
      </w:r>
      <w:r w:rsidR="00733D56" w:rsidRPr="00A55887">
        <w:rPr>
          <w:kern w:val="2"/>
        </w:rPr>
        <w:t>DataFrame,</w:t>
      </w:r>
      <w:r w:rsidR="00733D56" w:rsidRPr="00A55887">
        <w:rPr>
          <w:kern w:val="2"/>
        </w:rPr>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p>
    <w:p w14:paraId="4C3821D9" w14:textId="5F5B5E00" w:rsidR="00733D56" w:rsidRPr="00A55887" w:rsidRDefault="00876172" w:rsidP="00A55887">
      <w:pPr>
        <w:widowControl w:val="0"/>
        <w:spacing w:line="400" w:lineRule="exact"/>
        <w:ind w:firstLineChars="200" w:firstLine="480"/>
        <w:jc w:val="both"/>
        <w:rPr>
          <w:kern w:val="2"/>
        </w:rPr>
      </w:pPr>
      <w:r>
        <w:rPr>
          <w:rFonts w:hint="eastAsia"/>
          <w:kern w:val="2"/>
        </w:rPr>
        <w:t>(2)</w:t>
      </w:r>
      <w:r w:rsidR="00733D56" w:rsidRPr="00A55887">
        <w:rPr>
          <w:kern w:val="2"/>
        </w:rPr>
        <w:t xml:space="preserve"> </w:t>
      </w:r>
      <w:r w:rsidR="00733D56" w:rsidRPr="00A55887">
        <w:rPr>
          <w:kern w:val="2"/>
        </w:rPr>
        <w:t>协同过滤算法的相关研究。重点研究了基于</w:t>
      </w:r>
      <w:r w:rsidR="00733D56" w:rsidRPr="00A55887">
        <w:rPr>
          <w:kern w:val="2"/>
        </w:rPr>
        <w:t>Item</w:t>
      </w:r>
      <w:r w:rsidR="009A3CB3" w:rsidRPr="00A55887">
        <w:rPr>
          <w:kern w:val="2"/>
        </w:rPr>
        <w:t>的协同过滤算法，分析其性能瓶颈，</w:t>
      </w:r>
      <w:r w:rsidR="009A3CB3" w:rsidRPr="00A55887">
        <w:rPr>
          <w:rFonts w:hint="eastAsia"/>
          <w:kern w:val="2"/>
        </w:rPr>
        <w:t>测评算法的</w:t>
      </w:r>
      <w:r w:rsidR="009A3CB3" w:rsidRPr="00A55887">
        <w:rPr>
          <w:kern w:val="2"/>
        </w:rPr>
        <w:t>推荐准确</w:t>
      </w:r>
      <w:r w:rsidR="009A3CB3" w:rsidRPr="00A55887">
        <w:rPr>
          <w:rFonts w:hint="eastAsia"/>
          <w:kern w:val="2"/>
        </w:rPr>
        <w:t>性</w:t>
      </w:r>
      <w:r w:rsidR="009A3CB3" w:rsidRPr="00A55887">
        <w:rPr>
          <w:kern w:val="2"/>
        </w:rPr>
        <w:t>。</w:t>
      </w:r>
      <w:r w:rsidR="009A3CB3" w:rsidRPr="00A55887">
        <w:rPr>
          <w:rFonts w:hint="eastAsia"/>
          <w:kern w:val="2"/>
        </w:rPr>
        <w:t>并</w:t>
      </w:r>
      <w:r w:rsidR="00A46C5D" w:rsidRPr="00A55887">
        <w:rPr>
          <w:kern w:val="2"/>
        </w:rPr>
        <w:t>引入了基于矩阵分解的协同过滤</w:t>
      </w:r>
      <w:r w:rsidR="00733D56" w:rsidRPr="00A55887">
        <w:rPr>
          <w:kern w:val="2"/>
        </w:rPr>
        <w:t>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w:t>
      </w:r>
      <w:r w:rsidR="006A0B07" w:rsidRPr="00A55887">
        <w:rPr>
          <w:rFonts w:hint="eastAsia"/>
          <w:kern w:val="2"/>
        </w:rPr>
        <w:t>网络</w:t>
      </w:r>
      <w:r w:rsidR="00733D56" w:rsidRPr="00A55887">
        <w:rPr>
          <w:kern w:val="2"/>
        </w:rPr>
        <w:t>数据</w:t>
      </w:r>
      <w:r w:rsidR="006A0B07" w:rsidRPr="00A55887">
        <w:rPr>
          <w:rFonts w:hint="eastAsia"/>
          <w:kern w:val="2"/>
        </w:rPr>
        <w:t>情况</w:t>
      </w:r>
      <w:r w:rsidR="00733D56" w:rsidRPr="00A55887">
        <w:rPr>
          <w:kern w:val="2"/>
        </w:rPr>
        <w:t>，实验证明，该方案具有更好的收敛性。</w:t>
      </w:r>
    </w:p>
    <w:p w14:paraId="20775E4C" w14:textId="4E4194FB" w:rsidR="00ED7AB9" w:rsidRPr="00A55887" w:rsidRDefault="00876172" w:rsidP="00A55887">
      <w:pPr>
        <w:widowControl w:val="0"/>
        <w:spacing w:line="400" w:lineRule="exact"/>
        <w:ind w:firstLineChars="200" w:firstLine="480"/>
        <w:jc w:val="both"/>
        <w:rPr>
          <w:kern w:val="2"/>
        </w:rPr>
      </w:pPr>
      <w:r>
        <w:rPr>
          <w:rFonts w:hint="eastAsia"/>
          <w:kern w:val="2"/>
        </w:rPr>
        <w:t>(3)</w:t>
      </w:r>
      <w:r w:rsidR="00733D56" w:rsidRPr="00A55887">
        <w:rPr>
          <w:kern w:val="2"/>
        </w:rPr>
        <w:t xml:space="preserve"> </w:t>
      </w:r>
      <w:r w:rsidR="00733D56" w:rsidRPr="00A55887">
        <w:rPr>
          <w:kern w:val="2"/>
        </w:rPr>
        <w:t>推荐系统冷启动问题。根据当今推荐系统冷启动问题的现状</w:t>
      </w:r>
      <w:r w:rsidR="00020252" w:rsidRPr="003E2794">
        <w:rPr>
          <w:kern w:val="2"/>
          <w:vertAlign w:val="superscript"/>
        </w:rPr>
        <w:t>[</w:t>
      </w:r>
      <w:r w:rsidR="00F134FC" w:rsidRPr="003E2794">
        <w:rPr>
          <w:kern w:val="2"/>
          <w:vertAlign w:val="superscript"/>
        </w:rPr>
        <w:t>10</w:t>
      </w:r>
      <w:r w:rsidR="00020252" w:rsidRPr="003E2794">
        <w:rPr>
          <w:kern w:val="2"/>
          <w:vertAlign w:val="superscript"/>
        </w:rPr>
        <w:t>]</w:t>
      </w:r>
      <w:r w:rsidR="00733D56" w:rsidRPr="00A55887">
        <w:rPr>
          <w:kern w:val="2"/>
        </w:rPr>
        <w:t>，提出了解决该类冷启动问题的推荐算法，在此我们引入了用户时间权重的概念，通过对用户评价的时间间隔判断用户活跃度并根据用户对新项目偏爱程度等因素创建构建个性化的预测</w:t>
      </w:r>
      <w:r w:rsidR="008B2232" w:rsidRPr="00A55887">
        <w:rPr>
          <w:kern w:val="2"/>
        </w:rPr>
        <w:t>评分公式。综合考虑项目本身的诸多属性信息、标签对项目的标注信息</w:t>
      </w:r>
      <w:r w:rsidR="008B2232" w:rsidRPr="00A55887">
        <w:rPr>
          <w:rFonts w:hint="eastAsia"/>
          <w:kern w:val="2"/>
        </w:rPr>
        <w:t>的影响，</w:t>
      </w:r>
      <w:r w:rsidR="00733D56" w:rsidRPr="00A55887">
        <w:rPr>
          <w:kern w:val="2"/>
        </w:rPr>
        <w:t>根据用户</w:t>
      </w:r>
      <w:r w:rsidR="00733D56" w:rsidRPr="00A55887">
        <w:rPr>
          <w:kern w:val="2"/>
        </w:rPr>
        <w:t>-</w:t>
      </w:r>
      <w:r w:rsidR="00733D56" w:rsidRPr="00A55887">
        <w:rPr>
          <w:kern w:val="2"/>
        </w:rPr>
        <w:t>项目</w:t>
      </w:r>
      <w:r w:rsidR="00733D56" w:rsidRPr="00A55887">
        <w:rPr>
          <w:kern w:val="2"/>
        </w:rPr>
        <w:t>-</w:t>
      </w:r>
      <w:r w:rsidR="00733D56" w:rsidRPr="00A55887">
        <w:rPr>
          <w:kern w:val="2"/>
        </w:rPr>
        <w:t>标签信息和用户</w:t>
      </w:r>
      <w:r w:rsidR="00733D56" w:rsidRPr="00A55887">
        <w:rPr>
          <w:kern w:val="2"/>
        </w:rPr>
        <w:t>-</w:t>
      </w:r>
      <w:r w:rsidR="00733D56" w:rsidRPr="00A55887">
        <w:rPr>
          <w:kern w:val="2"/>
        </w:rPr>
        <w:t>项目属性信息来挖掘他们之间的潜在关系。从而通过预测评分值来解决新项目的冷启动问题。</w:t>
      </w:r>
    </w:p>
    <w:p w14:paraId="1E6942A2" w14:textId="77777777" w:rsidR="00ED7AB9" w:rsidRPr="000C0529" w:rsidRDefault="00C76EC9">
      <w:pPr>
        <w:pStyle w:val="2"/>
      </w:pPr>
      <w:bookmarkStart w:id="10" w:name="_Toc493570264"/>
      <w:r w:rsidRPr="00E47EA1">
        <w:t xml:space="preserve">1.4 </w:t>
      </w:r>
      <w:r w:rsidRPr="00E47EA1">
        <w:t>论文结构</w:t>
      </w:r>
      <w:r w:rsidR="008318F8" w:rsidRPr="00E47EA1">
        <w:rPr>
          <w:rFonts w:hint="eastAsia"/>
        </w:rPr>
        <w:t>安排</w:t>
      </w:r>
      <w:bookmarkEnd w:id="10"/>
    </w:p>
    <w:p w14:paraId="472DFD18"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本文余下部分组织如下：</w:t>
      </w:r>
    </w:p>
    <w:p w14:paraId="4A535D0E" w14:textId="31771B4D" w:rsidR="00ED7AB9" w:rsidRPr="00A55887" w:rsidRDefault="00C76EC9" w:rsidP="00A55887">
      <w:pPr>
        <w:widowControl w:val="0"/>
        <w:spacing w:line="400" w:lineRule="exact"/>
        <w:ind w:firstLineChars="200" w:firstLine="480"/>
        <w:jc w:val="both"/>
        <w:rPr>
          <w:kern w:val="2"/>
        </w:rPr>
      </w:pPr>
      <w:r w:rsidRPr="00A55887">
        <w:rPr>
          <w:rFonts w:hint="eastAsia"/>
          <w:kern w:val="2"/>
        </w:rPr>
        <w:lastRenderedPageBreak/>
        <w:t>第二章介绍了论文的相关工作：主要是介绍了论文中使用到的关键技术，如</w:t>
      </w:r>
      <w:r w:rsidRPr="00A55887">
        <w:rPr>
          <w:rFonts w:hint="eastAsia"/>
          <w:kern w:val="2"/>
        </w:rPr>
        <w:t xml:space="preserve">Spark </w:t>
      </w:r>
      <w:r w:rsidR="00A0382E" w:rsidRPr="00A55887">
        <w:rPr>
          <w:rFonts w:hint="eastAsia"/>
          <w:kern w:val="2"/>
        </w:rPr>
        <w:t>的相关技术栈、</w:t>
      </w:r>
      <w:r w:rsidRPr="00A55887">
        <w:rPr>
          <w:rFonts w:hint="eastAsia"/>
          <w:kern w:val="2"/>
        </w:rPr>
        <w:t>HDFS</w:t>
      </w:r>
      <w:r w:rsidRPr="00A55887">
        <w:rPr>
          <w:rFonts w:hint="eastAsia"/>
          <w:kern w:val="2"/>
        </w:rPr>
        <w:t>分布式</w:t>
      </w:r>
      <w:r w:rsidR="00703358" w:rsidRPr="00A55887">
        <w:rPr>
          <w:rFonts w:hint="eastAsia"/>
          <w:kern w:val="2"/>
        </w:rPr>
        <w:t>文件</w:t>
      </w:r>
      <w:r w:rsidRPr="00A55887">
        <w:rPr>
          <w:rFonts w:hint="eastAsia"/>
          <w:kern w:val="2"/>
        </w:rPr>
        <w:t>系统</w:t>
      </w:r>
      <w:r w:rsidR="00703358" w:rsidRPr="00A55887">
        <w:rPr>
          <w:rFonts w:hint="eastAsia"/>
          <w:kern w:val="2"/>
        </w:rPr>
        <w:t>以及</w:t>
      </w:r>
      <w:r w:rsidR="00703358" w:rsidRPr="00A55887">
        <w:rPr>
          <w:rFonts w:hint="eastAsia"/>
          <w:kern w:val="2"/>
        </w:rPr>
        <w:t>Hbase</w:t>
      </w:r>
      <w:r w:rsidR="00703358" w:rsidRPr="00A55887">
        <w:rPr>
          <w:rFonts w:hint="eastAsia"/>
          <w:kern w:val="2"/>
        </w:rPr>
        <w:t>数据库</w:t>
      </w:r>
      <w:r w:rsidRPr="00A55887">
        <w:rPr>
          <w:rFonts w:hint="eastAsia"/>
          <w:kern w:val="2"/>
        </w:rPr>
        <w:t>的原理</w:t>
      </w:r>
      <w:r w:rsidR="00A0382E" w:rsidRPr="00A55887">
        <w:rPr>
          <w:rFonts w:hint="eastAsia"/>
          <w:kern w:val="2"/>
        </w:rPr>
        <w:t>和应用</w:t>
      </w:r>
      <w:r w:rsidRPr="00A55887">
        <w:rPr>
          <w:rFonts w:hint="eastAsia"/>
          <w:kern w:val="2"/>
        </w:rPr>
        <w:t>。并对推荐算法以及协同过滤相关算法做了大致的介绍。</w:t>
      </w:r>
    </w:p>
    <w:p w14:paraId="7B25CC08" w14:textId="2D096FEF" w:rsidR="00ED7AB9" w:rsidRPr="00A55887" w:rsidRDefault="00C76EC9" w:rsidP="00A55887">
      <w:pPr>
        <w:widowControl w:val="0"/>
        <w:spacing w:line="400" w:lineRule="exact"/>
        <w:ind w:firstLineChars="200" w:firstLine="480"/>
        <w:jc w:val="both"/>
        <w:rPr>
          <w:kern w:val="2"/>
        </w:rPr>
      </w:pPr>
      <w:r w:rsidRPr="00A55887">
        <w:rPr>
          <w:rFonts w:hint="eastAsia"/>
          <w:kern w:val="2"/>
        </w:rPr>
        <w:t>第三章主要介绍了基于</w:t>
      </w:r>
      <w:r w:rsidRPr="00A55887">
        <w:rPr>
          <w:rFonts w:hint="eastAsia"/>
          <w:kern w:val="2"/>
        </w:rPr>
        <w:t>Spark</w:t>
      </w:r>
      <w:r w:rsidR="00CD710E" w:rsidRPr="00A55887">
        <w:rPr>
          <w:rFonts w:hint="eastAsia"/>
          <w:kern w:val="2"/>
        </w:rPr>
        <w:t>推荐系统的系统设计，包括离线计算和实时计算部分，包括</w:t>
      </w:r>
      <w:r w:rsidRPr="00A55887">
        <w:rPr>
          <w:rFonts w:hint="eastAsia"/>
          <w:kern w:val="2"/>
        </w:rPr>
        <w:t>它们各自使用到的技术以及在整个推荐系统</w:t>
      </w:r>
      <w:r w:rsidR="002C5F84" w:rsidRPr="00A55887">
        <w:rPr>
          <w:rFonts w:hint="eastAsia"/>
          <w:kern w:val="2"/>
        </w:rPr>
        <w:t>中</w:t>
      </w:r>
      <w:r w:rsidRPr="00A55887">
        <w:rPr>
          <w:rFonts w:hint="eastAsia"/>
          <w:kern w:val="2"/>
        </w:rPr>
        <w:t>的角色</w:t>
      </w:r>
      <w:r w:rsidR="002C5F84" w:rsidRPr="00A55887">
        <w:rPr>
          <w:rFonts w:hint="eastAsia"/>
          <w:kern w:val="2"/>
        </w:rPr>
        <w:t>以及作用</w:t>
      </w:r>
      <w:r w:rsidRPr="00A55887">
        <w:rPr>
          <w:rFonts w:hint="eastAsia"/>
          <w:kern w:val="2"/>
        </w:rPr>
        <w:t>。整个系统以数据收集、数据存储、数据计算、数据合并、数据存储为主线进行描述。</w:t>
      </w:r>
    </w:p>
    <w:p w14:paraId="741148F6" w14:textId="059FCB68" w:rsidR="00ED7AB9" w:rsidRPr="00A55887" w:rsidRDefault="00C76EC9" w:rsidP="00A55887">
      <w:pPr>
        <w:widowControl w:val="0"/>
        <w:spacing w:line="400" w:lineRule="exact"/>
        <w:ind w:firstLineChars="200" w:firstLine="480"/>
        <w:jc w:val="both"/>
        <w:rPr>
          <w:kern w:val="2"/>
        </w:rPr>
      </w:pPr>
      <w:r w:rsidRPr="00A55887">
        <w:rPr>
          <w:rFonts w:hint="eastAsia"/>
          <w:kern w:val="2"/>
        </w:rPr>
        <w:t>第四章主要介绍了推荐算法的相关问题</w:t>
      </w:r>
      <w:r w:rsidR="00C2269D" w:rsidRPr="00A55887">
        <w:rPr>
          <w:rFonts w:hint="eastAsia"/>
          <w:kern w:val="2"/>
        </w:rPr>
        <w:t>以及</w:t>
      </w:r>
      <w:r w:rsidRPr="00A55887">
        <w:rPr>
          <w:rFonts w:hint="eastAsia"/>
          <w:kern w:val="2"/>
        </w:rPr>
        <w:t>推荐系统的冷启动问题，包括基于</w:t>
      </w:r>
      <w:r w:rsidRPr="00A55887">
        <w:rPr>
          <w:rFonts w:hint="eastAsia"/>
          <w:kern w:val="2"/>
        </w:rPr>
        <w:t>Item</w:t>
      </w:r>
      <w:r w:rsidRPr="00A55887">
        <w:rPr>
          <w:rFonts w:hint="eastAsia"/>
          <w:kern w:val="2"/>
        </w:rPr>
        <w:t>的推荐算法的优化，</w:t>
      </w:r>
      <w:r w:rsidR="00B36FDB" w:rsidRPr="00A55887">
        <w:rPr>
          <w:rFonts w:hint="eastAsia"/>
          <w:kern w:val="2"/>
        </w:rPr>
        <w:t>分析</w:t>
      </w:r>
      <w:r w:rsidRPr="00A55887">
        <w:rPr>
          <w:rFonts w:hint="eastAsia"/>
          <w:kern w:val="2"/>
        </w:rPr>
        <w:t>影响</w:t>
      </w:r>
      <w:r w:rsidR="00B36FDB" w:rsidRPr="00A55887">
        <w:rPr>
          <w:rFonts w:hint="eastAsia"/>
          <w:kern w:val="2"/>
        </w:rPr>
        <w:t>该算法推荐性能</w:t>
      </w:r>
      <w:r w:rsidRPr="00A55887">
        <w:rPr>
          <w:rFonts w:hint="eastAsia"/>
          <w:kern w:val="2"/>
        </w:rPr>
        <w:t>的</w:t>
      </w:r>
      <w:r w:rsidR="00B36FDB" w:rsidRPr="00A55887">
        <w:rPr>
          <w:rFonts w:hint="eastAsia"/>
          <w:kern w:val="2"/>
        </w:rPr>
        <w:t>主要</w:t>
      </w:r>
      <w:r w:rsidRPr="00A55887">
        <w:rPr>
          <w:rFonts w:hint="eastAsia"/>
          <w:kern w:val="2"/>
        </w:rPr>
        <w:t>因素。</w:t>
      </w:r>
      <w:r w:rsidR="00AB42DD" w:rsidRPr="00A55887">
        <w:rPr>
          <w:rFonts w:hint="eastAsia"/>
          <w:kern w:val="2"/>
        </w:rPr>
        <w:t>引入了</w:t>
      </w:r>
      <w:r w:rsidR="00FC0F05" w:rsidRPr="00A55887">
        <w:rPr>
          <w:rFonts w:hint="eastAsia"/>
          <w:kern w:val="2"/>
        </w:rPr>
        <w:t>矩阵分解的协同过滤的异步分布随机梯度算法，更好的优化了集群场景下</w:t>
      </w:r>
      <w:r w:rsidR="00B36FDB" w:rsidRPr="00A55887">
        <w:rPr>
          <w:rFonts w:hint="eastAsia"/>
          <w:kern w:val="2"/>
        </w:rPr>
        <w:t>推荐算法的收敛时间。此外还</w:t>
      </w:r>
      <w:r w:rsidR="00A57F7D" w:rsidRPr="00A55887">
        <w:rPr>
          <w:rFonts w:hint="eastAsia"/>
          <w:kern w:val="2"/>
        </w:rPr>
        <w:t>对</w:t>
      </w:r>
      <w:r w:rsidR="00B36FDB" w:rsidRPr="00A55887">
        <w:rPr>
          <w:rFonts w:hint="eastAsia"/>
          <w:kern w:val="2"/>
        </w:rPr>
        <w:t>于</w:t>
      </w:r>
      <w:r w:rsidR="00A57F7D" w:rsidRPr="00A55887">
        <w:rPr>
          <w:rFonts w:hint="eastAsia"/>
          <w:kern w:val="2"/>
        </w:rPr>
        <w:t>推荐系统冷启动问题进行分析研究</w:t>
      </w:r>
      <w:r w:rsidR="00B36FDB" w:rsidRPr="00A55887">
        <w:rPr>
          <w:rFonts w:hint="eastAsia"/>
          <w:kern w:val="2"/>
        </w:rPr>
        <w:t>，</w:t>
      </w:r>
      <w:r w:rsidR="00727951" w:rsidRPr="00A55887">
        <w:rPr>
          <w:rFonts w:hint="eastAsia"/>
          <w:kern w:val="2"/>
        </w:rPr>
        <w:t>通过用户时间权重</w:t>
      </w:r>
      <w:r w:rsidR="00D419BB" w:rsidRPr="00A55887">
        <w:rPr>
          <w:rFonts w:hint="eastAsia"/>
          <w:kern w:val="2"/>
        </w:rPr>
        <w:t>以及项目本身的属性和标注信息</w:t>
      </w:r>
      <w:r w:rsidR="00E06D4E" w:rsidRPr="00A55887">
        <w:rPr>
          <w:rFonts w:hint="eastAsia"/>
          <w:kern w:val="2"/>
        </w:rPr>
        <w:t>，挖掘其潜在的关系</w:t>
      </w:r>
      <w:r w:rsidR="00D419BB" w:rsidRPr="00A55887">
        <w:rPr>
          <w:rFonts w:hint="eastAsia"/>
          <w:kern w:val="2"/>
        </w:rPr>
        <w:t>，</w:t>
      </w:r>
      <w:r w:rsidR="007C4B80" w:rsidRPr="00A55887">
        <w:rPr>
          <w:rFonts w:hint="eastAsia"/>
          <w:kern w:val="2"/>
        </w:rPr>
        <w:t>从而</w:t>
      </w:r>
      <w:r w:rsidR="00D419BB" w:rsidRPr="00A55887">
        <w:rPr>
          <w:rFonts w:hint="eastAsia"/>
          <w:kern w:val="2"/>
        </w:rPr>
        <w:t>改善</w:t>
      </w:r>
      <w:r w:rsidRPr="00A55887">
        <w:rPr>
          <w:rFonts w:hint="eastAsia"/>
          <w:kern w:val="2"/>
        </w:rPr>
        <w:t>协同过滤算法的冷启动问题。</w:t>
      </w:r>
    </w:p>
    <w:p w14:paraId="56290186"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第五章对改进的算法使用标准数据集进行测试，并对相关的实验结果进行分析。</w:t>
      </w:r>
    </w:p>
    <w:p w14:paraId="7E2C4AC4"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第六章总结与展望，对本文的相关工作做出总结并对下一步工作进行展望。</w:t>
      </w:r>
    </w:p>
    <w:p w14:paraId="043D4049" w14:textId="77777777" w:rsidR="008255D4" w:rsidRPr="00E47EA1" w:rsidRDefault="008255D4" w:rsidP="008255D4">
      <w:pPr>
        <w:pStyle w:val="2"/>
      </w:pPr>
      <w:bookmarkStart w:id="11" w:name="_Toc493570265"/>
      <w:r w:rsidRPr="00E47EA1">
        <w:rPr>
          <w:rFonts w:hint="eastAsia"/>
        </w:rPr>
        <w:t xml:space="preserve">1.5 </w:t>
      </w:r>
      <w:r w:rsidRPr="00E47EA1">
        <w:rPr>
          <w:rFonts w:hint="eastAsia"/>
        </w:rPr>
        <w:t>本章小结</w:t>
      </w:r>
      <w:bookmarkEnd w:id="11"/>
    </w:p>
    <w:p w14:paraId="6B3A7E07" w14:textId="5075D1C3"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14:paraId="0358E57B" w14:textId="2992B051" w:rsidR="00ED7AB9" w:rsidRPr="00B23505" w:rsidRDefault="00E47EA1">
      <w:pPr>
        <w:pStyle w:val="1"/>
        <w:rPr>
          <w:rFonts w:ascii="黑体" w:hAnsi="黑体" w:cs="Times New Roman"/>
          <w:lang w:val="en-US"/>
        </w:rPr>
      </w:pPr>
      <w:bookmarkStart w:id="12" w:name="_Toc493570266"/>
      <w:r>
        <w:rPr>
          <w:rFonts w:ascii="黑体" w:hAnsi="黑体" w:cs="Times New Roman"/>
          <w:lang w:val="en-US"/>
        </w:rPr>
        <w:lastRenderedPageBreak/>
        <w:t>第2</w:t>
      </w:r>
      <w:r w:rsidR="00C76EC9" w:rsidRPr="00B23505">
        <w:rPr>
          <w:rFonts w:ascii="黑体" w:hAnsi="黑体" w:cs="Times New Roman"/>
          <w:lang w:val="en-US"/>
        </w:rPr>
        <w:t>章 相关</w:t>
      </w:r>
      <w:r w:rsidR="00C76EC9" w:rsidRPr="00B23505">
        <w:rPr>
          <w:rFonts w:ascii="黑体" w:hAnsi="黑体" w:cs="Times New Roman" w:hint="eastAsia"/>
          <w:lang w:val="en-US"/>
        </w:rPr>
        <w:t>工作</w:t>
      </w:r>
      <w:bookmarkEnd w:id="12"/>
      <w:r w:rsidR="00C76EC9" w:rsidRPr="00B23505">
        <w:rPr>
          <w:rFonts w:ascii="黑体" w:hAnsi="黑体" w:cs="Times New Roman"/>
          <w:lang w:val="en-US"/>
        </w:rPr>
        <w:t xml:space="preserve"> </w:t>
      </w:r>
    </w:p>
    <w:p w14:paraId="046862C0" w14:textId="77777777" w:rsidR="00ED7AB9" w:rsidRPr="00E47EA1" w:rsidRDefault="00C76EC9">
      <w:pPr>
        <w:pStyle w:val="2"/>
      </w:pPr>
      <w:bookmarkStart w:id="13" w:name="_Toc493570267"/>
      <w:r w:rsidRPr="00E47EA1">
        <w:t>2.</w:t>
      </w:r>
      <w:r w:rsidRPr="00E47EA1">
        <w:rPr>
          <w:rFonts w:hint="eastAsia"/>
        </w:rPr>
        <w:t>1</w:t>
      </w:r>
      <w:r w:rsidRPr="00E47EA1">
        <w:t xml:space="preserve"> Spark </w:t>
      </w:r>
      <w:r w:rsidRPr="00E47EA1">
        <w:t>分布式框架</w:t>
      </w:r>
      <w:bookmarkEnd w:id="13"/>
      <w:r w:rsidRPr="00E47EA1">
        <w:t xml:space="preserve"> </w:t>
      </w:r>
    </w:p>
    <w:p w14:paraId="33A102AB" w14:textId="77777777" w:rsidR="00ED7AB9" w:rsidRPr="00585FE3" w:rsidRDefault="00C76EC9">
      <w:pPr>
        <w:pStyle w:val="3"/>
        <w:rPr>
          <w:lang w:val="en-US"/>
        </w:rPr>
      </w:pPr>
      <w:bookmarkStart w:id="14" w:name="_Toc493570268"/>
      <w:r w:rsidRPr="00585FE3">
        <w:rPr>
          <w:lang w:val="en-US"/>
        </w:rPr>
        <w:t>2.1.1 Spark</w:t>
      </w:r>
      <w:r w:rsidRPr="00585FE3">
        <w:rPr>
          <w:lang w:val="en-US"/>
        </w:rPr>
        <w:t>简介</w:t>
      </w:r>
      <w:bookmarkEnd w:id="14"/>
      <w:r w:rsidRPr="00585FE3">
        <w:rPr>
          <w:lang w:val="en-US"/>
        </w:rPr>
        <w:t xml:space="preserve"> </w:t>
      </w:r>
    </w:p>
    <w:p w14:paraId="42F02653" w14:textId="031CABAF"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14:paraId="11FB0D94" w14:textId="77777777" w:rsidR="00BF67AF" w:rsidRDefault="000623B2" w:rsidP="00D23758">
      <w:pPr>
        <w:jc w:val="center"/>
        <w:rPr>
          <w:lang w:val="en-GB"/>
        </w:rPr>
      </w:pPr>
      <w:r w:rsidRPr="00C8646C">
        <w:rPr>
          <w:noProof/>
        </w:rPr>
        <w:drawing>
          <wp:inline distT="0" distB="0" distL="0" distR="0" wp14:anchorId="13B5A73C" wp14:editId="0D6298F4">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981" cy="1527342"/>
                    </a:xfrm>
                    <a:prstGeom prst="rect">
                      <a:avLst/>
                    </a:prstGeom>
                    <a:noFill/>
                    <a:ln>
                      <a:noFill/>
                    </a:ln>
                  </pic:spPr>
                </pic:pic>
              </a:graphicData>
            </a:graphic>
          </wp:inline>
        </w:drawing>
      </w:r>
    </w:p>
    <w:p w14:paraId="6744AEEB" w14:textId="77777777" w:rsidR="00ED0BBF" w:rsidRPr="00FF1C38" w:rsidRDefault="00BF67AF" w:rsidP="00FF1C38">
      <w:pPr>
        <w:pStyle w:val="21"/>
        <w:ind w:firstLineChars="0" w:firstLine="0"/>
        <w:rPr>
          <w:b/>
          <w:bCs/>
        </w:rPr>
      </w:pPr>
      <w:r w:rsidRPr="00EB0143">
        <w:rPr>
          <w:rFonts w:hint="eastAsia"/>
          <w:b/>
          <w:bCs/>
        </w:rPr>
        <w:t>图</w:t>
      </w:r>
      <w:r w:rsidRPr="00EB0143">
        <w:rPr>
          <w:rFonts w:hint="eastAsia"/>
          <w:b/>
          <w:bCs/>
        </w:rPr>
        <w:t>2-1</w:t>
      </w:r>
      <w:r w:rsidRPr="00FF1C38">
        <w:rPr>
          <w:rFonts w:hint="eastAsia"/>
          <w:b/>
          <w:bCs/>
        </w:rPr>
        <w:t xml:space="preserve"> </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14:paraId="50F76A80" w14:textId="29D8F430"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w:t>
      </w:r>
      <w:r>
        <w:rPr>
          <w:lang w:val="en-GB"/>
        </w:rPr>
        <w:t xml:space="preserve"> </w:t>
      </w:r>
      <w:r>
        <w:rPr>
          <w:rFonts w:hint="eastAsia"/>
          <w:lang w:val="en-GB"/>
        </w:rPr>
        <w:t>Graphx,</w:t>
      </w:r>
      <w:r>
        <w:rPr>
          <w:lang w:val="en-GB"/>
        </w:rPr>
        <w:t xml:space="preserve"> </w:t>
      </w:r>
      <w:r>
        <w:rPr>
          <w:rFonts w:hint="eastAsia"/>
          <w:lang w:val="en-GB"/>
        </w:rPr>
        <w:t>MLbase,</w:t>
      </w:r>
      <w:r>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sidR="0025250E">
        <w:rPr>
          <w:rFonts w:hint="eastAsia"/>
          <w:lang w:val="en-GB"/>
        </w:rPr>
        <w:t xml:space="preserve"> </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w:t>
      </w:r>
      <w:r>
        <w:rPr>
          <w:rFonts w:hint="eastAsia"/>
          <w:lang w:val="en-GB"/>
        </w:rPr>
        <w:lastRenderedPageBreak/>
        <w:t>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14:paraId="3EBD9760" w14:textId="638504D1"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14:paraId="0A6526C7" w14:textId="77777777"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14:paraId="658D5F28" w14:textId="77777777" w:rsidR="00ED7AB9" w:rsidRPr="00585FE3" w:rsidRDefault="00C76EC9">
      <w:pPr>
        <w:pStyle w:val="3"/>
        <w:rPr>
          <w:lang w:val="en-US"/>
        </w:rPr>
      </w:pPr>
      <w:bookmarkStart w:id="15" w:name="_Toc493570269"/>
      <w:r w:rsidRPr="00585FE3">
        <w:rPr>
          <w:lang w:val="en-US"/>
        </w:rPr>
        <w:t>2.1.2 Spark Core</w:t>
      </w:r>
      <w:r w:rsidRPr="00585FE3">
        <w:rPr>
          <w:lang w:val="en-US"/>
        </w:rPr>
        <w:t>技术</w:t>
      </w:r>
      <w:bookmarkEnd w:id="15"/>
      <w:r w:rsidRPr="00585FE3">
        <w:rPr>
          <w:lang w:val="en-US"/>
        </w:rPr>
        <w:t xml:space="preserve"> </w:t>
      </w:r>
    </w:p>
    <w:p w14:paraId="7B886A94"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14:paraId="3B6DA2EE" w14:textId="1BF09F32"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14:paraId="78106557" w14:textId="77777777"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14:anchorId="57CB0AE1" wp14:editId="5C3DE63B">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5560" cy="1927860"/>
                    </a:xfrm>
                    <a:prstGeom prst="rect">
                      <a:avLst/>
                    </a:prstGeom>
                    <a:noFill/>
                    <a:ln>
                      <a:noFill/>
                    </a:ln>
                  </pic:spPr>
                </pic:pic>
              </a:graphicData>
            </a:graphic>
          </wp:inline>
        </w:drawing>
      </w:r>
    </w:p>
    <w:p w14:paraId="280CB57D" w14:textId="77777777" w:rsidR="00ED7AB9" w:rsidRPr="00EF07FB" w:rsidRDefault="00C76EC9" w:rsidP="00EF07FB">
      <w:pPr>
        <w:pStyle w:val="21"/>
        <w:ind w:firstLine="420"/>
        <w:rPr>
          <w:b/>
          <w:bCs/>
        </w:rPr>
      </w:pPr>
      <w:r w:rsidRPr="00EF07FB">
        <w:rPr>
          <w:rFonts w:hint="eastAsia"/>
          <w:b/>
          <w:bCs/>
        </w:rPr>
        <w:t>图</w:t>
      </w:r>
      <w:r w:rsidRPr="00EF07FB">
        <w:rPr>
          <w:rFonts w:hint="eastAsia"/>
          <w:b/>
          <w:bCs/>
        </w:rPr>
        <w:t>2-</w:t>
      </w:r>
      <w:r w:rsidR="00762728" w:rsidRPr="00EF07FB">
        <w:rPr>
          <w:rFonts w:hint="eastAsia"/>
          <w:b/>
          <w:bCs/>
        </w:rPr>
        <w:t>2</w:t>
      </w:r>
      <w:r w:rsidR="00ED0BBF" w:rsidRPr="00EF07FB">
        <w:rPr>
          <w:rFonts w:hint="eastAsia"/>
          <w:b/>
          <w:bCs/>
        </w:rPr>
        <w:t xml:space="preserve"> </w:t>
      </w:r>
      <w:r w:rsidRPr="00EF07FB">
        <w:rPr>
          <w:bCs/>
        </w:rPr>
        <w:t>S</w:t>
      </w:r>
      <w:r w:rsidRPr="00EF07FB">
        <w:rPr>
          <w:rFonts w:hint="eastAsia"/>
          <w:bCs/>
        </w:rPr>
        <w:t>park</w:t>
      </w:r>
      <w:r w:rsidRPr="00EF07FB">
        <w:rPr>
          <w:rFonts w:hint="eastAsia"/>
          <w:bCs/>
        </w:rPr>
        <w:t>任务执行流程</w:t>
      </w:r>
    </w:p>
    <w:p w14:paraId="0A9B520F" w14:textId="3EC09991" w:rsidR="00ED7AB9" w:rsidRPr="00585FE3" w:rsidRDefault="008538E9">
      <w:pPr>
        <w:pStyle w:val="3"/>
        <w:rPr>
          <w:lang w:val="en-US"/>
        </w:rPr>
      </w:pPr>
      <w:bookmarkStart w:id="16" w:name="_Toc493570270"/>
      <w:r w:rsidRPr="00585FE3">
        <w:rPr>
          <w:rFonts w:hint="eastAsia"/>
          <w:lang w:val="en-US"/>
        </w:rPr>
        <w:t>2.1.3</w:t>
      </w:r>
      <w:r w:rsidR="00C76EC9" w:rsidRPr="00585FE3">
        <w:rPr>
          <w:rFonts w:hint="eastAsia"/>
          <w:lang w:val="en-US"/>
        </w:rPr>
        <w:t xml:space="preserve"> Spark SQL</w:t>
      </w:r>
      <w:bookmarkEnd w:id="16"/>
    </w:p>
    <w:p w14:paraId="03A7AE2B" w14:textId="5A6264AF" w:rsidR="00ED7AB9" w:rsidRPr="00A2636F" w:rsidRDefault="00C76EC9" w:rsidP="00A2636F">
      <w:pPr>
        <w:widowControl w:val="0"/>
        <w:spacing w:line="400" w:lineRule="exact"/>
        <w:ind w:firstLineChars="200" w:firstLine="480"/>
        <w:jc w:val="both"/>
        <w:rPr>
          <w:kern w:val="2"/>
        </w:rPr>
      </w:pPr>
      <w:r w:rsidRPr="00A2636F">
        <w:rPr>
          <w:rFonts w:hint="eastAsia"/>
          <w:kern w:val="2"/>
        </w:rPr>
        <w:t>基于</w:t>
      </w:r>
      <w:r w:rsidRPr="00A2636F">
        <w:rPr>
          <w:rFonts w:hint="eastAsia"/>
          <w:kern w:val="2"/>
        </w:rPr>
        <w:t>Spark Core</w:t>
      </w:r>
      <w:r w:rsidRPr="00A2636F">
        <w:rPr>
          <w:rFonts w:hint="eastAsia"/>
          <w:kern w:val="2"/>
        </w:rPr>
        <w:t>，</w:t>
      </w:r>
      <w:r w:rsidRPr="00A2636F">
        <w:rPr>
          <w:rFonts w:hint="eastAsia"/>
          <w:kern w:val="2"/>
        </w:rPr>
        <w:t>SparkSQL</w:t>
      </w:r>
      <w:r w:rsidRPr="00A2636F">
        <w:rPr>
          <w:rFonts w:hint="eastAsia"/>
          <w:kern w:val="2"/>
        </w:rPr>
        <w:t>构建了一套基于</w:t>
      </w:r>
      <w:r w:rsidRPr="00A2636F">
        <w:rPr>
          <w:rFonts w:hint="eastAsia"/>
          <w:kern w:val="2"/>
        </w:rPr>
        <w:t>SQL</w:t>
      </w:r>
      <w:r w:rsidR="00144FB6" w:rsidRPr="00A2636F">
        <w:rPr>
          <w:rFonts w:hint="eastAsia"/>
          <w:kern w:val="2"/>
        </w:rPr>
        <w:t>的引擎。该引擎由</w:t>
      </w:r>
      <w:r w:rsidRPr="00A2636F">
        <w:rPr>
          <w:rFonts w:hint="eastAsia"/>
          <w:kern w:val="2"/>
        </w:rPr>
        <w:t>两层构成，最底层是查询优化器</w:t>
      </w:r>
      <w:r w:rsidRPr="00A2636F">
        <w:rPr>
          <w:rFonts w:hint="eastAsia"/>
          <w:kern w:val="2"/>
        </w:rPr>
        <w:t xml:space="preserve">Catalyst Optimizer, </w:t>
      </w:r>
      <w:r w:rsidRPr="00A2636F">
        <w:rPr>
          <w:rFonts w:hint="eastAsia"/>
          <w:kern w:val="2"/>
        </w:rPr>
        <w:t>可以优化程序，使得</w:t>
      </w:r>
      <w:r w:rsidRPr="00A2636F">
        <w:rPr>
          <w:rFonts w:hint="eastAsia"/>
          <w:kern w:val="2"/>
        </w:rPr>
        <w:t>SQL</w:t>
      </w:r>
      <w:r w:rsidRPr="00A2636F">
        <w:rPr>
          <w:rFonts w:hint="eastAsia"/>
          <w:kern w:val="2"/>
        </w:rPr>
        <w:t>的运行更加高效。比如两个表的</w:t>
      </w:r>
      <w:r w:rsidRPr="00A2636F">
        <w:rPr>
          <w:rFonts w:hint="eastAsia"/>
          <w:kern w:val="2"/>
        </w:rPr>
        <w:t>join</w:t>
      </w:r>
      <w:r w:rsidR="00144FB6" w:rsidRPr="00A2636F">
        <w:rPr>
          <w:rFonts w:hint="eastAsia"/>
          <w:kern w:val="2"/>
        </w:rPr>
        <w:t>操作，有多种方式：</w:t>
      </w:r>
      <w:r w:rsidRPr="00A2636F">
        <w:rPr>
          <w:rFonts w:hint="eastAsia"/>
          <w:kern w:val="2"/>
        </w:rPr>
        <w:t>其一、轮询操作，具有</w:t>
      </w:r>
      <w:r w:rsidR="00BE08D2">
        <w:rPr>
          <w:rFonts w:hint="eastAsia"/>
          <w:lang w:val="en-GB"/>
        </w:rPr>
        <w:t>O(n^2)</w:t>
      </w:r>
      <w:r w:rsidR="00144FB6" w:rsidRPr="00A2636F">
        <w:rPr>
          <w:rFonts w:hint="eastAsia"/>
          <w:kern w:val="2"/>
        </w:rPr>
        <w:t>的时间复杂度；</w:t>
      </w:r>
      <w:r w:rsidRPr="00A2636F">
        <w:rPr>
          <w:rFonts w:hint="eastAsia"/>
          <w:kern w:val="2"/>
        </w:rPr>
        <w:t>其二</w:t>
      </w:r>
      <w:r w:rsidR="00E05930" w:rsidRPr="00A2636F">
        <w:rPr>
          <w:rFonts w:hint="eastAsia"/>
          <w:kern w:val="2"/>
        </w:rPr>
        <w:t>、先排序再遍历，该</w:t>
      </w:r>
      <w:r w:rsidRPr="00A2636F">
        <w:rPr>
          <w:rFonts w:hint="eastAsia"/>
          <w:kern w:val="2"/>
        </w:rPr>
        <w:t>时间复杂度为</w:t>
      </w:r>
      <w:r w:rsidRPr="00A2636F">
        <w:rPr>
          <w:rFonts w:hint="eastAsia"/>
          <w:kern w:val="2"/>
        </w:rPr>
        <w:t>O(nlogn)</w:t>
      </w:r>
      <w:r w:rsidR="00144FB6" w:rsidRPr="00A2636F">
        <w:rPr>
          <w:rFonts w:hint="eastAsia"/>
          <w:kern w:val="2"/>
        </w:rPr>
        <w:t>；</w:t>
      </w:r>
      <w:r w:rsidRPr="00A2636F">
        <w:rPr>
          <w:rFonts w:hint="eastAsia"/>
          <w:kern w:val="2"/>
        </w:rPr>
        <w:t>其三则是基于</w:t>
      </w:r>
      <w:r w:rsidRPr="00A2636F">
        <w:rPr>
          <w:rFonts w:hint="eastAsia"/>
          <w:kern w:val="2"/>
        </w:rPr>
        <w:t>Hash</w:t>
      </w:r>
      <w:r w:rsidRPr="00A2636F">
        <w:rPr>
          <w:rFonts w:hint="eastAsia"/>
          <w:kern w:val="2"/>
        </w:rPr>
        <w:t>的一种实现，其时间复杂度是</w:t>
      </w:r>
      <w:r w:rsidRPr="00A2636F">
        <w:rPr>
          <w:rFonts w:hint="eastAsia"/>
          <w:kern w:val="2"/>
        </w:rPr>
        <w:t>O(m+n)</w:t>
      </w:r>
      <w:r w:rsidRPr="00A2636F">
        <w:rPr>
          <w:rFonts w:hint="eastAsia"/>
          <w:kern w:val="2"/>
        </w:rPr>
        <w:t>。</w:t>
      </w:r>
      <w:r w:rsidRPr="00A2636F">
        <w:rPr>
          <w:rFonts w:hint="eastAsia"/>
          <w:kern w:val="2"/>
        </w:rPr>
        <w:t>Catalyst Optimizer</w:t>
      </w:r>
      <w:r w:rsidR="00DD63CA" w:rsidRPr="00A2636F">
        <w:rPr>
          <w:rFonts w:hint="eastAsia"/>
          <w:kern w:val="2"/>
        </w:rPr>
        <w:t>则会根据其数据分布、</w:t>
      </w:r>
      <w:r w:rsidRPr="00A2636F">
        <w:rPr>
          <w:rFonts w:hint="eastAsia"/>
          <w:kern w:val="2"/>
        </w:rPr>
        <w:t>数据的特点等应用场景生成合适的执行计划，从而达到</w:t>
      </w:r>
      <w:r w:rsidRPr="00A2636F">
        <w:rPr>
          <w:rFonts w:hint="eastAsia"/>
          <w:kern w:val="2"/>
        </w:rPr>
        <w:t>SQL</w:t>
      </w:r>
      <w:r w:rsidRPr="00A2636F">
        <w:rPr>
          <w:rFonts w:hint="eastAsia"/>
          <w:kern w:val="2"/>
        </w:rPr>
        <w:t>高效运行的目的。</w:t>
      </w:r>
    </w:p>
    <w:p w14:paraId="52D15B3F" w14:textId="77777777" w:rsidR="00ED7AB9" w:rsidRDefault="000623B2" w:rsidP="00EF07FB">
      <w:pPr>
        <w:spacing w:line="360" w:lineRule="auto"/>
        <w:jc w:val="center"/>
        <w:rPr>
          <w:lang w:val="en-GB"/>
        </w:rPr>
      </w:pPr>
      <w:r w:rsidRPr="00C8646C">
        <w:rPr>
          <w:noProof/>
        </w:rPr>
        <w:drawing>
          <wp:inline distT="0" distB="0" distL="0" distR="0" wp14:anchorId="2FEA803B" wp14:editId="52462AD4">
            <wp:extent cx="4448175" cy="1919605"/>
            <wp:effectExtent l="0" t="0" r="0" b="1079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8175" cy="1919605"/>
                    </a:xfrm>
                    <a:prstGeom prst="rect">
                      <a:avLst/>
                    </a:prstGeom>
                    <a:noFill/>
                    <a:ln>
                      <a:noFill/>
                    </a:ln>
                  </pic:spPr>
                </pic:pic>
              </a:graphicData>
            </a:graphic>
          </wp:inline>
        </w:drawing>
      </w:r>
    </w:p>
    <w:p w14:paraId="44A65F7F" w14:textId="77777777" w:rsidR="00ED7AB9" w:rsidRPr="00037F1A" w:rsidRDefault="00C76EC9" w:rsidP="00037F1A">
      <w:pPr>
        <w:pStyle w:val="21"/>
        <w:ind w:firstLineChars="0" w:firstLine="0"/>
        <w:rPr>
          <w:b/>
          <w:bCs/>
        </w:rPr>
      </w:pPr>
      <w:r w:rsidRPr="00037F1A">
        <w:rPr>
          <w:rFonts w:hint="eastAsia"/>
          <w:b/>
          <w:bCs/>
        </w:rPr>
        <w:t>图</w:t>
      </w:r>
      <w:r w:rsidRPr="00037F1A">
        <w:rPr>
          <w:rFonts w:hint="eastAsia"/>
          <w:b/>
          <w:bCs/>
        </w:rPr>
        <w:t>2-</w:t>
      </w:r>
      <w:r w:rsidR="00762728" w:rsidRPr="00037F1A">
        <w:rPr>
          <w:rFonts w:hint="eastAsia"/>
          <w:b/>
          <w:bCs/>
        </w:rPr>
        <w:t>3</w:t>
      </w:r>
      <w:r w:rsidRPr="00037F1A">
        <w:rPr>
          <w:rFonts w:hint="eastAsia"/>
          <w:b/>
          <w:bCs/>
        </w:rPr>
        <w:t xml:space="preserve"> </w:t>
      </w:r>
      <w:r w:rsidRPr="00037F1A">
        <w:rPr>
          <w:rFonts w:hint="eastAsia"/>
          <w:bCs/>
        </w:rPr>
        <w:t>Spark SQL</w:t>
      </w:r>
      <w:r w:rsidRPr="00037F1A">
        <w:rPr>
          <w:rFonts w:hint="eastAsia"/>
          <w:bCs/>
        </w:rPr>
        <w:t>整体架构</w:t>
      </w:r>
    </w:p>
    <w:p w14:paraId="4BA32B7E" w14:textId="15BB1EDC" w:rsidR="00ED7AB9" w:rsidRPr="008A59E2" w:rsidRDefault="00C76EC9" w:rsidP="008A59E2">
      <w:pPr>
        <w:widowControl w:val="0"/>
        <w:spacing w:line="400" w:lineRule="exact"/>
        <w:ind w:firstLineChars="200" w:firstLine="480"/>
        <w:jc w:val="both"/>
        <w:rPr>
          <w:kern w:val="2"/>
        </w:rPr>
      </w:pPr>
      <w:r w:rsidRPr="00A2636F">
        <w:rPr>
          <w:rFonts w:hint="eastAsia"/>
          <w:kern w:val="2"/>
        </w:rPr>
        <w:t>在</w:t>
      </w:r>
      <w:r w:rsidRPr="00A2636F">
        <w:rPr>
          <w:rFonts w:hint="eastAsia"/>
          <w:kern w:val="2"/>
        </w:rPr>
        <w:t>Catalyst Optimizer</w:t>
      </w:r>
      <w:r w:rsidRPr="00A2636F">
        <w:rPr>
          <w:rFonts w:hint="eastAsia"/>
          <w:kern w:val="2"/>
        </w:rPr>
        <w:t>之上，</w:t>
      </w:r>
      <w:r w:rsidRPr="00A2636F">
        <w:rPr>
          <w:rFonts w:hint="eastAsia"/>
          <w:kern w:val="2"/>
        </w:rPr>
        <w:t>Spark SQL</w:t>
      </w:r>
      <w:r w:rsidRPr="00A2636F">
        <w:rPr>
          <w:rFonts w:hint="eastAsia"/>
          <w:kern w:val="2"/>
        </w:rPr>
        <w:t>提供了两种编写应用程序的方法，一种是经典的</w:t>
      </w:r>
      <w:r w:rsidRPr="00A2636F">
        <w:rPr>
          <w:rFonts w:hint="eastAsia"/>
          <w:kern w:val="2"/>
        </w:rPr>
        <w:t>SQL</w:t>
      </w:r>
      <w:r w:rsidRPr="00A2636F">
        <w:rPr>
          <w:rFonts w:hint="eastAsia"/>
          <w:kern w:val="2"/>
        </w:rPr>
        <w:t>方式，另一种是</w:t>
      </w:r>
      <w:r w:rsidR="00C71ACD">
        <w:rPr>
          <w:rFonts w:hint="eastAsia"/>
          <w:kern w:val="2"/>
        </w:rPr>
        <w:t>DataFrame/DataSet API</w:t>
      </w:r>
      <w:r w:rsidRPr="00A2636F">
        <w:rPr>
          <w:rFonts w:hint="eastAsia"/>
          <w:kern w:val="2"/>
        </w:rPr>
        <w:t>。由于</w:t>
      </w:r>
      <w:r w:rsidRPr="00A2636F">
        <w:rPr>
          <w:rFonts w:hint="eastAsia"/>
          <w:kern w:val="2"/>
        </w:rPr>
        <w:t>Spark SQL</w:t>
      </w:r>
      <w:r w:rsidRPr="00A2636F">
        <w:rPr>
          <w:rFonts w:hint="eastAsia"/>
          <w:kern w:val="2"/>
        </w:rPr>
        <w:t>相比于</w:t>
      </w:r>
      <w:r w:rsidRPr="00A2636F">
        <w:rPr>
          <w:rFonts w:hint="eastAsia"/>
          <w:kern w:val="2"/>
        </w:rPr>
        <w:t>Spark Core</w:t>
      </w:r>
      <w:r w:rsidR="00DD63CA" w:rsidRPr="00A2636F">
        <w:rPr>
          <w:rFonts w:hint="eastAsia"/>
          <w:kern w:val="2"/>
        </w:rPr>
        <w:t>的显著</w:t>
      </w:r>
      <w:r w:rsidRPr="00A2636F">
        <w:rPr>
          <w:rFonts w:hint="eastAsia"/>
          <w:kern w:val="2"/>
        </w:rPr>
        <w:t>优势，使</w:t>
      </w:r>
      <w:r w:rsidR="00DD63CA" w:rsidRPr="00A2636F">
        <w:rPr>
          <w:rFonts w:hint="eastAsia"/>
          <w:kern w:val="2"/>
        </w:rPr>
        <w:t>得</w:t>
      </w:r>
      <w:r w:rsidRPr="00A2636F">
        <w:rPr>
          <w:rFonts w:hint="eastAsia"/>
          <w:kern w:val="2"/>
        </w:rPr>
        <w:t>大部分程序的开发不再基于</w:t>
      </w:r>
      <w:r w:rsidRPr="00A2636F">
        <w:rPr>
          <w:rFonts w:hint="eastAsia"/>
          <w:kern w:val="2"/>
        </w:rPr>
        <w:t xml:space="preserve">RDD API </w:t>
      </w:r>
      <w:r w:rsidRPr="00A2636F">
        <w:rPr>
          <w:rFonts w:hint="eastAsia"/>
          <w:kern w:val="2"/>
        </w:rPr>
        <w:t>（如</w:t>
      </w:r>
      <w:r w:rsidRPr="00A2636F">
        <w:rPr>
          <w:rFonts w:hint="eastAsia"/>
          <w:kern w:val="2"/>
        </w:rPr>
        <w:t>MLlib</w:t>
      </w:r>
      <w:r w:rsidRPr="00A2636F">
        <w:rPr>
          <w:rFonts w:hint="eastAsia"/>
          <w:kern w:val="2"/>
        </w:rPr>
        <w:t>）而转向基于</w:t>
      </w:r>
      <w:r w:rsidRPr="00A2636F">
        <w:rPr>
          <w:rFonts w:hint="eastAsia"/>
          <w:kern w:val="2"/>
        </w:rPr>
        <w:t>DataFrame/DataSet API</w:t>
      </w:r>
      <w:r w:rsidRPr="00A2636F">
        <w:rPr>
          <w:rFonts w:hint="eastAsia"/>
          <w:kern w:val="2"/>
        </w:rPr>
        <w:t>进行开发。</w:t>
      </w:r>
    </w:p>
    <w:p w14:paraId="4DC86BD8" w14:textId="343D50FE" w:rsidR="00ED7AB9" w:rsidRPr="00585FE3" w:rsidRDefault="008538E9">
      <w:pPr>
        <w:pStyle w:val="3"/>
        <w:rPr>
          <w:lang w:val="en-US"/>
        </w:rPr>
      </w:pPr>
      <w:bookmarkStart w:id="17" w:name="_Toc493570271"/>
      <w:r w:rsidRPr="00585FE3">
        <w:rPr>
          <w:lang w:val="en-US"/>
        </w:rPr>
        <w:t>2.1.4</w:t>
      </w:r>
      <w:r w:rsidR="00C76EC9" w:rsidRPr="00585FE3">
        <w:rPr>
          <w:lang w:val="en-US"/>
        </w:rPr>
        <w:t> Spark Streaming</w:t>
      </w:r>
      <w:bookmarkEnd w:id="17"/>
      <w:r w:rsidR="00C76EC9" w:rsidRPr="00585FE3">
        <w:rPr>
          <w:lang w:val="en-US"/>
        </w:rPr>
        <w:t xml:space="preserve"> </w:t>
      </w:r>
    </w:p>
    <w:p w14:paraId="1CDE2CF7" w14:textId="77777777"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w:t>
      </w:r>
      <w:r w:rsidRPr="00A2636F">
        <w:rPr>
          <w:rFonts w:hint="eastAsia"/>
          <w:kern w:val="2"/>
        </w:rPr>
        <w:lastRenderedPageBreak/>
        <w:t>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14:paraId="126FBE00" w14:textId="77777777"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14:anchorId="68E5E739" wp14:editId="56E4583D">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5490" cy="733425"/>
                    </a:xfrm>
                    <a:prstGeom prst="rect">
                      <a:avLst/>
                    </a:prstGeom>
                    <a:noFill/>
                    <a:ln>
                      <a:noFill/>
                    </a:ln>
                  </pic:spPr>
                </pic:pic>
              </a:graphicData>
            </a:graphic>
          </wp:inline>
        </w:drawing>
      </w:r>
    </w:p>
    <w:p w14:paraId="63D8B74D" w14:textId="1D901044" w:rsidR="00ED0BBF" w:rsidRPr="00037F1A" w:rsidRDefault="00F34642" w:rsidP="00037F1A">
      <w:pPr>
        <w:pStyle w:val="21"/>
        <w:ind w:firstLineChars="0" w:firstLine="0"/>
        <w:rPr>
          <w:b/>
          <w:bCs/>
        </w:rPr>
      </w:pPr>
      <w:r w:rsidRPr="00037F1A">
        <w:rPr>
          <w:rFonts w:hint="eastAsia"/>
          <w:b/>
          <w:bCs/>
        </w:rPr>
        <w:t>图</w:t>
      </w:r>
      <w:r w:rsidR="00037F1A">
        <w:rPr>
          <w:rFonts w:hint="eastAsia"/>
          <w:b/>
          <w:bCs/>
        </w:rPr>
        <w:t>2-4</w:t>
      </w:r>
      <w:r w:rsidRPr="00037F1A">
        <w:rPr>
          <w:rFonts w:hint="eastAsia"/>
          <w:b/>
          <w:bCs/>
        </w:rPr>
        <w:t xml:space="preserve"> </w:t>
      </w:r>
      <w:r w:rsidRPr="00037F1A">
        <w:rPr>
          <w:rFonts w:hint="eastAsia"/>
          <w:bCs/>
        </w:rPr>
        <w:t>Spark</w:t>
      </w:r>
      <w:r w:rsidR="00AE7BEE" w:rsidRPr="00037F1A">
        <w:rPr>
          <w:rFonts w:hint="eastAsia"/>
          <w:bCs/>
        </w:rPr>
        <w:t xml:space="preserve"> </w:t>
      </w:r>
      <w:r w:rsidRPr="00037F1A">
        <w:rPr>
          <w:rFonts w:hint="eastAsia"/>
          <w:bCs/>
        </w:rPr>
        <w:t xml:space="preserve">Streaming </w:t>
      </w:r>
      <w:r w:rsidRPr="00037F1A">
        <w:rPr>
          <w:rFonts w:hint="eastAsia"/>
          <w:bCs/>
        </w:rPr>
        <w:t>工作流程图</w:t>
      </w:r>
    </w:p>
    <w:p w14:paraId="0BFCF2BF"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14:paraId="01F940D6" w14:textId="7F24AE62" w:rsidR="00ED7AB9" w:rsidRPr="00585FE3" w:rsidRDefault="008538E9">
      <w:pPr>
        <w:pStyle w:val="3"/>
        <w:rPr>
          <w:lang w:val="en-US"/>
        </w:rPr>
      </w:pPr>
      <w:bookmarkStart w:id="18" w:name="_Toc493570272"/>
      <w:r w:rsidRPr="00585FE3">
        <w:rPr>
          <w:lang w:val="en-US"/>
        </w:rPr>
        <w:t>2.1.5</w:t>
      </w:r>
      <w:r w:rsidR="00C76EC9" w:rsidRPr="00585FE3">
        <w:rPr>
          <w:lang w:val="en-US"/>
        </w:rPr>
        <w:t xml:space="preserve"> Spark MLlib </w:t>
      </w:r>
      <w:r w:rsidR="00C76EC9" w:rsidRPr="00585FE3">
        <w:rPr>
          <w:lang w:val="en-US"/>
        </w:rPr>
        <w:t>技术</w:t>
      </w:r>
      <w:bookmarkEnd w:id="18"/>
    </w:p>
    <w:p w14:paraId="5239151A" w14:textId="77777777"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14:paraId="72EB6B99" w14:textId="488E3791" w:rsidR="00ED7AB9" w:rsidRPr="00585FE3" w:rsidRDefault="008538E9">
      <w:pPr>
        <w:pStyle w:val="3"/>
        <w:rPr>
          <w:lang w:val="en-US"/>
        </w:rPr>
      </w:pPr>
      <w:bookmarkStart w:id="19" w:name="_Toc493570273"/>
      <w:r w:rsidRPr="00585FE3">
        <w:rPr>
          <w:lang w:val="en-US"/>
        </w:rPr>
        <w:t>2.1.6</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19"/>
    </w:p>
    <w:p w14:paraId="4C8BC5AA"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14:paraId="292AF8FB" w14:textId="037E099B"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Pr="00A2636F">
        <w:rPr>
          <w:rFonts w:hint="eastAsia"/>
          <w:kern w:val="2"/>
        </w:rPr>
        <w:t xml:space="preserve"> </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 xml:space="preserve"> </w:t>
      </w:r>
      <w:r w:rsidR="00A74945" w:rsidRPr="00A2636F">
        <w:rPr>
          <w:rFonts w:hint="eastAsia"/>
          <w:kern w:val="2"/>
        </w:rPr>
        <w:lastRenderedPageBreak/>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14:paraId="709E7013"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14:paraId="093E8044" w14:textId="0484A7D6"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14:paraId="3DCB71D1" w14:textId="77777777" w:rsidR="004453FB" w:rsidRPr="00E47EA1" w:rsidRDefault="00C76EC9" w:rsidP="004453FB">
      <w:pPr>
        <w:pStyle w:val="2"/>
      </w:pPr>
      <w:bookmarkStart w:id="20" w:name="_Toc493570274"/>
      <w:r w:rsidRPr="00E47EA1">
        <w:t xml:space="preserve">2.2 HDFS </w:t>
      </w:r>
      <w:r w:rsidRPr="00E47EA1">
        <w:t>分布式存储</w:t>
      </w:r>
      <w:bookmarkEnd w:id="20"/>
    </w:p>
    <w:p w14:paraId="40DA32D9" w14:textId="77777777"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r w:rsidR="00375067" w:rsidRPr="00A2636F">
        <w:rPr>
          <w:kern w:val="2"/>
        </w:rPr>
        <w:t xml:space="preserve"> </w:t>
      </w:r>
    </w:p>
    <w:p w14:paraId="0DDD7318" w14:textId="1AB78204" w:rsidR="00546331" w:rsidRPr="00585FE3" w:rsidRDefault="008538E9" w:rsidP="00546331">
      <w:pPr>
        <w:pStyle w:val="3"/>
        <w:rPr>
          <w:lang w:val="en-US"/>
        </w:rPr>
      </w:pPr>
      <w:bookmarkStart w:id="21" w:name="_Toc493570275"/>
      <w:r w:rsidRPr="00585FE3">
        <w:rPr>
          <w:rFonts w:hint="eastAsia"/>
          <w:lang w:val="en-US"/>
        </w:rPr>
        <w:t xml:space="preserve">2.2.1 </w:t>
      </w:r>
      <w:r w:rsidR="00F603C1" w:rsidRPr="00585FE3">
        <w:rPr>
          <w:rFonts w:hint="eastAsia"/>
          <w:lang w:val="en-US"/>
        </w:rPr>
        <w:t>数据块</w:t>
      </w:r>
      <w:r w:rsidR="00F603C1" w:rsidRPr="00585FE3">
        <w:rPr>
          <w:rFonts w:hint="eastAsia"/>
          <w:lang w:val="en-US"/>
        </w:rPr>
        <w:t>Block</w:t>
      </w:r>
      <w:bookmarkEnd w:id="21"/>
    </w:p>
    <w:p w14:paraId="03952568" w14:textId="77777777"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14:paraId="0BC8B76A" w14:textId="30FBF73E" w:rsidR="00375067" w:rsidRPr="00585FE3" w:rsidRDefault="008538E9" w:rsidP="00375067">
      <w:pPr>
        <w:pStyle w:val="3"/>
        <w:rPr>
          <w:lang w:val="en-US"/>
        </w:rPr>
      </w:pPr>
      <w:bookmarkStart w:id="22" w:name="_Toc493570276"/>
      <w:r w:rsidRPr="00585FE3">
        <w:rPr>
          <w:lang w:val="en-US"/>
        </w:rPr>
        <w:t xml:space="preserve">2.2.2 </w:t>
      </w:r>
      <w:r w:rsidR="00375067" w:rsidRPr="00585FE3">
        <w:rPr>
          <w:lang w:val="en-US"/>
        </w:rPr>
        <w:t>NameNode</w:t>
      </w:r>
      <w:r w:rsidR="00375067" w:rsidRPr="00585FE3">
        <w:rPr>
          <w:lang w:val="en-US"/>
        </w:rPr>
        <w:t>和</w:t>
      </w:r>
      <w:r w:rsidR="00375067" w:rsidRPr="00585FE3">
        <w:rPr>
          <w:lang w:val="en-US"/>
        </w:rPr>
        <w:t>DataNode</w:t>
      </w:r>
      <w:bookmarkEnd w:id="22"/>
    </w:p>
    <w:p w14:paraId="2E310C90" w14:textId="3E302B98"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r w:rsidRPr="00A2636F">
        <w:rPr>
          <w:kern w:val="2"/>
        </w:rPr>
        <w:t xml:space="preserve"> </w:t>
      </w:r>
    </w:p>
    <w:p w14:paraId="2ABBCCDA" w14:textId="77777777"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14:anchorId="1119F088" wp14:editId="2B2D591D">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t="8800"/>
                    <a:stretch>
                      <a:fillRect/>
                    </a:stretch>
                  </pic:blipFill>
                  <pic:spPr bwMode="auto">
                    <a:xfrm>
                      <a:off x="0" y="0"/>
                      <a:ext cx="4613275" cy="2792730"/>
                    </a:xfrm>
                    <a:prstGeom prst="rect">
                      <a:avLst/>
                    </a:prstGeom>
                    <a:noFill/>
                    <a:ln>
                      <a:noFill/>
                    </a:ln>
                  </pic:spPr>
                </pic:pic>
              </a:graphicData>
            </a:graphic>
          </wp:inline>
        </w:drawing>
      </w:r>
    </w:p>
    <w:p w14:paraId="01AE8730" w14:textId="5CCF7BDC"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00037F1A">
        <w:rPr>
          <w:rFonts w:hint="eastAsia"/>
          <w:b/>
          <w:sz w:val="21"/>
          <w:szCs w:val="21"/>
          <w:lang w:val="en-GB"/>
        </w:rPr>
        <w:t xml:space="preserve"> </w:t>
      </w:r>
      <w:r w:rsidRPr="00037F1A">
        <w:rPr>
          <w:rFonts w:hint="eastAsia"/>
          <w:sz w:val="21"/>
          <w:szCs w:val="21"/>
          <w:lang w:val="en-GB"/>
        </w:rPr>
        <w:t>HDFS</w:t>
      </w:r>
      <w:r w:rsidRPr="00037F1A">
        <w:rPr>
          <w:rFonts w:hint="eastAsia"/>
          <w:sz w:val="21"/>
          <w:szCs w:val="21"/>
          <w:lang w:val="en-GB"/>
        </w:rPr>
        <w:t>架构图</w:t>
      </w:r>
    </w:p>
    <w:p w14:paraId="1F84F490" w14:textId="04EF5F52" w:rsidR="00375067" w:rsidRPr="00585FE3" w:rsidRDefault="0047303C" w:rsidP="00375067">
      <w:pPr>
        <w:pStyle w:val="3"/>
        <w:rPr>
          <w:lang w:val="en-US"/>
        </w:rPr>
      </w:pPr>
      <w:bookmarkStart w:id="23" w:name="_Toc493570277"/>
      <w:r w:rsidRPr="00585FE3">
        <w:rPr>
          <w:rFonts w:hint="eastAsia"/>
          <w:lang w:val="en-US"/>
        </w:rPr>
        <w:t xml:space="preserve">2.2.3 </w:t>
      </w:r>
      <w:r w:rsidR="00375067" w:rsidRPr="00585FE3">
        <w:rPr>
          <w:lang w:val="en-US"/>
        </w:rPr>
        <w:t>NameNode</w:t>
      </w:r>
      <w:r w:rsidR="00375067" w:rsidRPr="00585FE3">
        <w:rPr>
          <w:lang w:val="en-US"/>
        </w:rPr>
        <w:t>管理元数据机制</w:t>
      </w:r>
      <w:bookmarkEnd w:id="23"/>
    </w:p>
    <w:p w14:paraId="4865819F" w14:textId="40FFA9AD"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14:paraId="5500A00A" w14:textId="77777777"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14:anchorId="05C080DC" wp14:editId="451C2ACC">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785" cy="2619375"/>
                    </a:xfrm>
                    <a:prstGeom prst="rect">
                      <a:avLst/>
                    </a:prstGeom>
                    <a:noFill/>
                    <a:ln>
                      <a:noFill/>
                    </a:ln>
                  </pic:spPr>
                </pic:pic>
              </a:graphicData>
            </a:graphic>
          </wp:inline>
        </w:drawing>
      </w:r>
    </w:p>
    <w:p w14:paraId="1408780D" w14:textId="77777777" w:rsidR="00A76966" w:rsidRPr="00037F1A" w:rsidRDefault="00A76966" w:rsidP="00037F1A">
      <w:pPr>
        <w:pStyle w:val="21"/>
        <w:ind w:firstLineChars="0" w:firstLine="0"/>
        <w:rPr>
          <w:b/>
          <w:bCs/>
        </w:rPr>
      </w:pPr>
      <w:r w:rsidRPr="00037F1A">
        <w:rPr>
          <w:rFonts w:hint="eastAsia"/>
          <w:b/>
          <w:bCs/>
        </w:rPr>
        <w:t>图</w:t>
      </w:r>
      <w:r w:rsidR="00762728" w:rsidRPr="00037F1A">
        <w:rPr>
          <w:rFonts w:hint="eastAsia"/>
          <w:b/>
          <w:bCs/>
        </w:rPr>
        <w:t>2-6</w:t>
      </w:r>
      <w:r w:rsidRPr="00037F1A">
        <w:rPr>
          <w:rFonts w:hint="eastAsia"/>
          <w:b/>
          <w:bCs/>
        </w:rPr>
        <w:t xml:space="preserve"> </w:t>
      </w:r>
      <w:r w:rsidRPr="00037F1A">
        <w:rPr>
          <w:rFonts w:hint="eastAsia"/>
          <w:bCs/>
        </w:rPr>
        <w:t>节点目录树</w:t>
      </w:r>
    </w:p>
    <w:p w14:paraId="23F2568D" w14:textId="74AC7E1B"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w:t>
      </w:r>
      <w:r w:rsidRPr="00695075">
        <w:rPr>
          <w:kern w:val="2"/>
        </w:rPr>
        <w:lastRenderedPageBreak/>
        <w:t>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r w:rsidRPr="00695075">
        <w:rPr>
          <w:kern w:val="2"/>
        </w:rPr>
        <w:t xml:space="preserve"> </w:t>
      </w:r>
    </w:p>
    <w:p w14:paraId="22EF322C" w14:textId="77777777" w:rsidR="00CA212C" w:rsidRPr="00C73697" w:rsidRDefault="000623B2" w:rsidP="00423B5E">
      <w:pPr>
        <w:jc w:val="center"/>
        <w:rPr>
          <w:sz w:val="22"/>
          <w:lang w:val="en-GB"/>
        </w:rPr>
      </w:pPr>
      <w:r w:rsidRPr="00C8646C">
        <w:rPr>
          <w:noProof/>
        </w:rPr>
        <w:drawing>
          <wp:inline distT="0" distB="0" distL="0" distR="0" wp14:anchorId="64A2BAC2" wp14:editId="51E39ED5">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t="9261"/>
                    <a:stretch>
                      <a:fillRect/>
                    </a:stretch>
                  </pic:blipFill>
                  <pic:spPr bwMode="auto">
                    <a:xfrm>
                      <a:off x="0" y="0"/>
                      <a:ext cx="4728210" cy="2314575"/>
                    </a:xfrm>
                    <a:prstGeom prst="rect">
                      <a:avLst/>
                    </a:prstGeom>
                    <a:noFill/>
                    <a:ln>
                      <a:noFill/>
                    </a:ln>
                  </pic:spPr>
                </pic:pic>
              </a:graphicData>
            </a:graphic>
          </wp:inline>
        </w:drawing>
      </w:r>
    </w:p>
    <w:p w14:paraId="4D647862" w14:textId="77777777" w:rsidR="00CA212C" w:rsidRPr="00037F1A" w:rsidRDefault="00953CE4" w:rsidP="00037F1A">
      <w:pPr>
        <w:pStyle w:val="21"/>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14:paraId="02310643" w14:textId="77B7D698" w:rsidR="00CA212C" w:rsidRPr="00695075" w:rsidRDefault="000623B2" w:rsidP="00695075">
      <w:pPr>
        <w:widowControl w:val="0"/>
        <w:spacing w:line="400" w:lineRule="exact"/>
        <w:ind w:firstLineChars="200" w:firstLine="480"/>
        <w:jc w:val="both"/>
        <w:rPr>
          <w:lang w:val="en-GB"/>
        </w:rPr>
      </w:pPr>
      <w:r w:rsidRPr="00695075">
        <w:rPr>
          <w:noProof/>
          <w:kern w:val="2"/>
        </w:rPr>
        <mc:AlternateContent>
          <mc:Choice Requires="wps">
            <w:drawing>
              <wp:anchor distT="0" distB="0" distL="0" distR="0" simplePos="0" relativeHeight="251661312" behindDoc="0" locked="0" layoutInCell="1" allowOverlap="1" wp14:anchorId="245142F9" wp14:editId="5C830C05">
                <wp:simplePos x="0" y="0"/>
                <wp:positionH relativeFrom="column">
                  <wp:posOffset>53340</wp:posOffset>
                </wp:positionH>
                <wp:positionV relativeFrom="paragraph">
                  <wp:posOffset>314325</wp:posOffset>
                </wp:positionV>
                <wp:extent cx="5823585" cy="1677670"/>
                <wp:effectExtent l="0" t="0" r="18415" b="24130"/>
                <wp:wrapSquare wrapText="bothSides"/>
                <wp:docPr id="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3585" cy="1677670"/>
                        </a:xfrm>
                        <a:prstGeom prst="rect">
                          <a:avLst/>
                        </a:prstGeom>
                        <a:noFill/>
                        <a:ln>
                          <a:solidFill>
                            <a:sysClr val="windowText" lastClr="000000"/>
                          </a:solidFill>
                        </a:ln>
                        <a:effectLst/>
                      </wps:spPr>
                      <wps:txbx>
                        <w:txbxContent>
                          <w:p w14:paraId="5444CD36"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B74884" w:rsidRPr="00726564" w:rsidRDefault="00B74884"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B74884" w:rsidRPr="00726564" w:rsidRDefault="00B74884" w:rsidP="00CA212C">
                            <w:pPr>
                              <w:ind w:firstLine="480"/>
                              <w:rPr>
                                <w:color w:val="000000"/>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142F9"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" filled="f" strokecolor="windowText">
                <v:path arrowok="t"/>
                <v:textbox inset="1.3mm,,1.3mm">
                  <w:txbxContent>
                    <w:p w14:paraId="5444CD36"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B74884" w:rsidRPr="00726564" w:rsidRDefault="00B74884"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B74884" w:rsidRPr="00726564" w:rsidRDefault="00B74884"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B74884" w:rsidRPr="00726564" w:rsidRDefault="00B74884" w:rsidP="00CA212C">
                      <w:pPr>
                        <w:ind w:firstLine="480"/>
                        <w:rPr>
                          <w:color w:val="000000"/>
                          <w:lang w:val="en-GB"/>
                        </w:rPr>
                      </w:pPr>
                    </w:p>
                  </w:txbxContent>
                </v:textbox>
                <w10:wrap type="square"/>
              </v:shape>
            </w:pict>
          </mc:Fallback>
        </mc:AlternateConten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14:paraId="2DC9EED0" w14:textId="77777777" w:rsidR="004453FB" w:rsidRDefault="0095041B" w:rsidP="0095041B">
      <w:pPr>
        <w:pStyle w:val="2"/>
      </w:pPr>
      <w:bookmarkStart w:id="24" w:name="_Toc493570278"/>
      <w:r>
        <w:rPr>
          <w:rFonts w:hint="eastAsia"/>
        </w:rPr>
        <w:t xml:space="preserve">2.3 Hbase </w:t>
      </w:r>
      <w:r>
        <w:rPr>
          <w:rFonts w:hint="eastAsia"/>
        </w:rPr>
        <w:t>数据库</w:t>
      </w:r>
      <w:bookmarkEnd w:id="24"/>
    </w:p>
    <w:p w14:paraId="36DB7D6E" w14:textId="77777777" w:rsidR="00C654CE" w:rsidRPr="00585FE3" w:rsidRDefault="00CA212C" w:rsidP="00CA212C">
      <w:pPr>
        <w:pStyle w:val="3"/>
        <w:rPr>
          <w:lang w:val="en-US"/>
        </w:rPr>
      </w:pPr>
      <w:bookmarkStart w:id="25" w:name="_Toc493570279"/>
      <w:r w:rsidRPr="00585FE3">
        <w:rPr>
          <w:rFonts w:hint="eastAsia"/>
          <w:lang w:val="en-US"/>
        </w:rPr>
        <w:t xml:space="preserve">2.3.1 </w:t>
      </w:r>
      <w:r w:rsidRPr="00585FE3">
        <w:rPr>
          <w:lang w:val="en-US"/>
        </w:rPr>
        <w:t>Hbase</w:t>
      </w:r>
      <w:r w:rsidRPr="00585FE3">
        <w:rPr>
          <w:lang w:val="en-US"/>
        </w:rPr>
        <w:t>概述</w:t>
      </w:r>
      <w:bookmarkEnd w:id="25"/>
    </w:p>
    <w:p w14:paraId="1D67A39A" w14:textId="2EFD8B0A" w:rsidR="00CA212C" w:rsidRPr="00695075" w:rsidRDefault="00CA212C" w:rsidP="00695075">
      <w:pPr>
        <w:widowControl w:val="0"/>
        <w:spacing w:line="400" w:lineRule="exact"/>
        <w:ind w:firstLineChars="200" w:firstLine="480"/>
        <w:jc w:val="both"/>
        <w:rPr>
          <w:kern w:val="2"/>
        </w:rPr>
      </w:pPr>
      <w:r w:rsidRPr="00695075">
        <w:rPr>
          <w:kern w:val="2"/>
        </w:rPr>
        <w:t>Hbase</w:t>
      </w:r>
      <w:r w:rsidR="009358BC" w:rsidRPr="00246608">
        <w:rPr>
          <w:rFonts w:hint="eastAsia"/>
          <w:kern w:val="2"/>
          <w:vertAlign w:val="superscript"/>
        </w:rPr>
        <w:t>[14</w:t>
      </w:r>
      <w:r w:rsidR="00923675" w:rsidRPr="00246608">
        <w:rPr>
          <w:rFonts w:hint="eastAsia"/>
          <w:kern w:val="2"/>
          <w:vertAlign w:val="superscript"/>
        </w:rPr>
        <w:t>]</w:t>
      </w:r>
      <w:r w:rsidRPr="00695075">
        <w:rPr>
          <w:kern w:val="2"/>
        </w:rPr>
        <w:t>是一个分布式的、面向列的开源的</w:t>
      </w:r>
      <w:r w:rsidRPr="00695075">
        <w:rPr>
          <w:kern w:val="2"/>
        </w:rPr>
        <w:t>key-value</w:t>
      </w:r>
      <w:r w:rsidRPr="00695075">
        <w:rPr>
          <w:kern w:val="2"/>
        </w:rPr>
        <w:t>数据库，其数据是按照</w:t>
      </w:r>
      <w:r w:rsidRPr="00695075">
        <w:rPr>
          <w:kern w:val="2"/>
        </w:rPr>
        <w:t>key</w:t>
      </w:r>
      <w:r w:rsidR="008F5D4B" w:rsidRPr="00695075">
        <w:rPr>
          <w:kern w:val="2"/>
        </w:rPr>
        <w:t>的字典序顺序存储。</w:t>
      </w:r>
      <w:r w:rsidRPr="00695075">
        <w:rPr>
          <w:kern w:val="2"/>
        </w:rPr>
        <w:t>Hbase</w:t>
      </w:r>
      <w:r w:rsidR="008F5D4B" w:rsidRPr="00695075">
        <w:rPr>
          <w:rFonts w:hint="eastAsia"/>
          <w:kern w:val="2"/>
        </w:rPr>
        <w:t>和</w:t>
      </w:r>
      <w:r w:rsidRPr="00695075">
        <w:rPr>
          <w:kern w:val="2"/>
        </w:rPr>
        <w:t>传统的数据库</w:t>
      </w:r>
      <w:r w:rsidR="008F5D4B" w:rsidRPr="00695075">
        <w:rPr>
          <w:rFonts w:hint="eastAsia"/>
          <w:kern w:val="2"/>
        </w:rPr>
        <w:t>的主要区别是它是</w:t>
      </w:r>
      <w:r w:rsidRPr="00695075">
        <w:rPr>
          <w:kern w:val="2"/>
        </w:rPr>
        <w:t>一个面向列的数据库，因此对于</w:t>
      </w:r>
      <w:r w:rsidRPr="00695075">
        <w:rPr>
          <w:kern w:val="2"/>
        </w:rPr>
        <w:t>schema</w:t>
      </w:r>
      <w:r w:rsidR="00CC30EF" w:rsidRPr="00695075">
        <w:rPr>
          <w:kern w:val="2"/>
        </w:rPr>
        <w:t>限制很少，可以自由的添加字段，</w:t>
      </w:r>
      <w:r w:rsidR="00CC30EF" w:rsidRPr="00695075">
        <w:rPr>
          <w:rFonts w:hint="eastAsia"/>
          <w:kern w:val="2"/>
        </w:rPr>
        <w:t>为</w:t>
      </w:r>
      <w:r w:rsidRPr="00695075">
        <w:rPr>
          <w:kern w:val="2"/>
        </w:rPr>
        <w:t>半结构化数据的存储提供条件。</w:t>
      </w:r>
      <w:r w:rsidRPr="00695075">
        <w:rPr>
          <w:kern w:val="2"/>
        </w:rPr>
        <w:t>Hbase</w:t>
      </w:r>
      <w:r w:rsidRPr="00695075">
        <w:rPr>
          <w:kern w:val="2"/>
        </w:rPr>
        <w:t>基于</w:t>
      </w:r>
      <w:r w:rsidRPr="00695075">
        <w:rPr>
          <w:kern w:val="2"/>
        </w:rPr>
        <w:t>Hadoop</w:t>
      </w:r>
      <w:r w:rsidRPr="00695075">
        <w:rPr>
          <w:kern w:val="2"/>
        </w:rPr>
        <w:t>的</w:t>
      </w:r>
      <w:r w:rsidRPr="00695075">
        <w:rPr>
          <w:kern w:val="2"/>
        </w:rPr>
        <w:t>HDFS</w:t>
      </w:r>
      <w:r w:rsidRPr="00695075">
        <w:rPr>
          <w:kern w:val="2"/>
        </w:rPr>
        <w:t>文件系统，数据存储在</w:t>
      </w:r>
      <w:r w:rsidRPr="00695075">
        <w:rPr>
          <w:kern w:val="2"/>
        </w:rPr>
        <w:t>hdfs</w:t>
      </w:r>
      <w:r w:rsidRPr="00695075">
        <w:rPr>
          <w:kern w:val="2"/>
        </w:rPr>
        <w:t>上，备份机制健全。支持线性扩展，用</w:t>
      </w:r>
      <w:r w:rsidRPr="00695075">
        <w:rPr>
          <w:kern w:val="2"/>
        </w:rPr>
        <w:t>Hbase</w:t>
      </w:r>
      <w:r w:rsidRPr="00695075">
        <w:rPr>
          <w:kern w:val="2"/>
        </w:rPr>
        <w:t>技术可在廉价的</w:t>
      </w:r>
      <w:r w:rsidRPr="00695075">
        <w:rPr>
          <w:kern w:val="2"/>
        </w:rPr>
        <w:t>PC server</w:t>
      </w:r>
      <w:r w:rsidRPr="00695075">
        <w:rPr>
          <w:kern w:val="2"/>
        </w:rPr>
        <w:t>上搭建大规模结构化集群，其容错能力和处理能力随集群数量增长而变强，可以处理</w:t>
      </w:r>
      <w:r w:rsidRPr="00695075">
        <w:rPr>
          <w:kern w:val="2"/>
        </w:rPr>
        <w:t>PB</w:t>
      </w:r>
      <w:r w:rsidRPr="00695075">
        <w:rPr>
          <w:kern w:val="2"/>
        </w:rPr>
        <w:t>级以</w:t>
      </w:r>
      <w:r w:rsidRPr="00695075">
        <w:rPr>
          <w:kern w:val="2"/>
        </w:rPr>
        <w:lastRenderedPageBreak/>
        <w:t>上的数据，并且是一个强一致性的</w:t>
      </w:r>
      <w:r w:rsidRPr="00695075">
        <w:rPr>
          <w:kern w:val="2"/>
        </w:rPr>
        <w:t>K-V</w:t>
      </w:r>
      <w:r w:rsidRPr="00695075">
        <w:rPr>
          <w:kern w:val="2"/>
        </w:rPr>
        <w:t>系统。</w:t>
      </w:r>
      <w:r w:rsidRPr="00695075">
        <w:rPr>
          <w:kern w:val="2"/>
        </w:rPr>
        <w:t xml:space="preserve"> </w:t>
      </w:r>
    </w:p>
    <w:p w14:paraId="2BFC1F17" w14:textId="4FCBDB2B" w:rsidR="00CA212C" w:rsidRPr="00695075" w:rsidRDefault="00CA212C" w:rsidP="00695075">
      <w:pPr>
        <w:widowControl w:val="0"/>
        <w:spacing w:line="400" w:lineRule="exact"/>
        <w:ind w:firstLineChars="200" w:firstLine="480"/>
        <w:jc w:val="both"/>
        <w:rPr>
          <w:kern w:val="2"/>
        </w:rPr>
      </w:pPr>
      <w:r w:rsidRPr="00695075">
        <w:rPr>
          <w:kern w:val="2"/>
        </w:rPr>
        <w:t>Hbase</w:t>
      </w:r>
      <w:r w:rsidRPr="00695075">
        <w:rPr>
          <w:kern w:val="2"/>
        </w:rPr>
        <w:t>也是主从结构，主节点</w:t>
      </w:r>
      <w:r w:rsidR="008F5D4B" w:rsidRPr="00695075">
        <w:rPr>
          <w:kern w:val="2"/>
        </w:rPr>
        <w:t>HMaster</w:t>
      </w:r>
      <w:r w:rsidR="0051016B" w:rsidRPr="00695075">
        <w:rPr>
          <w:kern w:val="2"/>
        </w:rPr>
        <w:t>、</w:t>
      </w:r>
      <w:r w:rsidRPr="00695075">
        <w:rPr>
          <w:kern w:val="2"/>
        </w:rPr>
        <w:t>从节点</w:t>
      </w:r>
      <w:r w:rsidR="008F5D4B" w:rsidRPr="00695075">
        <w:rPr>
          <w:kern w:val="2"/>
        </w:rPr>
        <w:t>Hregionserver</w:t>
      </w:r>
      <w:r w:rsidR="008F5D4B" w:rsidRPr="00695075">
        <w:rPr>
          <w:kern w:val="2"/>
        </w:rPr>
        <w:t>。</w:t>
      </w:r>
      <w:r w:rsidRPr="00695075">
        <w:rPr>
          <w:kern w:val="2"/>
        </w:rPr>
        <w:t>HMaster</w:t>
      </w:r>
      <w:r w:rsidRPr="00695075">
        <w:rPr>
          <w:kern w:val="2"/>
        </w:rPr>
        <w:t>只管理数据偏移和表的信息，不存储实际数据。</w:t>
      </w:r>
      <w:r w:rsidRPr="00695075">
        <w:rPr>
          <w:kern w:val="2"/>
        </w:rPr>
        <w:t>Hbase</w:t>
      </w:r>
      <w:r w:rsidRPr="00695075">
        <w:rPr>
          <w:kern w:val="2"/>
        </w:rPr>
        <w:t>作为缓存层，当数据到达一定数量后再由</w:t>
      </w:r>
      <w:r w:rsidR="008F5D4B" w:rsidRPr="00695075">
        <w:rPr>
          <w:rFonts w:hint="eastAsia"/>
          <w:kern w:val="2"/>
        </w:rPr>
        <w:t>内存</w:t>
      </w:r>
      <w:r w:rsidRPr="00695075">
        <w:rPr>
          <w:kern w:val="2"/>
        </w:rPr>
        <w:t>写入</w:t>
      </w:r>
      <w:r w:rsidRPr="00695075">
        <w:rPr>
          <w:kern w:val="2"/>
        </w:rPr>
        <w:t>HDFS</w:t>
      </w:r>
      <w:r w:rsidRPr="00695075">
        <w:rPr>
          <w:kern w:val="2"/>
        </w:rPr>
        <w:t>中，从而减少</w:t>
      </w:r>
      <w:r w:rsidRPr="00695075">
        <w:rPr>
          <w:kern w:val="2"/>
        </w:rPr>
        <w:t>HDFS</w:t>
      </w:r>
      <w:r w:rsidRPr="00695075">
        <w:rPr>
          <w:kern w:val="2"/>
        </w:rPr>
        <w:t>元数据个数。</w:t>
      </w:r>
      <w:r w:rsidRPr="00695075">
        <w:rPr>
          <w:kern w:val="2"/>
        </w:rPr>
        <w:t xml:space="preserve"> </w:t>
      </w:r>
    </w:p>
    <w:p w14:paraId="02418E86" w14:textId="77777777" w:rsidR="00CA212C" w:rsidRPr="00585FE3" w:rsidRDefault="00CA212C" w:rsidP="00CA212C">
      <w:pPr>
        <w:pStyle w:val="3"/>
        <w:rPr>
          <w:lang w:val="en-US"/>
        </w:rPr>
      </w:pPr>
      <w:bookmarkStart w:id="26" w:name="_Toc493570280"/>
      <w:r w:rsidRPr="00585FE3">
        <w:rPr>
          <w:rFonts w:hint="eastAsia"/>
          <w:lang w:val="en-US"/>
        </w:rPr>
        <w:t xml:space="preserve">2.3.2 </w:t>
      </w:r>
      <w:r w:rsidRPr="00585FE3">
        <w:rPr>
          <w:lang w:val="en-US"/>
        </w:rPr>
        <w:t>Hbase</w:t>
      </w:r>
      <w:r w:rsidR="00EB1C23" w:rsidRPr="00585FE3">
        <w:rPr>
          <w:rFonts w:hint="eastAsia"/>
          <w:lang w:val="en-US"/>
        </w:rPr>
        <w:t>表</w:t>
      </w:r>
      <w:r w:rsidRPr="00585FE3">
        <w:rPr>
          <w:lang w:val="en-US"/>
        </w:rPr>
        <w:t>的数据结构</w:t>
      </w:r>
      <w:bookmarkEnd w:id="26"/>
    </w:p>
    <w:p w14:paraId="28056400" w14:textId="397284CF"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1) </w:t>
      </w:r>
      <w:r w:rsidR="00CA212C" w:rsidRPr="00695075">
        <w:rPr>
          <w:kern w:val="2"/>
        </w:rPr>
        <w:t>行：同一个</w:t>
      </w:r>
      <w:r w:rsidR="00CA212C" w:rsidRPr="00695075">
        <w:rPr>
          <w:kern w:val="2"/>
        </w:rPr>
        <w:t>Key</w:t>
      </w:r>
      <w:r w:rsidR="00CA212C" w:rsidRPr="00695075">
        <w:rPr>
          <w:kern w:val="2"/>
        </w:rPr>
        <w:t>对应的所有数据，其数量没有上限。</w:t>
      </w:r>
    </w:p>
    <w:p w14:paraId="71DA2C1E" w14:textId="442779A5"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2) </w:t>
      </w:r>
      <w:r w:rsidR="00CA212C" w:rsidRPr="00695075">
        <w:rPr>
          <w:kern w:val="2"/>
        </w:rPr>
        <w:t>列簇：相似的列通常会被划分到一个列簇，列族的数量有限，通常是在</w:t>
      </w:r>
      <w:r w:rsidR="00B46A0E" w:rsidRPr="00695075">
        <w:rPr>
          <w:rFonts w:hint="eastAsia"/>
          <w:kern w:val="2"/>
        </w:rPr>
        <w:tab/>
      </w:r>
      <w:r w:rsidR="00B46A0E" w:rsidRPr="00695075">
        <w:rPr>
          <w:rFonts w:hint="eastAsia"/>
          <w:kern w:val="2"/>
        </w:rPr>
        <w:tab/>
      </w:r>
      <w:r w:rsidR="00684452" w:rsidRPr="00695075">
        <w:rPr>
          <w:kern w:val="2"/>
        </w:rPr>
        <w:t>建表</w:t>
      </w:r>
      <w:r w:rsidR="00684452" w:rsidRPr="00695075">
        <w:rPr>
          <w:rFonts w:hint="eastAsia"/>
          <w:kern w:val="2"/>
        </w:rPr>
        <w:t>时</w:t>
      </w:r>
      <w:r w:rsidR="00CA212C" w:rsidRPr="00695075">
        <w:rPr>
          <w:kern w:val="2"/>
        </w:rPr>
        <w:t>定义好，后期无法动态增加。</w:t>
      </w:r>
    </w:p>
    <w:p w14:paraId="59DB5CC1" w14:textId="77009C5C"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3) </w:t>
      </w:r>
      <w:r w:rsidR="00CA212C" w:rsidRPr="00695075">
        <w:rPr>
          <w:kern w:val="2"/>
        </w:rPr>
        <w:t>列：一个列簇中可以有多个列，列名在数据写入中确定，列的数量没有</w:t>
      </w:r>
      <w:r w:rsidR="00B46A0E" w:rsidRPr="00695075">
        <w:rPr>
          <w:rFonts w:hint="eastAsia"/>
          <w:kern w:val="2"/>
        </w:rPr>
        <w:tab/>
      </w:r>
      <w:r w:rsidR="00B46A0E" w:rsidRPr="00695075">
        <w:rPr>
          <w:rFonts w:hint="eastAsia"/>
          <w:kern w:val="2"/>
        </w:rPr>
        <w:tab/>
      </w:r>
      <w:r w:rsidR="00CA212C" w:rsidRPr="00695075">
        <w:rPr>
          <w:kern w:val="2"/>
        </w:rPr>
        <w:t>明确的限制。</w:t>
      </w:r>
      <w:r w:rsidR="00CA212C" w:rsidRPr="00695075">
        <w:rPr>
          <w:kern w:val="2"/>
        </w:rPr>
        <w:t xml:space="preserve"> </w:t>
      </w:r>
    </w:p>
    <w:p w14:paraId="4F823AA5" w14:textId="41AA7A6D"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4) </w:t>
      </w:r>
      <w:r w:rsidR="00CA212C" w:rsidRPr="00695075">
        <w:rPr>
          <w:kern w:val="2"/>
        </w:rPr>
        <w:t>Cell</w:t>
      </w:r>
      <w:r w:rsidR="00CA212C" w:rsidRPr="00695075">
        <w:rPr>
          <w:kern w:val="2"/>
        </w:rPr>
        <w:t>及时间戳：</w:t>
      </w:r>
      <w:r w:rsidR="00CA212C" w:rsidRPr="00695075">
        <w:rPr>
          <w:kern w:val="2"/>
        </w:rPr>
        <w:t>Cell</w:t>
      </w:r>
      <w:r w:rsidR="00CA212C" w:rsidRPr="00695075">
        <w:rPr>
          <w:kern w:val="2"/>
        </w:rPr>
        <w:t>用户存放每个列的内容，其内容不能修改只能追加，</w:t>
      </w:r>
      <w:r w:rsidR="00B46A0E" w:rsidRPr="00695075">
        <w:rPr>
          <w:rFonts w:hint="eastAsia"/>
          <w:kern w:val="2"/>
        </w:rPr>
        <w:tab/>
      </w:r>
      <w:r w:rsidR="00B46A0E" w:rsidRPr="00695075">
        <w:rPr>
          <w:rFonts w:hint="eastAsia"/>
          <w:kern w:val="2"/>
        </w:rPr>
        <w:tab/>
      </w:r>
      <w:r w:rsidR="00CA212C" w:rsidRPr="00695075">
        <w:rPr>
          <w:kern w:val="2"/>
        </w:rPr>
        <w:t>因此每个</w:t>
      </w:r>
      <w:r w:rsidR="00CA212C" w:rsidRPr="00695075">
        <w:rPr>
          <w:kern w:val="2"/>
        </w:rPr>
        <w:t>Cell</w:t>
      </w:r>
      <w:r w:rsidR="00CA212C" w:rsidRPr="00695075">
        <w:rPr>
          <w:kern w:val="2"/>
        </w:rPr>
        <w:t>都可以有任意多个版本。</w:t>
      </w:r>
    </w:p>
    <w:p w14:paraId="5210A04F" w14:textId="77777777" w:rsidR="003203CF" w:rsidRDefault="000623B2" w:rsidP="00423B5E">
      <w:pPr>
        <w:autoSpaceDE w:val="0"/>
        <w:autoSpaceDN w:val="0"/>
        <w:adjustRightInd w:val="0"/>
        <w:spacing w:line="280" w:lineRule="atLeast"/>
        <w:jc w:val="center"/>
        <w:rPr>
          <w:rFonts w:ascii="Times" w:hAnsi="Times" w:cs="Times"/>
          <w:color w:val="000000"/>
          <w:lang w:val="en-GB"/>
        </w:rPr>
      </w:pPr>
      <w:r w:rsidRPr="00726564">
        <w:rPr>
          <w:rFonts w:ascii="Times" w:hAnsi="Times" w:cs="Times"/>
          <w:noProof/>
          <w:color w:val="000000"/>
        </w:rPr>
        <w:drawing>
          <wp:inline distT="0" distB="0" distL="0" distR="0" wp14:anchorId="2A70F32F" wp14:editId="4A2E23F8">
            <wp:extent cx="5280660" cy="1499235"/>
            <wp:effectExtent l="0" t="0" r="254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1499235"/>
                    </a:xfrm>
                    <a:prstGeom prst="rect">
                      <a:avLst/>
                    </a:prstGeom>
                    <a:noFill/>
                    <a:ln>
                      <a:noFill/>
                    </a:ln>
                  </pic:spPr>
                </pic:pic>
              </a:graphicData>
            </a:graphic>
          </wp:inline>
        </w:drawing>
      </w:r>
    </w:p>
    <w:p w14:paraId="62E2E4C4" w14:textId="39EB3694" w:rsidR="003B0081" w:rsidRPr="00037F1A" w:rsidRDefault="00CD4603" w:rsidP="00037F1A">
      <w:pPr>
        <w:pStyle w:val="21"/>
        <w:ind w:firstLineChars="0" w:firstLine="0"/>
        <w:rPr>
          <w:b/>
          <w:bCs/>
        </w:rPr>
      </w:pPr>
      <w:r w:rsidRPr="00037F1A">
        <w:rPr>
          <w:rFonts w:hint="eastAsia"/>
          <w:b/>
          <w:bCs/>
        </w:rPr>
        <w:t>图</w:t>
      </w:r>
      <w:r w:rsidR="00293786">
        <w:rPr>
          <w:rFonts w:hint="eastAsia"/>
          <w:b/>
          <w:bCs/>
        </w:rPr>
        <w:t>2-8</w:t>
      </w:r>
      <w:r w:rsidR="00AE7BEE" w:rsidRPr="00037F1A">
        <w:rPr>
          <w:rFonts w:hint="eastAsia"/>
          <w:b/>
          <w:bCs/>
        </w:rPr>
        <w:t xml:space="preserve"> </w:t>
      </w:r>
      <w:r w:rsidRPr="00037F1A">
        <w:rPr>
          <w:rFonts w:hint="eastAsia"/>
          <w:b/>
          <w:bCs/>
        </w:rPr>
        <w:t xml:space="preserve"> </w:t>
      </w:r>
      <w:r w:rsidRPr="00037F1A">
        <w:rPr>
          <w:rFonts w:hint="eastAsia"/>
          <w:bCs/>
        </w:rPr>
        <w:t>Hbase</w:t>
      </w:r>
      <w:r w:rsidRPr="00037F1A">
        <w:rPr>
          <w:rFonts w:hint="eastAsia"/>
          <w:bCs/>
        </w:rPr>
        <w:t>数据库表示例图</w:t>
      </w:r>
    </w:p>
    <w:p w14:paraId="356F2CE3" w14:textId="0F288FE4" w:rsidR="003203CF"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的表类似于传统的</w:t>
      </w:r>
      <w:r w:rsidRPr="003C7F64">
        <w:rPr>
          <w:kern w:val="2"/>
        </w:rPr>
        <w:t>DBMS</w:t>
      </w:r>
      <w:r w:rsidRPr="003C7F64">
        <w:rPr>
          <w:kern w:val="2"/>
        </w:rPr>
        <w:t>表，数据按</w:t>
      </w:r>
      <w:r w:rsidRPr="003C7F64">
        <w:rPr>
          <w:kern w:val="2"/>
        </w:rPr>
        <w:t>row-key</w:t>
      </w:r>
      <w:r w:rsidRPr="003C7F64">
        <w:rPr>
          <w:kern w:val="2"/>
        </w:rPr>
        <w:t>的值从小到大排列，数据被组织到若干个</w:t>
      </w:r>
      <w:r w:rsidRPr="003C7F64">
        <w:rPr>
          <w:kern w:val="2"/>
        </w:rPr>
        <w:t>Region</w:t>
      </w:r>
      <w:r w:rsidRPr="003C7F64">
        <w:rPr>
          <w:kern w:val="2"/>
        </w:rPr>
        <w:t>中，一张表会被切分成若干个</w:t>
      </w:r>
      <w:r w:rsidRPr="003C7F64">
        <w:rPr>
          <w:kern w:val="2"/>
        </w:rPr>
        <w:t>Region</w:t>
      </w:r>
      <w:r w:rsidRPr="003C7F64">
        <w:rPr>
          <w:kern w:val="2"/>
        </w:rPr>
        <w:t>，</w:t>
      </w:r>
      <w:r w:rsidRPr="003C7F64">
        <w:rPr>
          <w:kern w:val="2"/>
        </w:rPr>
        <w:t>Region</w:t>
      </w:r>
      <w:r w:rsidRPr="003C7F64">
        <w:rPr>
          <w:kern w:val="2"/>
        </w:rPr>
        <w:t>是</w:t>
      </w:r>
      <w:r w:rsidRPr="003C7F64">
        <w:rPr>
          <w:kern w:val="2"/>
        </w:rPr>
        <w:t>Hbase</w:t>
      </w:r>
      <w:r w:rsidRPr="003C7F64">
        <w:rPr>
          <w:kern w:val="2"/>
        </w:rPr>
        <w:t>作为负载均衡调度的最小单位，</w:t>
      </w:r>
      <w:r w:rsidRPr="003C7F64">
        <w:rPr>
          <w:kern w:val="2"/>
        </w:rPr>
        <w:t>Hbase</w:t>
      </w:r>
      <w:r w:rsidRPr="003C7F64">
        <w:rPr>
          <w:kern w:val="2"/>
        </w:rPr>
        <w:t>之所以可以提供分布式的服务，是因为它可以把一个从宏观上看是一个整体的表，切分成若干个</w:t>
      </w:r>
      <w:r w:rsidRPr="003C7F64">
        <w:rPr>
          <w:kern w:val="2"/>
        </w:rPr>
        <w:t>Region</w:t>
      </w:r>
      <w:r w:rsidRPr="003C7F64">
        <w:rPr>
          <w:kern w:val="2"/>
        </w:rPr>
        <w:t>，分别由不同的机器管理。</w:t>
      </w:r>
      <w:r w:rsidRPr="003C7F64">
        <w:rPr>
          <w:kern w:val="2"/>
        </w:rPr>
        <w:t xml:space="preserve"> </w:t>
      </w:r>
    </w:p>
    <w:p w14:paraId="0519D9B5" w14:textId="26F9F7E1" w:rsidR="008664BD"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作为</w:t>
      </w:r>
      <w:r w:rsidRPr="003C7F64">
        <w:rPr>
          <w:kern w:val="2"/>
        </w:rPr>
        <w:t>Hadoop</w:t>
      </w:r>
      <w:r w:rsidRPr="003C7F64">
        <w:rPr>
          <w:kern w:val="2"/>
        </w:rPr>
        <w:t>的子项目，对</w:t>
      </w:r>
      <w:r w:rsidRPr="003C7F64">
        <w:rPr>
          <w:kern w:val="2"/>
        </w:rPr>
        <w:t>Hadoop</w:t>
      </w:r>
      <w:r w:rsidRPr="003C7F64">
        <w:rPr>
          <w:kern w:val="2"/>
        </w:rPr>
        <w:t>的</w:t>
      </w:r>
      <w:r w:rsidRPr="003C7F64">
        <w:rPr>
          <w:kern w:val="2"/>
        </w:rPr>
        <w:t>Map-reduce</w:t>
      </w:r>
      <w:r w:rsidRPr="003C7F64">
        <w:rPr>
          <w:kern w:val="2"/>
        </w:rPr>
        <w:t>有着良好的支持，可以通过在</w:t>
      </w:r>
      <w:r w:rsidRPr="003C7F64">
        <w:rPr>
          <w:kern w:val="2"/>
        </w:rPr>
        <w:t>Hadoop</w:t>
      </w:r>
      <w:r w:rsidRPr="003C7F64">
        <w:rPr>
          <w:kern w:val="2"/>
        </w:rPr>
        <w:t>上的</w:t>
      </w:r>
      <w:r w:rsidRPr="003C7F64">
        <w:rPr>
          <w:kern w:val="2"/>
        </w:rPr>
        <w:t>Map-reduce</w:t>
      </w:r>
      <w:r w:rsidRPr="003C7F64">
        <w:rPr>
          <w:kern w:val="2"/>
        </w:rPr>
        <w:t>任务来并发的对</w:t>
      </w:r>
      <w:r w:rsidRPr="003C7F64">
        <w:rPr>
          <w:kern w:val="2"/>
        </w:rPr>
        <w:t>Hbase</w:t>
      </w:r>
      <w:r w:rsidRPr="003C7F64">
        <w:rPr>
          <w:kern w:val="2"/>
        </w:rPr>
        <w:t>表进行并发</w:t>
      </w:r>
      <w:r w:rsidR="00F14A95">
        <w:rPr>
          <w:kern w:val="2"/>
        </w:rPr>
        <w:t>Scan</w:t>
      </w:r>
      <w:r w:rsidR="00F14A95">
        <w:rPr>
          <w:kern w:val="2"/>
        </w:rPr>
        <w:t>（</w:t>
      </w:r>
      <w:r w:rsidRPr="003C7F64">
        <w:rPr>
          <w:kern w:val="2"/>
        </w:rPr>
        <w:t>扫库</w:t>
      </w:r>
      <w:r w:rsidR="00F14A95">
        <w:rPr>
          <w:kern w:val="2"/>
        </w:rPr>
        <w:t>）</w:t>
      </w:r>
      <w:r w:rsidRPr="003C7F64">
        <w:rPr>
          <w:kern w:val="2"/>
        </w:rPr>
        <w:t>操作。</w:t>
      </w:r>
    </w:p>
    <w:p w14:paraId="4BC1B50B" w14:textId="77777777" w:rsidR="008664BD" w:rsidRPr="00585FE3" w:rsidRDefault="008664BD" w:rsidP="008664BD">
      <w:pPr>
        <w:pStyle w:val="3"/>
        <w:rPr>
          <w:lang w:val="en-US"/>
        </w:rPr>
      </w:pPr>
      <w:bookmarkStart w:id="27" w:name="_Toc493570281"/>
      <w:r w:rsidRPr="00585FE3">
        <w:rPr>
          <w:rFonts w:hint="eastAsia"/>
          <w:lang w:val="en-US"/>
        </w:rPr>
        <w:t xml:space="preserve">2.3.3 </w:t>
      </w:r>
      <w:r w:rsidRPr="00585FE3">
        <w:rPr>
          <w:lang w:val="en-US"/>
        </w:rPr>
        <w:t>Hbase</w:t>
      </w:r>
      <w:r w:rsidR="00364C55" w:rsidRPr="00585FE3">
        <w:rPr>
          <w:lang w:val="en-US"/>
        </w:rPr>
        <w:t>系统组成</w:t>
      </w:r>
      <w:bookmarkEnd w:id="27"/>
    </w:p>
    <w:p w14:paraId="614B3AFD" w14:textId="1E0EAD99" w:rsidR="00F34AA2" w:rsidRPr="003C7F64" w:rsidRDefault="00417E22" w:rsidP="003C7F64">
      <w:pPr>
        <w:widowControl w:val="0"/>
        <w:spacing w:line="400" w:lineRule="exact"/>
        <w:ind w:firstLineChars="200" w:firstLine="480"/>
        <w:jc w:val="both"/>
        <w:rPr>
          <w:kern w:val="2"/>
        </w:rPr>
      </w:pPr>
      <w:r>
        <w:rPr>
          <w:rFonts w:hint="eastAsia"/>
          <w:kern w:val="2"/>
        </w:rPr>
        <w:t>如图</w:t>
      </w:r>
      <w:r w:rsidR="00293786">
        <w:rPr>
          <w:rFonts w:hint="eastAsia"/>
          <w:kern w:val="2"/>
        </w:rPr>
        <w:t>2-9</w:t>
      </w:r>
      <w:r w:rsidR="00F34AA2" w:rsidRPr="003C7F64">
        <w:rPr>
          <w:rFonts w:hint="eastAsia"/>
          <w:kern w:val="2"/>
        </w:rPr>
        <w:t>为</w:t>
      </w:r>
      <w:r w:rsidR="00E055C6" w:rsidRPr="003C7F64">
        <w:rPr>
          <w:rFonts w:hint="eastAsia"/>
          <w:kern w:val="2"/>
        </w:rPr>
        <w:t>H</w:t>
      </w:r>
      <w:r w:rsidR="00F34AA2" w:rsidRPr="003C7F64">
        <w:rPr>
          <w:rFonts w:hint="eastAsia"/>
          <w:kern w:val="2"/>
        </w:rPr>
        <w:t>base</w:t>
      </w:r>
      <w:r w:rsidR="00F34AA2" w:rsidRPr="003C7F64">
        <w:rPr>
          <w:rFonts w:hint="eastAsia"/>
          <w:kern w:val="2"/>
        </w:rPr>
        <w:t>系统结构图，其中</w:t>
      </w:r>
      <w:r w:rsidR="00F34AA2" w:rsidRPr="003C7F64">
        <w:rPr>
          <w:rFonts w:hint="eastAsia"/>
          <w:kern w:val="2"/>
        </w:rPr>
        <w:t xml:space="preserve"> Master</w:t>
      </w:r>
      <w:r w:rsidR="00F34AA2" w:rsidRPr="003C7F64">
        <w:rPr>
          <w:rFonts w:hint="eastAsia"/>
          <w:kern w:val="2"/>
        </w:rPr>
        <w:t>节点，可以由一台或多台服务组成，用于实现</w:t>
      </w:r>
      <w:r w:rsidR="00F34AA2" w:rsidRPr="003C7F64">
        <w:rPr>
          <w:rFonts w:hint="eastAsia"/>
          <w:kern w:val="2"/>
        </w:rPr>
        <w:t>Region Server</w:t>
      </w:r>
      <w:r w:rsidR="00F34AA2" w:rsidRPr="003C7F64">
        <w:rPr>
          <w:rFonts w:hint="eastAsia"/>
          <w:kern w:val="2"/>
        </w:rPr>
        <w:t>集群的负载均衡，当某一台的</w:t>
      </w:r>
      <w:r w:rsidR="00F34AA2" w:rsidRPr="003C7F64">
        <w:rPr>
          <w:rFonts w:hint="eastAsia"/>
          <w:kern w:val="2"/>
        </w:rPr>
        <w:t>Region Server</w:t>
      </w:r>
      <w:r w:rsidR="00F34AA2" w:rsidRPr="003C7F64">
        <w:rPr>
          <w:rFonts w:hint="eastAsia"/>
          <w:kern w:val="2"/>
        </w:rPr>
        <w:t>数据量过多时，</w:t>
      </w:r>
      <w:r w:rsidR="00F34AA2" w:rsidRPr="003C7F64">
        <w:rPr>
          <w:rFonts w:hint="eastAsia"/>
          <w:kern w:val="2"/>
        </w:rPr>
        <w:t>Master</w:t>
      </w:r>
      <w:r w:rsidR="00F34AA2" w:rsidRPr="003C7F64">
        <w:rPr>
          <w:rFonts w:hint="eastAsia"/>
          <w:kern w:val="2"/>
        </w:rPr>
        <w:t>节点会发起负载均衡请求，使该</w:t>
      </w:r>
      <w:r w:rsidR="00F34AA2" w:rsidRPr="003C7F64">
        <w:rPr>
          <w:rFonts w:hint="eastAsia"/>
          <w:kern w:val="2"/>
        </w:rPr>
        <w:t>Region Server</w:t>
      </w:r>
      <w:r w:rsidR="00F34AA2" w:rsidRPr="003C7F64">
        <w:rPr>
          <w:rFonts w:hint="eastAsia"/>
          <w:kern w:val="2"/>
        </w:rPr>
        <w:t>上的数据迁移到较为空闲的</w:t>
      </w:r>
      <w:r w:rsidR="00F34AA2" w:rsidRPr="003C7F64">
        <w:rPr>
          <w:rFonts w:hint="eastAsia"/>
          <w:kern w:val="2"/>
        </w:rPr>
        <w:t>Region Server</w:t>
      </w:r>
      <w:r w:rsidR="00F34AA2" w:rsidRPr="003C7F64">
        <w:rPr>
          <w:rFonts w:hint="eastAsia"/>
          <w:kern w:val="2"/>
        </w:rPr>
        <w:t>上。此外</w:t>
      </w:r>
      <w:r w:rsidR="00F34AA2" w:rsidRPr="003C7F64">
        <w:rPr>
          <w:rFonts w:hint="eastAsia"/>
          <w:kern w:val="2"/>
        </w:rPr>
        <w:t>Master</w:t>
      </w:r>
      <w:r w:rsidR="00F34AA2" w:rsidRPr="003C7F64">
        <w:rPr>
          <w:rFonts w:hint="eastAsia"/>
          <w:kern w:val="2"/>
        </w:rPr>
        <w:t>还用于管理</w:t>
      </w:r>
      <w:r w:rsidR="00E055C6" w:rsidRPr="003C7F64">
        <w:rPr>
          <w:rFonts w:hint="eastAsia"/>
          <w:kern w:val="2"/>
        </w:rPr>
        <w:t>与</w:t>
      </w:r>
      <w:r w:rsidR="00F34AA2" w:rsidRPr="003C7F64">
        <w:rPr>
          <w:rFonts w:hint="eastAsia"/>
          <w:kern w:val="2"/>
        </w:rPr>
        <w:t>MetaData</w:t>
      </w:r>
      <w:r w:rsidR="00F34AA2" w:rsidRPr="003C7F64">
        <w:rPr>
          <w:rFonts w:hint="eastAsia"/>
          <w:kern w:val="2"/>
        </w:rPr>
        <w:t>相关的事务</w:t>
      </w:r>
      <w:r w:rsidR="00F34AA2" w:rsidRPr="003C7F64">
        <w:rPr>
          <w:rFonts w:hint="eastAsia"/>
          <w:kern w:val="2"/>
        </w:rPr>
        <w:lastRenderedPageBreak/>
        <w:t>控制等操作。</w:t>
      </w:r>
    </w:p>
    <w:p w14:paraId="1E22ED81" w14:textId="77777777" w:rsidR="00251A87" w:rsidRPr="00251A87" w:rsidRDefault="00251A87" w:rsidP="00251A87">
      <w:pPr>
        <w:ind w:firstLine="480"/>
        <w:rPr>
          <w:lang w:val="en-GB"/>
        </w:rPr>
      </w:pPr>
    </w:p>
    <w:p w14:paraId="3CFE2F6D" w14:textId="77777777" w:rsidR="00364C55" w:rsidRDefault="000623B2" w:rsidP="00423B5E">
      <w:pPr>
        <w:jc w:val="center"/>
        <w:rPr>
          <w:rFonts w:ascii="Times" w:hAnsi="Times" w:cs="Times"/>
          <w:color w:val="000000"/>
          <w:lang w:val="en-GB"/>
        </w:rPr>
      </w:pPr>
      <w:r w:rsidRPr="00726564">
        <w:rPr>
          <w:rFonts w:ascii="Times" w:hAnsi="Times" w:cs="Times"/>
          <w:noProof/>
          <w:color w:val="000000"/>
        </w:rPr>
        <w:drawing>
          <wp:inline distT="0" distB="0" distL="0" distR="0" wp14:anchorId="6726CF63" wp14:editId="56EEF130">
            <wp:extent cx="4992370" cy="3155315"/>
            <wp:effectExtent l="0" t="0" r="0" b="0"/>
            <wp:docPr id="27"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Untitled%20Diagram.p"/>
                    <pic:cNvPicPr>
                      <a:picLocks noChangeAspect="1" noChangeArrowheads="1"/>
                    </pic:cNvPicPr>
                  </pic:nvPicPr>
                  <pic:blipFill>
                    <a:blip r:embed="rId31">
                      <a:extLst>
                        <a:ext uri="{28A0092B-C50C-407E-A947-70E740481C1C}">
                          <a14:useLocalDpi xmlns:a14="http://schemas.microsoft.com/office/drawing/2010/main" val="0"/>
                        </a:ext>
                      </a:extLst>
                    </a:blip>
                    <a:srcRect l="5444"/>
                    <a:stretch>
                      <a:fillRect/>
                    </a:stretch>
                  </pic:blipFill>
                  <pic:spPr bwMode="auto">
                    <a:xfrm>
                      <a:off x="0" y="0"/>
                      <a:ext cx="4992370" cy="3155315"/>
                    </a:xfrm>
                    <a:prstGeom prst="rect">
                      <a:avLst/>
                    </a:prstGeom>
                    <a:noFill/>
                    <a:ln>
                      <a:noFill/>
                    </a:ln>
                  </pic:spPr>
                </pic:pic>
              </a:graphicData>
            </a:graphic>
          </wp:inline>
        </w:drawing>
      </w:r>
    </w:p>
    <w:p w14:paraId="6698B8A0" w14:textId="435920CB" w:rsidR="0026435F" w:rsidRPr="00037F1A" w:rsidRDefault="0026435F" w:rsidP="00037F1A">
      <w:pPr>
        <w:pStyle w:val="21"/>
        <w:ind w:firstLineChars="0" w:firstLine="0"/>
        <w:rPr>
          <w:b/>
          <w:bCs/>
        </w:rPr>
      </w:pPr>
      <w:r w:rsidRPr="00037F1A">
        <w:rPr>
          <w:rFonts w:hint="eastAsia"/>
          <w:b/>
          <w:bCs/>
        </w:rPr>
        <w:t>图</w:t>
      </w:r>
      <w:r w:rsidR="00293786">
        <w:rPr>
          <w:rFonts w:hint="eastAsia"/>
          <w:b/>
          <w:bCs/>
        </w:rPr>
        <w:t>2-9</w:t>
      </w:r>
      <w:r w:rsidR="00037F1A">
        <w:rPr>
          <w:rFonts w:hint="eastAsia"/>
          <w:b/>
          <w:bCs/>
        </w:rPr>
        <w:t xml:space="preserve"> </w:t>
      </w:r>
      <w:r w:rsidRPr="00037F1A">
        <w:rPr>
          <w:rFonts w:hint="eastAsia"/>
          <w:bCs/>
        </w:rPr>
        <w:t>Hbase</w:t>
      </w:r>
      <w:r w:rsidRPr="00037F1A">
        <w:rPr>
          <w:rFonts w:hint="eastAsia"/>
          <w:bCs/>
        </w:rPr>
        <w:t>系统结构图</w:t>
      </w:r>
    </w:p>
    <w:p w14:paraId="0BEFC07F" w14:textId="236E60B2" w:rsidR="0095041B" w:rsidRPr="003C7F64" w:rsidRDefault="008664BD" w:rsidP="003C7F64">
      <w:pPr>
        <w:widowControl w:val="0"/>
        <w:spacing w:line="400" w:lineRule="exact"/>
        <w:ind w:firstLineChars="200" w:firstLine="480"/>
        <w:jc w:val="both"/>
        <w:rPr>
          <w:kern w:val="2"/>
        </w:rPr>
      </w:pPr>
      <w:r w:rsidRPr="003C7F64">
        <w:rPr>
          <w:kern w:val="2"/>
        </w:rPr>
        <w:t>Hbase</w:t>
      </w:r>
      <w:r w:rsidRPr="003C7F64">
        <w:rPr>
          <w:kern w:val="2"/>
        </w:rPr>
        <w:t>中每个表被分成多个</w:t>
      </w:r>
      <w:r w:rsidRPr="003C7F64">
        <w:rPr>
          <w:kern w:val="2"/>
        </w:rPr>
        <w:t>Region</w:t>
      </w:r>
      <w:r w:rsidRPr="003C7F64">
        <w:rPr>
          <w:kern w:val="2"/>
        </w:rPr>
        <w:t>，每个</w:t>
      </w:r>
      <w:r w:rsidR="00E055C6" w:rsidRPr="003C7F64">
        <w:rPr>
          <w:rFonts w:hint="eastAsia"/>
          <w:kern w:val="2"/>
        </w:rPr>
        <w:t>R</w:t>
      </w:r>
      <w:r w:rsidRPr="003C7F64">
        <w:rPr>
          <w:kern w:val="2"/>
        </w:rPr>
        <w:t>egion</w:t>
      </w:r>
      <w:r w:rsidRPr="003C7F64">
        <w:rPr>
          <w:kern w:val="2"/>
        </w:rPr>
        <w:t>会被分配到多个</w:t>
      </w:r>
      <w:r w:rsidRPr="003C7F64">
        <w:rPr>
          <w:kern w:val="2"/>
        </w:rPr>
        <w:t>RegionServer</w:t>
      </w:r>
      <w:r w:rsidRPr="003C7F64">
        <w:rPr>
          <w:kern w:val="2"/>
        </w:rPr>
        <w:t>上，</w:t>
      </w:r>
      <w:r w:rsidR="00184D72" w:rsidRPr="003C7F64">
        <w:rPr>
          <w:rFonts w:hint="eastAsia"/>
          <w:kern w:val="2"/>
        </w:rPr>
        <w:t>RegionServer</w:t>
      </w:r>
      <w:r w:rsidR="00184D72" w:rsidRPr="003C7F64">
        <w:rPr>
          <w:rFonts w:hint="eastAsia"/>
          <w:kern w:val="2"/>
        </w:rPr>
        <w:t>可以</w:t>
      </w:r>
      <w:r w:rsidR="00E055C6" w:rsidRPr="003C7F64">
        <w:rPr>
          <w:rFonts w:hint="eastAsia"/>
          <w:kern w:val="2"/>
        </w:rPr>
        <w:t>看作</w:t>
      </w:r>
      <w:r w:rsidR="00184D72" w:rsidRPr="003C7F64">
        <w:rPr>
          <w:rFonts w:hint="eastAsia"/>
          <w:kern w:val="2"/>
        </w:rPr>
        <w:t>是该架构中的</w:t>
      </w:r>
      <w:r w:rsidR="00EF3D16" w:rsidRPr="003C7F64">
        <w:rPr>
          <w:rFonts w:hint="eastAsia"/>
          <w:kern w:val="2"/>
        </w:rPr>
        <w:t>S</w:t>
      </w:r>
      <w:r w:rsidR="00184D72" w:rsidRPr="003C7F64">
        <w:rPr>
          <w:rFonts w:hint="eastAsia"/>
          <w:kern w:val="2"/>
        </w:rPr>
        <w:t>lave</w:t>
      </w:r>
      <w:r w:rsidR="00EF3D16" w:rsidRPr="003C7F64">
        <w:rPr>
          <w:rFonts w:hint="eastAsia"/>
          <w:kern w:val="2"/>
        </w:rPr>
        <w:t>节点，主要用于</w:t>
      </w:r>
      <w:r w:rsidR="00184D72" w:rsidRPr="003C7F64">
        <w:rPr>
          <w:rFonts w:hint="eastAsia"/>
          <w:kern w:val="2"/>
        </w:rPr>
        <w:t>读写数据的操作，完成</w:t>
      </w:r>
      <w:r w:rsidR="00184D72" w:rsidRPr="003C7F64">
        <w:rPr>
          <w:rFonts w:hint="eastAsia"/>
          <w:kern w:val="2"/>
        </w:rPr>
        <w:t>Master</w:t>
      </w:r>
      <w:r w:rsidR="00184D72" w:rsidRPr="003C7F64">
        <w:rPr>
          <w:rFonts w:hint="eastAsia"/>
          <w:kern w:val="2"/>
        </w:rPr>
        <w:t>的相关指令。</w:t>
      </w:r>
      <w:r w:rsidRPr="003C7F64">
        <w:rPr>
          <w:kern w:val="2"/>
        </w:rPr>
        <w:t>RegionServer</w:t>
      </w:r>
      <w:r w:rsidRPr="003C7F64">
        <w:rPr>
          <w:kern w:val="2"/>
        </w:rPr>
        <w:t>由</w:t>
      </w:r>
      <w:r w:rsidRPr="003C7F64">
        <w:rPr>
          <w:kern w:val="2"/>
        </w:rPr>
        <w:t>Zookeeper</w:t>
      </w:r>
      <w:r w:rsidRPr="003C7F64">
        <w:rPr>
          <w:kern w:val="2"/>
        </w:rPr>
        <w:t>集群统一管理</w:t>
      </w:r>
      <w:r w:rsidR="001F68ED" w:rsidRPr="003C7F64">
        <w:rPr>
          <w:rFonts w:hint="eastAsia"/>
          <w:kern w:val="2"/>
        </w:rPr>
        <w:t>，</w:t>
      </w:r>
      <w:r w:rsidR="001F68ED" w:rsidRPr="003C7F64">
        <w:rPr>
          <w:rFonts w:hint="eastAsia"/>
          <w:kern w:val="2"/>
        </w:rPr>
        <w:t>Zookeeper</w:t>
      </w:r>
      <w:r w:rsidR="00BE5909" w:rsidRPr="003C7F64">
        <w:rPr>
          <w:rFonts w:hint="eastAsia"/>
          <w:kern w:val="2"/>
        </w:rPr>
        <w:t>集群</w:t>
      </w:r>
      <w:r w:rsidR="00195AF8" w:rsidRPr="003C7F64">
        <w:rPr>
          <w:rFonts w:hint="eastAsia"/>
          <w:kern w:val="2"/>
        </w:rPr>
        <w:t>可以</w:t>
      </w:r>
      <w:r w:rsidR="00832A81" w:rsidRPr="003C7F64">
        <w:rPr>
          <w:rFonts w:hint="eastAsia"/>
          <w:kern w:val="2"/>
        </w:rPr>
        <w:t>提供分布式环境的多机协调功能</w:t>
      </w:r>
      <w:r w:rsidR="009358BC" w:rsidRPr="00417E22">
        <w:rPr>
          <w:rFonts w:hint="eastAsia"/>
          <w:kern w:val="2"/>
          <w:vertAlign w:val="superscript"/>
        </w:rPr>
        <w:t>[15</w:t>
      </w:r>
      <w:r w:rsidR="00AB774C" w:rsidRPr="00417E22">
        <w:rPr>
          <w:rFonts w:hint="eastAsia"/>
          <w:kern w:val="2"/>
          <w:vertAlign w:val="superscript"/>
        </w:rPr>
        <w:t>]</w:t>
      </w:r>
      <w:r w:rsidRPr="003C7F64">
        <w:rPr>
          <w:kern w:val="2"/>
        </w:rPr>
        <w:t>，当某一个</w:t>
      </w:r>
      <w:r w:rsidRPr="003C7F64">
        <w:rPr>
          <w:kern w:val="2"/>
        </w:rPr>
        <w:t>RegionServer</w:t>
      </w:r>
      <w:r w:rsidR="001F68ED" w:rsidRPr="003C7F64">
        <w:rPr>
          <w:kern w:val="2"/>
        </w:rPr>
        <w:t>宕机</w:t>
      </w:r>
      <w:r w:rsidR="001F68ED" w:rsidRPr="003C7F64">
        <w:rPr>
          <w:rFonts w:hint="eastAsia"/>
          <w:kern w:val="2"/>
        </w:rPr>
        <w:t>时</w:t>
      </w:r>
      <w:r w:rsidRPr="003C7F64">
        <w:rPr>
          <w:kern w:val="2"/>
        </w:rPr>
        <w:t>，</w:t>
      </w:r>
      <w:r w:rsidRPr="003C7F64">
        <w:rPr>
          <w:kern w:val="2"/>
        </w:rPr>
        <w:t>Zookeeper</w:t>
      </w:r>
      <w:r w:rsidRPr="003C7F64">
        <w:rPr>
          <w:kern w:val="2"/>
        </w:rPr>
        <w:t>的通知机制会使得</w:t>
      </w:r>
      <w:r w:rsidRPr="003C7F64">
        <w:rPr>
          <w:kern w:val="2"/>
        </w:rPr>
        <w:t>Master</w:t>
      </w:r>
      <w:r w:rsidRPr="003C7F64">
        <w:rPr>
          <w:kern w:val="2"/>
        </w:rPr>
        <w:t>节点感知到</w:t>
      </w:r>
      <w:r w:rsidRPr="003C7F64">
        <w:rPr>
          <w:kern w:val="2"/>
        </w:rPr>
        <w:t>RegionServer</w:t>
      </w:r>
      <w:r w:rsidR="001F68ED" w:rsidRPr="003C7F64">
        <w:rPr>
          <w:kern w:val="2"/>
        </w:rPr>
        <w:t>的宕机</w:t>
      </w:r>
      <w:r w:rsidR="001F68ED" w:rsidRPr="003C7F64">
        <w:rPr>
          <w:rFonts w:hint="eastAsia"/>
          <w:kern w:val="2"/>
        </w:rPr>
        <w:t>事件</w:t>
      </w:r>
      <w:r w:rsidRPr="003C7F64">
        <w:rPr>
          <w:kern w:val="2"/>
        </w:rPr>
        <w:t>，并将该</w:t>
      </w:r>
      <w:r w:rsidRPr="003C7F64">
        <w:rPr>
          <w:kern w:val="2"/>
        </w:rPr>
        <w:t>RegionServer</w:t>
      </w:r>
      <w:r w:rsidR="0012768B" w:rsidRPr="003C7F64">
        <w:rPr>
          <w:kern w:val="2"/>
        </w:rPr>
        <w:t>上的数据分配</w:t>
      </w:r>
      <w:r w:rsidR="0012768B" w:rsidRPr="003C7F64">
        <w:rPr>
          <w:rFonts w:hint="eastAsia"/>
          <w:kern w:val="2"/>
        </w:rPr>
        <w:t>到</w:t>
      </w:r>
      <w:r w:rsidRPr="003C7F64">
        <w:rPr>
          <w:kern w:val="2"/>
        </w:rPr>
        <w:t>其他服务器中。</w:t>
      </w:r>
      <w:r w:rsidRPr="003C7F64">
        <w:rPr>
          <w:kern w:val="2"/>
        </w:rPr>
        <w:t>Zookeeper</w:t>
      </w:r>
      <w:r w:rsidRPr="003C7F64">
        <w:rPr>
          <w:kern w:val="2"/>
        </w:rPr>
        <w:t>还提供分布式锁的服务，在为多用户提供服务</w:t>
      </w:r>
      <w:r w:rsidR="001F68ED" w:rsidRPr="003C7F64">
        <w:rPr>
          <w:rFonts w:hint="eastAsia"/>
          <w:kern w:val="2"/>
        </w:rPr>
        <w:t>的</w:t>
      </w:r>
      <w:r w:rsidRPr="003C7F64">
        <w:rPr>
          <w:kern w:val="2"/>
        </w:rPr>
        <w:t>系统中，多个用户可能在同一时刻对关键资源进行访问，通常我们会在程序中添加锁来控制，而对于分布式的系统则是通过</w:t>
      </w:r>
      <w:r w:rsidRPr="003C7F64">
        <w:rPr>
          <w:kern w:val="2"/>
        </w:rPr>
        <w:t>Zookeeper</w:t>
      </w:r>
      <w:r w:rsidRPr="003C7F64">
        <w:rPr>
          <w:kern w:val="2"/>
        </w:rPr>
        <w:t>来完成。</w:t>
      </w:r>
    </w:p>
    <w:p w14:paraId="07B890F9" w14:textId="77777777" w:rsidR="00ED7AB9" w:rsidRPr="00E47EA1" w:rsidRDefault="0095041B">
      <w:pPr>
        <w:pStyle w:val="2"/>
      </w:pPr>
      <w:bookmarkStart w:id="28" w:name="_Toc493570282"/>
      <w:r w:rsidRPr="00E47EA1">
        <w:t>2.4</w:t>
      </w:r>
      <w:r w:rsidR="00C76EC9" w:rsidRPr="00E47EA1">
        <w:t xml:space="preserve"> </w:t>
      </w:r>
      <w:r w:rsidR="00C76EC9" w:rsidRPr="00E47EA1">
        <w:t>推荐</w:t>
      </w:r>
      <w:r w:rsidR="00C76EC9" w:rsidRPr="00E47EA1">
        <w:rPr>
          <w:rFonts w:hint="eastAsia"/>
        </w:rPr>
        <w:t>算法</w:t>
      </w:r>
      <w:bookmarkEnd w:id="28"/>
    </w:p>
    <w:p w14:paraId="4E9E42D9" w14:textId="77777777" w:rsidR="00ED7AB9" w:rsidRPr="00585FE3" w:rsidRDefault="0095041B">
      <w:pPr>
        <w:pStyle w:val="3"/>
        <w:rPr>
          <w:lang w:val="en-US"/>
        </w:rPr>
      </w:pPr>
      <w:bookmarkStart w:id="29" w:name="_Toc493570283"/>
      <w:r w:rsidRPr="00585FE3">
        <w:rPr>
          <w:lang w:val="en-US"/>
        </w:rPr>
        <w:t>2.4</w:t>
      </w:r>
      <w:r w:rsidR="00C76EC9" w:rsidRPr="00585FE3">
        <w:rPr>
          <w:lang w:val="en-US"/>
        </w:rPr>
        <w:t>.1</w:t>
      </w:r>
      <w:r w:rsidR="00C76EC9" w:rsidRPr="00585FE3">
        <w:rPr>
          <w:rFonts w:hint="eastAsia"/>
          <w:lang w:val="en-US"/>
        </w:rPr>
        <w:t xml:space="preserve"> </w:t>
      </w:r>
      <w:r w:rsidR="00C76EC9" w:rsidRPr="00585FE3">
        <w:rPr>
          <w:lang w:val="en-US"/>
        </w:rPr>
        <w:t>推荐系统介绍</w:t>
      </w:r>
      <w:bookmarkEnd w:id="29"/>
      <w:r w:rsidR="00C76EC9" w:rsidRPr="00585FE3">
        <w:rPr>
          <w:lang w:val="en-US"/>
        </w:rPr>
        <w:t xml:space="preserve"> </w:t>
      </w:r>
    </w:p>
    <w:p w14:paraId="287766FC" w14:textId="43C6E199" w:rsidR="00ED7AB9" w:rsidRPr="003C7F64" w:rsidRDefault="003D22EF" w:rsidP="003C7F64">
      <w:pPr>
        <w:widowControl w:val="0"/>
        <w:spacing w:line="400" w:lineRule="exact"/>
        <w:ind w:firstLineChars="200" w:firstLine="480"/>
        <w:jc w:val="both"/>
        <w:rPr>
          <w:kern w:val="2"/>
        </w:rPr>
      </w:pPr>
      <w:r w:rsidRPr="003C7F64">
        <w:rPr>
          <w:rFonts w:hint="eastAsia"/>
          <w:kern w:val="2"/>
        </w:rPr>
        <w:t>推荐系统</w:t>
      </w:r>
      <w:r w:rsidR="002E24DF" w:rsidRPr="003C7F64">
        <w:rPr>
          <w:rFonts w:hint="eastAsia"/>
          <w:kern w:val="2"/>
        </w:rPr>
        <w:t>的出现大多数用于为</w:t>
      </w:r>
      <w:r w:rsidRPr="003C7F64">
        <w:rPr>
          <w:rFonts w:hint="eastAsia"/>
          <w:kern w:val="2"/>
        </w:rPr>
        <w:t>实时互动中的</w:t>
      </w:r>
      <w:r w:rsidR="002E24DF" w:rsidRPr="003C7F64">
        <w:rPr>
          <w:rFonts w:hint="eastAsia"/>
          <w:kern w:val="2"/>
        </w:rPr>
        <w:t>用户提供</w:t>
      </w:r>
      <w:r w:rsidR="00E810C9" w:rsidRPr="003C7F64">
        <w:rPr>
          <w:rFonts w:hint="eastAsia"/>
          <w:kern w:val="2"/>
        </w:rPr>
        <w:t>相关</w:t>
      </w:r>
      <w:r w:rsidRPr="003C7F64">
        <w:rPr>
          <w:rFonts w:hint="eastAsia"/>
          <w:kern w:val="2"/>
        </w:rPr>
        <w:t>信息、</w:t>
      </w:r>
      <w:r w:rsidR="00E810C9" w:rsidRPr="003C7F64">
        <w:rPr>
          <w:rFonts w:hint="eastAsia"/>
          <w:kern w:val="2"/>
        </w:rPr>
        <w:t>产品的</w:t>
      </w:r>
      <w:r w:rsidR="002E24DF" w:rsidRPr="003C7F64">
        <w:rPr>
          <w:rFonts w:hint="eastAsia"/>
          <w:kern w:val="2"/>
        </w:rPr>
        <w:t>个性化推送服务</w:t>
      </w:r>
      <w:r w:rsidR="00C76EC9" w:rsidRPr="003C7F64">
        <w:rPr>
          <w:rFonts w:hint="eastAsia"/>
          <w:kern w:val="2"/>
        </w:rPr>
        <w:t>。在这些系统</w:t>
      </w:r>
      <w:r w:rsidR="002D3419" w:rsidRPr="003C7F64">
        <w:rPr>
          <w:rFonts w:hint="eastAsia"/>
          <w:kern w:val="2"/>
        </w:rPr>
        <w:t>中</w:t>
      </w:r>
      <w:r w:rsidR="00C76EC9" w:rsidRPr="003C7F64">
        <w:rPr>
          <w:rFonts w:hint="eastAsia"/>
          <w:kern w:val="2"/>
        </w:rPr>
        <w:t>，特别是基于</w:t>
      </w:r>
      <w:r w:rsidR="00C76EC9" w:rsidRPr="003C7F64">
        <w:rPr>
          <w:rFonts w:hint="eastAsia"/>
          <w:kern w:val="2"/>
        </w:rPr>
        <w:t>k-</w:t>
      </w:r>
      <w:r w:rsidR="00C76EC9" w:rsidRPr="003C7F64">
        <w:rPr>
          <w:rFonts w:hint="eastAsia"/>
          <w:kern w:val="2"/>
        </w:rPr>
        <w:t>最邻近法</w:t>
      </w:r>
      <w:r w:rsidR="000D3A6C" w:rsidRPr="00417E22">
        <w:rPr>
          <w:rFonts w:hint="eastAsia"/>
          <w:kern w:val="2"/>
          <w:vertAlign w:val="superscript"/>
        </w:rPr>
        <w:t>[</w:t>
      </w:r>
      <w:r w:rsidR="00923675" w:rsidRPr="00417E22">
        <w:rPr>
          <w:rFonts w:hint="eastAsia"/>
          <w:kern w:val="2"/>
          <w:vertAlign w:val="superscript"/>
        </w:rPr>
        <w:t>1</w:t>
      </w:r>
      <w:r w:rsidR="009358BC" w:rsidRPr="00417E22">
        <w:rPr>
          <w:rFonts w:hint="eastAsia"/>
          <w:kern w:val="2"/>
          <w:vertAlign w:val="superscript"/>
        </w:rPr>
        <w:t>6</w:t>
      </w:r>
      <w:r w:rsidR="000D3A6C" w:rsidRPr="00417E22">
        <w:rPr>
          <w:rFonts w:hint="eastAsia"/>
          <w:kern w:val="2"/>
          <w:vertAlign w:val="superscript"/>
        </w:rPr>
        <w:t>]</w:t>
      </w:r>
      <w:r w:rsidR="00C76EC9" w:rsidRPr="003C7F64">
        <w:rPr>
          <w:rFonts w:hint="eastAsia"/>
          <w:kern w:val="2"/>
        </w:rPr>
        <w:t>（</w:t>
      </w:r>
      <w:r w:rsidR="00C76EC9" w:rsidRPr="003C7F64">
        <w:rPr>
          <w:rFonts w:hint="eastAsia"/>
          <w:kern w:val="2"/>
        </w:rPr>
        <w:t>k-nearest</w:t>
      </w:r>
      <w:r w:rsidR="00C76EC9" w:rsidRPr="003C7F64">
        <w:rPr>
          <w:rFonts w:hint="eastAsia"/>
          <w:kern w:val="2"/>
        </w:rPr>
        <w:t>）协同过滤的系统已经在网络上取得了广泛的成功。近年来，可用信息量和网站访问量的巨大增长形成了对推荐系统的一些关键挑战。</w:t>
      </w:r>
      <w:r w:rsidR="00E80C98" w:rsidRPr="003C7F64">
        <w:rPr>
          <w:rFonts w:hint="eastAsia"/>
          <w:kern w:val="2"/>
        </w:rPr>
        <w:t>最关键的技术挑战是</w:t>
      </w:r>
      <w:r w:rsidR="00C76EC9" w:rsidRPr="003C7F64">
        <w:rPr>
          <w:rFonts w:hint="eastAsia"/>
          <w:kern w:val="2"/>
        </w:rPr>
        <w:t>产生高质量的建议，</w:t>
      </w:r>
      <w:r w:rsidR="00E80C98" w:rsidRPr="003C7F64">
        <w:rPr>
          <w:rFonts w:hint="eastAsia"/>
          <w:kern w:val="2"/>
        </w:rPr>
        <w:t>并</w:t>
      </w:r>
      <w:r w:rsidR="00C76EC9" w:rsidRPr="003C7F64">
        <w:rPr>
          <w:rFonts w:hint="eastAsia"/>
          <w:kern w:val="2"/>
        </w:rPr>
        <w:t>为数</w:t>
      </w:r>
      <w:r w:rsidR="00E80C98" w:rsidRPr="003C7F64">
        <w:rPr>
          <w:rFonts w:hint="eastAsia"/>
          <w:kern w:val="2"/>
        </w:rPr>
        <w:t>百万用户和项目在每秒钟内提供准确有效的建议，</w:t>
      </w:r>
      <w:r w:rsidR="00C76EC9" w:rsidRPr="003C7F64">
        <w:rPr>
          <w:rFonts w:hint="eastAsia"/>
          <w:kern w:val="2"/>
        </w:rPr>
        <w:t>在面对较少的数据的情况下实现高覆</w:t>
      </w:r>
      <w:r w:rsidR="009E4793" w:rsidRPr="003C7F64">
        <w:rPr>
          <w:rFonts w:hint="eastAsia"/>
          <w:kern w:val="2"/>
        </w:rPr>
        <w:t>盖率。在传统的协同过滤系统中，工作量随着系统参与者的数量而</w:t>
      </w:r>
      <w:r w:rsidR="009E4793" w:rsidRPr="003C7F64">
        <w:rPr>
          <w:rFonts w:hint="eastAsia"/>
          <w:kern w:val="2"/>
        </w:rPr>
        <w:lastRenderedPageBreak/>
        <w:t>增加，</w:t>
      </w:r>
      <w:r w:rsidR="00C76EC9" w:rsidRPr="003C7F64">
        <w:rPr>
          <w:rFonts w:hint="eastAsia"/>
          <w:kern w:val="2"/>
        </w:rPr>
        <w:t>因此需要一个即使在非常大规模的问题的情况下，也可以快速产生高质量建议的新的推荐系统技术。为了解决这些问题，我们探讨了</w:t>
      </w:r>
      <w:r w:rsidR="009E4793" w:rsidRPr="003C7F64">
        <w:rPr>
          <w:rFonts w:hint="eastAsia"/>
          <w:kern w:val="2"/>
        </w:rPr>
        <w:t>并分析了多种推荐算法，并介绍了它们各自的优缺点</w:t>
      </w:r>
      <w:r w:rsidR="000640FC" w:rsidRPr="003C7F64">
        <w:rPr>
          <w:rFonts w:hint="eastAsia"/>
          <w:kern w:val="2"/>
        </w:rPr>
        <w:t>、</w:t>
      </w:r>
      <w:r w:rsidR="009E4793" w:rsidRPr="003C7F64">
        <w:rPr>
          <w:rFonts w:hint="eastAsia"/>
          <w:kern w:val="2"/>
        </w:rPr>
        <w:t>原理</w:t>
      </w:r>
      <w:r w:rsidR="000640FC" w:rsidRPr="003C7F64">
        <w:rPr>
          <w:rFonts w:hint="eastAsia"/>
          <w:kern w:val="2"/>
        </w:rPr>
        <w:t>和应用场景</w:t>
      </w:r>
      <w:r w:rsidR="009E4793" w:rsidRPr="003C7F64">
        <w:rPr>
          <w:rFonts w:hint="eastAsia"/>
          <w:kern w:val="2"/>
        </w:rPr>
        <w:t>。</w:t>
      </w:r>
    </w:p>
    <w:p w14:paraId="07B69775" w14:textId="77777777" w:rsidR="00ED7AB9" w:rsidRPr="00585FE3" w:rsidRDefault="0095041B" w:rsidP="00585FE3">
      <w:pPr>
        <w:pStyle w:val="3"/>
        <w:rPr>
          <w:lang w:val="en-US"/>
        </w:rPr>
      </w:pPr>
      <w:bookmarkStart w:id="30" w:name="_Toc493570284"/>
      <w:r w:rsidRPr="00585FE3">
        <w:rPr>
          <w:lang w:val="en-US"/>
        </w:rPr>
        <w:t>2.4</w:t>
      </w:r>
      <w:r w:rsidR="00C76EC9" w:rsidRPr="00585FE3">
        <w:rPr>
          <w:lang w:val="en-US"/>
        </w:rPr>
        <w:t xml:space="preserve">.2 </w:t>
      </w:r>
      <w:r w:rsidR="00C76EC9" w:rsidRPr="00585FE3">
        <w:rPr>
          <w:rFonts w:hint="eastAsia"/>
          <w:lang w:val="en-US"/>
        </w:rPr>
        <w:t>协同过滤概述</w:t>
      </w:r>
      <w:bookmarkEnd w:id="30"/>
    </w:p>
    <w:p w14:paraId="02DD290B" w14:textId="04DAF4B9" w:rsidR="00ED7AB9" w:rsidRPr="003C7F64" w:rsidRDefault="00C76EC9" w:rsidP="003C7F64">
      <w:pPr>
        <w:widowControl w:val="0"/>
        <w:spacing w:line="400" w:lineRule="exact"/>
        <w:ind w:firstLineChars="200" w:firstLine="480"/>
        <w:jc w:val="both"/>
        <w:rPr>
          <w:kern w:val="2"/>
        </w:rPr>
      </w:pPr>
      <w:r w:rsidRPr="003C7F64">
        <w:rPr>
          <w:rFonts w:hint="eastAsia"/>
          <w:kern w:val="2"/>
        </w:rPr>
        <w:t>协同过滤算法</w:t>
      </w:r>
      <w:r w:rsidR="007F302A" w:rsidRPr="003C7F64">
        <w:rPr>
          <w:rFonts w:hint="eastAsia"/>
          <w:kern w:val="2"/>
        </w:rPr>
        <w:t>的目标是根据用户之前</w:t>
      </w:r>
      <w:r w:rsidRPr="003C7F64">
        <w:rPr>
          <w:rFonts w:hint="eastAsia"/>
          <w:kern w:val="2"/>
        </w:rPr>
        <w:t>的</w:t>
      </w:r>
      <w:r w:rsidR="007F302A" w:rsidRPr="003C7F64">
        <w:rPr>
          <w:rFonts w:hint="eastAsia"/>
          <w:kern w:val="2"/>
        </w:rPr>
        <w:t>兴趣喜好和</w:t>
      </w:r>
      <w:r w:rsidRPr="003C7F64">
        <w:rPr>
          <w:rFonts w:hint="eastAsia"/>
          <w:kern w:val="2"/>
        </w:rPr>
        <w:t>他</w:t>
      </w:r>
      <w:r w:rsidR="007F302A" w:rsidRPr="003C7F64">
        <w:rPr>
          <w:rFonts w:hint="eastAsia"/>
          <w:kern w:val="2"/>
        </w:rPr>
        <w:t>相似</w:t>
      </w:r>
      <w:r w:rsidRPr="003C7F64">
        <w:rPr>
          <w:rFonts w:hint="eastAsia"/>
          <w:kern w:val="2"/>
        </w:rPr>
        <w:t>用户的</w:t>
      </w:r>
      <w:r w:rsidR="007F302A" w:rsidRPr="003C7F64">
        <w:rPr>
          <w:rFonts w:hint="eastAsia"/>
          <w:kern w:val="2"/>
        </w:rPr>
        <w:t>兴趣爱好来推荐新项目和</w:t>
      </w:r>
      <w:r w:rsidRPr="003C7F64">
        <w:rPr>
          <w:rFonts w:hint="eastAsia"/>
          <w:kern w:val="2"/>
        </w:rPr>
        <w:t>预测</w:t>
      </w:r>
      <w:r w:rsidR="007F302A" w:rsidRPr="003C7F64">
        <w:rPr>
          <w:rFonts w:hint="eastAsia"/>
          <w:kern w:val="2"/>
        </w:rPr>
        <w:t>用户对该项目的评分</w:t>
      </w:r>
      <w:r w:rsidRPr="003C7F64">
        <w:rPr>
          <w:rFonts w:hint="eastAsia"/>
          <w:kern w:val="2"/>
        </w:rPr>
        <w:t>。在典型的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00417E22"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00417E22" w:rsidRPr="00701653">
        <w:rPr>
          <w:rFonts w:ascii="Times" w:hAnsi="Times" w:cs="Times"/>
          <w:color w:val="000000"/>
          <w:lang w:val="en-GB"/>
        </w:rPr>
        <w:t>I={i1,i2,….in}</w:t>
      </w:r>
      <w:r w:rsidRPr="003C7F64">
        <w:rPr>
          <w:rFonts w:hint="eastAsia"/>
          <w:kern w:val="2"/>
        </w:rPr>
        <w:t>的列表。</w:t>
      </w:r>
      <w:r w:rsidRPr="003C7F64">
        <w:rPr>
          <w:kern w:val="2"/>
        </w:rPr>
        <w:t xml:space="preserve"> </w:t>
      </w:r>
      <w:r w:rsidRPr="003C7F64">
        <w:rPr>
          <w:rFonts w:hint="eastAsia"/>
          <w:kern w:val="2"/>
        </w:rPr>
        <w:t>每个用户</w:t>
      </w:r>
      <w:r w:rsidRPr="003C7F64">
        <w:rPr>
          <w:kern w:val="2"/>
        </w:rPr>
        <w:t>ui</w:t>
      </w:r>
      <w:r w:rsidRPr="003C7F64">
        <w:rPr>
          <w:rFonts w:hint="eastAsia"/>
          <w:kern w:val="2"/>
        </w:rPr>
        <w:t>都有一个项目列表</w:t>
      </w:r>
      <w:r w:rsidRPr="003C7F64">
        <w:rPr>
          <w:kern w:val="2"/>
        </w:rPr>
        <w:t>Iui</w:t>
      </w:r>
      <w:r w:rsidR="0008092A" w:rsidRPr="003C7F64">
        <w:rPr>
          <w:rFonts w:hint="eastAsia"/>
          <w:kern w:val="2"/>
        </w:rPr>
        <w:t>用于</w:t>
      </w:r>
      <w:r w:rsidRPr="003C7F64">
        <w:rPr>
          <w:rFonts w:hint="eastAsia"/>
          <w:kern w:val="2"/>
        </w:rPr>
        <w:t>来表达</w:t>
      </w:r>
      <w:r w:rsidR="0008092A" w:rsidRPr="003C7F64">
        <w:rPr>
          <w:rFonts w:hint="eastAsia"/>
          <w:kern w:val="2"/>
        </w:rPr>
        <w:t>用户对项目的评价</w:t>
      </w:r>
      <w:r w:rsidRPr="003C7F64">
        <w:rPr>
          <w:rFonts w:hint="eastAsia"/>
          <w:kern w:val="2"/>
        </w:rPr>
        <w:t>。</w:t>
      </w:r>
      <w:r w:rsidRPr="003C7F64">
        <w:rPr>
          <w:kern w:val="2"/>
        </w:rPr>
        <w:t xml:space="preserve"> </w:t>
      </w:r>
      <w:r w:rsidRPr="003C7F64">
        <w:rPr>
          <w:rFonts w:hint="eastAsia"/>
          <w:kern w:val="2"/>
        </w:rPr>
        <w:t>用户可以通过分析定时日志</w:t>
      </w:r>
      <w:r w:rsidR="006B41BF" w:rsidRPr="003C7F64">
        <w:rPr>
          <w:rFonts w:hint="eastAsia"/>
          <w:kern w:val="2"/>
        </w:rPr>
        <w:t>、</w:t>
      </w:r>
      <w:r w:rsidRPr="003C7F64">
        <w:rPr>
          <w:rFonts w:hint="eastAsia"/>
          <w:kern w:val="2"/>
        </w:rPr>
        <w:t>挖掘</w:t>
      </w:r>
      <w:r w:rsidRPr="003C7F64">
        <w:rPr>
          <w:kern w:val="2"/>
        </w:rPr>
        <w:t>Web</w:t>
      </w:r>
      <w:r w:rsidRPr="003C7F64">
        <w:rPr>
          <w:rFonts w:hint="eastAsia"/>
          <w:kern w:val="2"/>
        </w:rPr>
        <w:t>超链接等来将用户的意见明确地进行评分操作</w:t>
      </w:r>
      <w:r w:rsidR="00144B24" w:rsidRPr="003C7F64">
        <w:rPr>
          <w:rFonts w:hint="eastAsia"/>
          <w:kern w:val="2"/>
        </w:rPr>
        <w:t>，通常这些分数在一定数值范围内，或者可以隐含地从</w:t>
      </w:r>
      <w:r w:rsidR="007D0083" w:rsidRPr="003C7F64">
        <w:rPr>
          <w:rFonts w:hint="eastAsia"/>
          <w:kern w:val="2"/>
        </w:rPr>
        <w:t>记录中导出。注</w:t>
      </w:r>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w:t>
      </w:r>
      <w:r w:rsidR="008366CD" w:rsidRPr="003C7F64">
        <w:rPr>
          <w:rFonts w:hint="eastAsia"/>
          <w:kern w:val="2"/>
        </w:rPr>
        <w:t>先使用统计技术寻找与目标用户有相同喜好的邻居，然后根据目标用户的邻居的喜好产生向目标用户的推荐。</w:t>
      </w:r>
    </w:p>
    <w:p w14:paraId="797C2DAF" w14:textId="41EF864F" w:rsidR="00ED7AB9" w:rsidRPr="003C7F64" w:rsidRDefault="00C76EC9" w:rsidP="003C7F64">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14:paraId="2BF1969A" w14:textId="405A0A02" w:rsidR="00ED7AB9" w:rsidRPr="003C7F64" w:rsidRDefault="00C76EC9" w:rsidP="003C7F64">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003503CA" w:rsidRPr="003C7F64">
        <w:rPr>
          <w:kern w:val="2"/>
        </w:rPr>
        <w:t>I</w:t>
      </w:r>
      <w:r w:rsidR="003503CA" w:rsidRPr="003C7F64">
        <w:rPr>
          <w:kern w:val="2"/>
        </w:rPr>
        <w:t>，</w:t>
      </w:r>
      <w:r w:rsidRPr="003C7F64">
        <w:rPr>
          <w:rFonts w:hint="eastAsia"/>
          <w:kern w:val="2"/>
        </w:rPr>
        <w:t>是活跃的用户最喜欢的项</w:t>
      </w:r>
      <w:r w:rsidR="003503CA" w:rsidRPr="003C7F64">
        <w:rPr>
          <w:rFonts w:hint="eastAsia"/>
          <w:kern w:val="2"/>
        </w:rPr>
        <w:t>目。</w:t>
      </w:r>
      <w:r w:rsidRPr="003C7F64">
        <w:rPr>
          <w:rFonts w:hint="eastAsia"/>
          <w:kern w:val="2"/>
        </w:rPr>
        <w:t>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003503CA"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009D5110" w:rsidRPr="003C7F64">
        <w:rPr>
          <w:rFonts w:hint="eastAsia"/>
          <w:kern w:val="2"/>
        </w:rPr>
        <w:t>）推荐</w:t>
      </w:r>
      <w:r w:rsidRPr="003C7F64">
        <w:rPr>
          <w:rFonts w:hint="eastAsia"/>
          <w:kern w:val="2"/>
        </w:rPr>
        <w:t>。</w:t>
      </w:r>
    </w:p>
    <w:p w14:paraId="6E2B5E72" w14:textId="4300AD48" w:rsidR="003F5FEC" w:rsidRPr="003C7F64" w:rsidRDefault="00C76EC9" w:rsidP="003C7F64">
      <w:pPr>
        <w:widowControl w:val="0"/>
        <w:spacing w:line="400" w:lineRule="exact"/>
        <w:ind w:firstLineChars="200" w:firstLine="480"/>
        <w:jc w:val="both"/>
        <w:rPr>
          <w:kern w:val="2"/>
        </w:rPr>
      </w:pPr>
      <w:r w:rsidRPr="003C7F64">
        <w:rPr>
          <w:rFonts w:hint="eastAsia"/>
          <w:kern w:val="2"/>
        </w:rPr>
        <w:t>协同过滤过程的示意图</w:t>
      </w:r>
      <w:r w:rsidR="007D0083" w:rsidRPr="003C7F64">
        <w:rPr>
          <w:rFonts w:hint="eastAsia"/>
          <w:kern w:val="2"/>
        </w:rPr>
        <w:t>如图</w:t>
      </w:r>
      <w:r w:rsidR="00293786">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w:t>
      </w:r>
      <w:r w:rsidR="00CD142B" w:rsidRPr="003C7F64">
        <w:rPr>
          <w:rFonts w:hint="eastAsia"/>
          <w:kern w:val="2"/>
        </w:rPr>
        <w:t>项目上的偏好分数（评分</w:t>
      </w:r>
      <w:r w:rsidRPr="003C7F64">
        <w:rPr>
          <w:rFonts w:hint="eastAsia"/>
          <w:kern w:val="2"/>
        </w:rPr>
        <w:t>）。每个单独的评分都在数字范围内，</w:t>
      </w:r>
      <w:r w:rsidR="00037A76" w:rsidRPr="003C7F64">
        <w:rPr>
          <w:rFonts w:hint="eastAsia"/>
          <w:kern w:val="2"/>
        </w:rPr>
        <w:t>数值</w:t>
      </w:r>
      <w:r w:rsidRPr="003C7F64">
        <w:rPr>
          <w:rFonts w:hint="eastAsia"/>
          <w:kern w:val="2"/>
        </w:rPr>
        <w:t>为</w:t>
      </w:r>
      <w:r w:rsidRPr="003C7F64">
        <w:rPr>
          <w:rFonts w:hint="eastAsia"/>
          <w:kern w:val="2"/>
        </w:rPr>
        <w:t>0</w:t>
      </w:r>
      <w:r w:rsidRPr="003C7F64">
        <w:rPr>
          <w:rFonts w:hint="eastAsia"/>
          <w:kern w:val="2"/>
        </w:rPr>
        <w:t>，表示用户尚未</w:t>
      </w:r>
      <w:r w:rsidR="00037A76" w:rsidRPr="003C7F64">
        <w:rPr>
          <w:rFonts w:hint="eastAsia"/>
          <w:kern w:val="2"/>
        </w:rPr>
        <w:t>对该项目作出评价</w:t>
      </w:r>
      <w:r w:rsidRPr="003C7F64">
        <w:rPr>
          <w:rFonts w:hint="eastAsia"/>
          <w:kern w:val="2"/>
        </w:rPr>
        <w:t>。</w:t>
      </w:r>
      <w:r w:rsidR="00037A76" w:rsidRPr="003C7F64">
        <w:rPr>
          <w:rFonts w:hint="eastAsia"/>
          <w:kern w:val="2"/>
        </w:rPr>
        <w:t>主流的</w:t>
      </w:r>
      <w:r w:rsidRPr="003C7F64">
        <w:rPr>
          <w:rFonts w:hint="eastAsia"/>
          <w:kern w:val="2"/>
        </w:rPr>
        <w:t>协同过滤算法，可以分为两大类：基于内存（基于用户）和基于模型（基于项目的）两种算法</w:t>
      </w:r>
      <w:r w:rsidR="0021689A" w:rsidRPr="00F97E83">
        <w:rPr>
          <w:rFonts w:hint="eastAsia"/>
          <w:kern w:val="2"/>
          <w:vertAlign w:val="superscript"/>
        </w:rPr>
        <w:t>[17</w:t>
      </w:r>
      <w:r w:rsidR="00A15A6E" w:rsidRPr="00F97E83">
        <w:rPr>
          <w:rFonts w:hint="eastAsia"/>
          <w:kern w:val="2"/>
          <w:vertAlign w:val="superscript"/>
        </w:rPr>
        <w:t>]</w:t>
      </w:r>
      <w:r w:rsidRPr="003C7F64">
        <w:rPr>
          <w:rFonts w:hint="eastAsia"/>
          <w:kern w:val="2"/>
        </w:rPr>
        <w:t>。在本节中，我们提供了基于</w:t>
      </w:r>
      <w:r w:rsidR="00037A76" w:rsidRPr="003C7F64">
        <w:rPr>
          <w:rFonts w:hint="eastAsia"/>
          <w:kern w:val="2"/>
        </w:rPr>
        <w:t>项目的</w:t>
      </w:r>
      <w:r w:rsidRPr="003C7F64">
        <w:rPr>
          <w:rFonts w:hint="eastAsia"/>
          <w:kern w:val="2"/>
        </w:rPr>
        <w:t>CF</w:t>
      </w:r>
      <w:r w:rsidRPr="003C7F64">
        <w:rPr>
          <w:rFonts w:hint="eastAsia"/>
          <w:kern w:val="2"/>
        </w:rPr>
        <w:t>的推荐系统算法的详细分析。</w:t>
      </w:r>
    </w:p>
    <w:p w14:paraId="10D326B7" w14:textId="77777777" w:rsidR="00ED7AB9" w:rsidRDefault="000623B2" w:rsidP="00423B5E">
      <w:pPr>
        <w:jc w:val="center"/>
        <w:rPr>
          <w:lang w:val="en-GB"/>
        </w:rPr>
      </w:pPr>
      <w:r w:rsidRPr="00C8646C">
        <w:rPr>
          <w:noProof/>
        </w:rPr>
        <w:drawing>
          <wp:inline distT="0" distB="0" distL="0" distR="0" wp14:anchorId="27A7B1AE" wp14:editId="6758219F">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1762760"/>
                    </a:xfrm>
                    <a:prstGeom prst="rect">
                      <a:avLst/>
                    </a:prstGeom>
                    <a:noFill/>
                    <a:ln>
                      <a:noFill/>
                    </a:ln>
                  </pic:spPr>
                </pic:pic>
              </a:graphicData>
            </a:graphic>
          </wp:inline>
        </w:drawing>
      </w:r>
    </w:p>
    <w:p w14:paraId="0F80F228" w14:textId="7403F98A"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2-</w:t>
      </w:r>
      <w:r w:rsidR="00293786">
        <w:rPr>
          <w:rFonts w:hint="eastAsia"/>
          <w:b/>
          <w:bCs/>
        </w:rPr>
        <w:t>10</w:t>
      </w:r>
      <w:r w:rsidRPr="00037F1A">
        <w:rPr>
          <w:rFonts w:hint="eastAsia"/>
          <w:bCs/>
        </w:rPr>
        <w:t>协同过滤过程</w:t>
      </w:r>
    </w:p>
    <w:p w14:paraId="60D69A6F" w14:textId="77777777" w:rsidR="00ED7AB9" w:rsidRPr="00585FE3" w:rsidRDefault="0095041B">
      <w:pPr>
        <w:pStyle w:val="3"/>
        <w:rPr>
          <w:lang w:val="en-US"/>
        </w:rPr>
      </w:pPr>
      <w:bookmarkStart w:id="31" w:name="_Toc493570285"/>
      <w:r w:rsidRPr="00585FE3">
        <w:rPr>
          <w:rFonts w:hint="eastAsia"/>
          <w:lang w:val="en-US"/>
        </w:rPr>
        <w:t>2.4</w:t>
      </w:r>
      <w:r w:rsidR="00C76EC9" w:rsidRPr="00585FE3">
        <w:rPr>
          <w:rFonts w:hint="eastAsia"/>
          <w:lang w:val="en-US"/>
        </w:rPr>
        <w:t xml:space="preserve">.3 </w:t>
      </w:r>
      <w:r w:rsidR="00C76EC9" w:rsidRPr="00585FE3">
        <w:rPr>
          <w:rFonts w:hint="eastAsia"/>
          <w:lang w:val="en-US"/>
        </w:rPr>
        <w:t>基于</w:t>
      </w:r>
      <w:r w:rsidR="00C76EC9" w:rsidRPr="00585FE3">
        <w:rPr>
          <w:rFonts w:hint="eastAsia"/>
          <w:lang w:val="en-US"/>
        </w:rPr>
        <w:t>SVD</w:t>
      </w:r>
      <w:r w:rsidR="00C76EC9" w:rsidRPr="00585FE3">
        <w:rPr>
          <w:rFonts w:hint="eastAsia"/>
          <w:lang w:val="en-US"/>
        </w:rPr>
        <w:t>的推荐</w:t>
      </w:r>
      <w:bookmarkEnd w:id="31"/>
    </w:p>
    <w:p w14:paraId="23EF6D1E" w14:textId="77777777" w:rsidR="00ED7AB9" w:rsidRPr="003C7F64" w:rsidRDefault="00C76EC9" w:rsidP="003C7F64">
      <w:pPr>
        <w:widowControl w:val="0"/>
        <w:spacing w:line="400" w:lineRule="exact"/>
        <w:ind w:firstLineChars="200" w:firstLine="480"/>
        <w:jc w:val="both"/>
        <w:rPr>
          <w:kern w:val="2"/>
        </w:rPr>
      </w:pPr>
      <w:r w:rsidRPr="003C7F64">
        <w:rPr>
          <w:kern w:val="2"/>
        </w:rPr>
        <w:t>在</w:t>
      </w:r>
      <w:r w:rsidR="00A61201" w:rsidRPr="003C7F64">
        <w:rPr>
          <w:rFonts w:hint="eastAsia"/>
          <w:kern w:val="2"/>
        </w:rPr>
        <w:t>实际项目中</w:t>
      </w:r>
      <w:r w:rsidRPr="003C7F64">
        <w:rPr>
          <w:kern w:val="2"/>
        </w:rPr>
        <w:t>，</w:t>
      </w:r>
      <w:r w:rsidR="00A61201" w:rsidRPr="003C7F64">
        <w:rPr>
          <w:rFonts w:hint="eastAsia"/>
          <w:kern w:val="2"/>
        </w:rPr>
        <w:t>评分矩阵往往十分庞大</w:t>
      </w:r>
      <w:r w:rsidRPr="003C7F64">
        <w:rPr>
          <w:kern w:val="2"/>
        </w:rPr>
        <w:t>，</w:t>
      </w:r>
      <w:r w:rsidRPr="003C7F64">
        <w:rPr>
          <w:rFonts w:hint="eastAsia"/>
          <w:kern w:val="2"/>
        </w:rPr>
        <w:t>假设</w:t>
      </w:r>
      <w:r w:rsidR="00A61201" w:rsidRPr="003C7F64">
        <w:rPr>
          <w:rFonts w:hint="eastAsia"/>
          <w:kern w:val="2"/>
        </w:rPr>
        <w:t>该系统</w:t>
      </w:r>
      <w:r w:rsidRPr="003C7F64">
        <w:rPr>
          <w:kern w:val="2"/>
        </w:rPr>
        <w:t>用户有</w:t>
      </w:r>
      <w:r w:rsidRPr="003C7F64">
        <w:rPr>
          <w:kern w:val="2"/>
        </w:rPr>
        <w:t>10000</w:t>
      </w:r>
      <w:r w:rsidRPr="003C7F64">
        <w:rPr>
          <w:rFonts w:hint="eastAsia"/>
          <w:kern w:val="2"/>
        </w:rPr>
        <w:t>个</w:t>
      </w:r>
      <w:r w:rsidRPr="003C7F64">
        <w:rPr>
          <w:kern w:val="2"/>
        </w:rPr>
        <w:t>，</w:t>
      </w:r>
      <w:r w:rsidRPr="003C7F64">
        <w:rPr>
          <w:rFonts w:hint="eastAsia"/>
          <w:kern w:val="2"/>
        </w:rPr>
        <w:t>而</w:t>
      </w:r>
      <w:r w:rsidRPr="003C7F64">
        <w:rPr>
          <w:kern w:val="2"/>
        </w:rPr>
        <w:t>物</w:t>
      </w:r>
      <w:r w:rsidRPr="003C7F64">
        <w:rPr>
          <w:kern w:val="2"/>
        </w:rPr>
        <w:lastRenderedPageBreak/>
        <w:t>品</w:t>
      </w:r>
      <w:r w:rsidR="00A61201" w:rsidRPr="003C7F64">
        <w:rPr>
          <w:rFonts w:hint="eastAsia"/>
          <w:kern w:val="2"/>
        </w:rPr>
        <w:t>数量</w:t>
      </w:r>
      <w:r w:rsidRPr="003C7F64">
        <w:rPr>
          <w:rFonts w:hint="eastAsia"/>
          <w:kern w:val="2"/>
        </w:rPr>
        <w:t>有</w:t>
      </w:r>
      <w:r w:rsidRPr="003C7F64">
        <w:rPr>
          <w:kern w:val="2"/>
        </w:rPr>
        <w:t>10000</w:t>
      </w:r>
      <w:r w:rsidRPr="003C7F64">
        <w:rPr>
          <w:kern w:val="2"/>
        </w:rPr>
        <w:t>个，</w:t>
      </w:r>
      <w:r w:rsidRPr="003C7F64">
        <w:rPr>
          <w:rFonts w:hint="eastAsia"/>
          <w:kern w:val="2"/>
        </w:rPr>
        <w:t>那么</w:t>
      </w:r>
      <w:r w:rsidR="00A61201" w:rsidRPr="003C7F64">
        <w:rPr>
          <w:rFonts w:hint="eastAsia"/>
          <w:kern w:val="2"/>
        </w:rPr>
        <w:t>该评分</w:t>
      </w:r>
      <w:r w:rsidRPr="003C7F64">
        <w:rPr>
          <w:kern w:val="2"/>
        </w:rPr>
        <w:t>矩阵的规模就是</w:t>
      </w:r>
      <w:r w:rsidRPr="003C7F64">
        <w:rPr>
          <w:kern w:val="2"/>
        </w:rPr>
        <w:t>10000*10000=1</w:t>
      </w:r>
      <w:r w:rsidRPr="003C7F64">
        <w:rPr>
          <w:kern w:val="2"/>
        </w:rPr>
        <w:t>亿。</w:t>
      </w:r>
      <w:r w:rsidRPr="003C7F64">
        <w:rPr>
          <w:rFonts w:hint="eastAsia"/>
          <w:kern w:val="2"/>
        </w:rPr>
        <w:t>对于</w:t>
      </w:r>
      <w:r w:rsidRPr="003C7F64">
        <w:rPr>
          <w:kern w:val="2"/>
        </w:rPr>
        <w:t>大型电商动辄</w:t>
      </w:r>
      <w:r w:rsidRPr="003C7F64">
        <w:rPr>
          <w:rFonts w:hint="eastAsia"/>
          <w:kern w:val="2"/>
        </w:rPr>
        <w:t>数</w:t>
      </w:r>
      <w:r w:rsidRPr="003C7F64">
        <w:rPr>
          <w:kern w:val="2"/>
        </w:rPr>
        <w:t>以亿计</w:t>
      </w:r>
      <w:r w:rsidRPr="003C7F64">
        <w:rPr>
          <w:rFonts w:hint="eastAsia"/>
          <w:kern w:val="2"/>
        </w:rPr>
        <w:t>的</w:t>
      </w:r>
      <w:r w:rsidRPr="003C7F64">
        <w:rPr>
          <w:kern w:val="2"/>
        </w:rPr>
        <w:t>用户及物品而言，</w:t>
      </w:r>
      <w:r w:rsidRPr="003C7F64">
        <w:rPr>
          <w:rFonts w:hint="eastAsia"/>
          <w:kern w:val="2"/>
        </w:rPr>
        <w:t>这个</w:t>
      </w:r>
      <w:r w:rsidRPr="003C7F64">
        <w:rPr>
          <w:kern w:val="2"/>
        </w:rPr>
        <w:t>矩阵的规模更是无法衡量，</w:t>
      </w:r>
      <w:r w:rsidRPr="003C7F64">
        <w:rPr>
          <w:rFonts w:hint="eastAsia"/>
          <w:kern w:val="2"/>
        </w:rPr>
        <w:t>更</w:t>
      </w:r>
      <w:r w:rsidRPr="003C7F64">
        <w:rPr>
          <w:kern w:val="2"/>
        </w:rPr>
        <w:t>重要的是，</w:t>
      </w:r>
      <w:r w:rsidRPr="003C7F64">
        <w:rPr>
          <w:rFonts w:hint="eastAsia"/>
          <w:kern w:val="2"/>
        </w:rPr>
        <w:t>该</w:t>
      </w:r>
      <w:r w:rsidRPr="003C7F64">
        <w:rPr>
          <w:kern w:val="2"/>
        </w:rPr>
        <w:t>矩阵很可能非常</w:t>
      </w:r>
      <w:r w:rsidRPr="003C7F64">
        <w:rPr>
          <w:rFonts w:hint="eastAsia"/>
          <w:kern w:val="2"/>
        </w:rPr>
        <w:t>稀疏</w:t>
      </w:r>
      <w:r w:rsidRPr="003C7F64">
        <w:rPr>
          <w:kern w:val="2"/>
        </w:rPr>
        <w:t>。例如</w:t>
      </w:r>
      <w:r w:rsidRPr="003C7F64">
        <w:rPr>
          <w:rFonts w:hint="eastAsia"/>
          <w:kern w:val="2"/>
        </w:rPr>
        <w:t>Ne</w:t>
      </w:r>
      <w:r w:rsidRPr="003C7F64">
        <w:rPr>
          <w:kern w:val="2"/>
        </w:rPr>
        <w:t>tflix</w:t>
      </w:r>
      <w:r w:rsidRPr="003C7F64">
        <w:rPr>
          <w:rFonts w:hint="eastAsia"/>
          <w:kern w:val="2"/>
        </w:rPr>
        <w:t>数据集</w:t>
      </w:r>
      <w:r w:rsidRPr="003C7F64">
        <w:rPr>
          <w:kern w:val="2"/>
        </w:rPr>
        <w:t>中非零元素个数只占所有元素个数的</w:t>
      </w:r>
      <w:r w:rsidRPr="003C7F64">
        <w:rPr>
          <w:kern w:val="2"/>
        </w:rPr>
        <w:t>1%</w:t>
      </w:r>
      <w:r w:rsidRPr="003C7F64">
        <w:rPr>
          <w:rFonts w:hint="eastAsia"/>
          <w:kern w:val="2"/>
        </w:rPr>
        <w:t>左右</w:t>
      </w:r>
      <w:r w:rsidRPr="003C7F64">
        <w:rPr>
          <w:kern w:val="2"/>
        </w:rPr>
        <w:t>，</w:t>
      </w:r>
      <w:r w:rsidRPr="003C7F64">
        <w:rPr>
          <w:rFonts w:hint="eastAsia"/>
          <w:kern w:val="2"/>
        </w:rPr>
        <w:t>这种</w:t>
      </w:r>
      <w:r w:rsidRPr="003C7F64">
        <w:rPr>
          <w:kern w:val="2"/>
        </w:rPr>
        <w:t>稀疏性给存储和计算带来了巨大的挑战。</w:t>
      </w:r>
    </w:p>
    <w:p w14:paraId="3339D4BE" w14:textId="1D006582" w:rsidR="00ED7AB9" w:rsidRPr="003C7F64" w:rsidRDefault="00C76EC9" w:rsidP="003C7F64">
      <w:pPr>
        <w:widowControl w:val="0"/>
        <w:spacing w:line="400" w:lineRule="exact"/>
        <w:ind w:firstLineChars="200" w:firstLine="480"/>
        <w:jc w:val="both"/>
        <w:rPr>
          <w:kern w:val="2"/>
        </w:rPr>
      </w:pPr>
      <w:r w:rsidRPr="003C7F64">
        <w:rPr>
          <w:rFonts w:hint="eastAsia"/>
          <w:kern w:val="2"/>
        </w:rPr>
        <w:t>奇异值</w:t>
      </w:r>
      <w:r w:rsidRPr="003C7F64">
        <w:rPr>
          <w:kern w:val="2"/>
        </w:rPr>
        <w:t>分解</w:t>
      </w:r>
      <w:r w:rsidRPr="003C7F64">
        <w:rPr>
          <w:kern w:val="2"/>
        </w:rPr>
        <w:t>(</w:t>
      </w:r>
      <w:r w:rsidRPr="003C7F64">
        <w:rPr>
          <w:rFonts w:hint="eastAsia"/>
          <w:kern w:val="2"/>
        </w:rPr>
        <w:t>SVD</w:t>
      </w:r>
      <w:r w:rsidRPr="003C7F64">
        <w:rPr>
          <w:kern w:val="2"/>
        </w:rPr>
        <w:t>)</w:t>
      </w:r>
      <w:r w:rsidR="00621C04" w:rsidRPr="00F97E83">
        <w:rPr>
          <w:rFonts w:hint="eastAsia"/>
          <w:kern w:val="2"/>
          <w:vertAlign w:val="superscript"/>
        </w:rPr>
        <w:t>[</w:t>
      </w:r>
      <w:r w:rsidR="0021689A" w:rsidRPr="00F97E83">
        <w:rPr>
          <w:rFonts w:hint="eastAsia"/>
          <w:kern w:val="2"/>
          <w:vertAlign w:val="superscript"/>
        </w:rPr>
        <w:t>18</w:t>
      </w:r>
      <w:r w:rsidR="00621C04" w:rsidRPr="00F97E83">
        <w:rPr>
          <w:rFonts w:hint="eastAsia"/>
          <w:kern w:val="2"/>
          <w:vertAlign w:val="superscript"/>
        </w:rPr>
        <w:t>]</w:t>
      </w:r>
      <w:r w:rsidR="009A0480" w:rsidRPr="00F97E83">
        <w:rPr>
          <w:rFonts w:hint="eastAsia"/>
          <w:kern w:val="2"/>
          <w:vertAlign w:val="superscript"/>
        </w:rPr>
        <w:t>[</w:t>
      </w:r>
      <w:r w:rsidR="0021689A" w:rsidRPr="00F97E83">
        <w:rPr>
          <w:rFonts w:hint="eastAsia"/>
          <w:kern w:val="2"/>
          <w:vertAlign w:val="superscript"/>
        </w:rPr>
        <w:t>19</w:t>
      </w:r>
      <w:r w:rsidR="009A0480" w:rsidRPr="00F97E83">
        <w:rPr>
          <w:rFonts w:hint="eastAsia"/>
          <w:kern w:val="2"/>
          <w:vertAlign w:val="superscript"/>
        </w:rPr>
        <w:t>]</w:t>
      </w:r>
      <w:r w:rsidRPr="003C7F64">
        <w:rPr>
          <w:kern w:val="2"/>
        </w:rPr>
        <w:t>是一种分解技术。</w:t>
      </w:r>
      <w:r w:rsidRPr="003C7F64">
        <w:rPr>
          <w:rFonts w:hint="eastAsia"/>
          <w:kern w:val="2"/>
        </w:rPr>
        <w:t>假设</w:t>
      </w:r>
      <w:r w:rsidRPr="003C7F64">
        <w:rPr>
          <w:rFonts w:hint="eastAsia"/>
          <w:kern w:val="2"/>
        </w:rPr>
        <w:t>A</w:t>
      </w:r>
      <w:r w:rsidRPr="003C7F64">
        <w:rPr>
          <w:rFonts w:hint="eastAsia"/>
          <w:kern w:val="2"/>
        </w:rPr>
        <w:t>是</w:t>
      </w:r>
      <w:r w:rsidRPr="003C7F64">
        <w:rPr>
          <w:kern w:val="2"/>
        </w:rPr>
        <w:t>一个</w:t>
      </w:r>
      <w:r w:rsidRPr="003C7F64">
        <w:rPr>
          <w:kern w:val="2"/>
        </w:rPr>
        <w:t>m</w:t>
      </w:r>
      <w:r w:rsidRPr="003C7F64">
        <w:rPr>
          <w:rFonts w:hint="eastAsia"/>
          <w:kern w:val="2"/>
        </w:rPr>
        <w:t>行</w:t>
      </w:r>
      <w:r w:rsidRPr="003C7F64">
        <w:rPr>
          <w:kern w:val="2"/>
        </w:rPr>
        <w:t>n</w:t>
      </w:r>
      <w:r w:rsidRPr="003C7F64">
        <w:rPr>
          <w:rFonts w:hint="eastAsia"/>
          <w:kern w:val="2"/>
        </w:rPr>
        <w:t>列</w:t>
      </w:r>
      <w:r w:rsidRPr="003C7F64">
        <w:rPr>
          <w:kern w:val="2"/>
        </w:rPr>
        <w:t>(</w:t>
      </w:r>
      <m:oMath>
        <m:r>
          <m:rPr>
            <m:sty m:val="p"/>
          </m:rPr>
          <w:rPr>
            <w:rFonts w:ascii="Cambria Math" w:hAnsi="Cambria Math"/>
            <w:kern w:val="2"/>
          </w:rPr>
          <m:t>m×n</m:t>
        </m:r>
      </m:oMath>
      <w:r w:rsidRPr="003C7F64">
        <w:rPr>
          <w:kern w:val="2"/>
        </w:rPr>
        <w:t>)</w:t>
      </w:r>
      <w:r w:rsidRPr="003C7F64">
        <w:rPr>
          <w:rFonts w:hint="eastAsia"/>
          <w:kern w:val="2"/>
        </w:rPr>
        <w:t>的</w:t>
      </w:r>
      <w:r w:rsidRPr="003C7F64">
        <w:rPr>
          <w:kern w:val="2"/>
        </w:rPr>
        <w:t>矩阵，</w:t>
      </w:r>
      <w:r w:rsidRPr="003C7F64">
        <w:rPr>
          <w:rFonts w:hint="eastAsia"/>
          <w:kern w:val="2"/>
        </w:rPr>
        <w:t>则</w:t>
      </w:r>
      <w:r w:rsidRPr="003C7F64">
        <w:rPr>
          <w:kern w:val="2"/>
        </w:rPr>
        <w:t>对</w:t>
      </w:r>
      <w:r w:rsidRPr="003C7F64">
        <w:rPr>
          <w:kern w:val="2"/>
        </w:rPr>
        <w:t>A</w:t>
      </w:r>
      <w:r w:rsidRPr="003C7F64">
        <w:rPr>
          <w:rFonts w:hint="eastAsia"/>
          <w:kern w:val="2"/>
        </w:rPr>
        <w:t>进行</w:t>
      </w:r>
      <w:r w:rsidRPr="003C7F64">
        <w:rPr>
          <w:kern w:val="2"/>
        </w:rPr>
        <w:t>奇异分解如下：</w:t>
      </w:r>
    </w:p>
    <w:p w14:paraId="4CA34361" w14:textId="77777777" w:rsidR="00ED7AB9" w:rsidRPr="00C73697" w:rsidRDefault="00C76EC9" w:rsidP="00E74579">
      <w:pPr>
        <w:spacing w:line="276" w:lineRule="auto"/>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2E5CCF95" w14:textId="77777777" w:rsidR="00ED7AB9" w:rsidRPr="003C7F64" w:rsidRDefault="00C76EC9" w:rsidP="003C7F64">
      <w:pPr>
        <w:widowControl w:val="0"/>
        <w:spacing w:line="400" w:lineRule="exact"/>
        <w:ind w:firstLineChars="200" w:firstLine="480"/>
        <w:jc w:val="both"/>
        <w:rPr>
          <w:kern w:val="2"/>
        </w:rPr>
      </w:pPr>
      <w:r w:rsidRPr="003C7F64">
        <w:rPr>
          <w:kern w:val="2"/>
        </w:rPr>
        <w:t>其中</w:t>
      </w:r>
      <w:r w:rsidRPr="003C7F64">
        <w:rPr>
          <w:kern w:val="2"/>
        </w:rPr>
        <w:t>∑</w:t>
      </w:r>
      <w:r w:rsidRPr="003C7F64">
        <w:rPr>
          <w:kern w:val="2"/>
        </w:rPr>
        <w:t>是一个</w:t>
      </w:r>
      <w:r w:rsidRPr="003C7F64">
        <w:rPr>
          <w:kern w:val="2"/>
        </w:rPr>
        <w:t>m*n</w:t>
      </w:r>
      <w:r w:rsidRPr="003C7F64">
        <w:rPr>
          <w:rFonts w:hint="eastAsia"/>
          <w:kern w:val="2"/>
        </w:rPr>
        <w:t>的</w:t>
      </w:r>
      <w:r w:rsidRPr="003C7F64">
        <w:rPr>
          <w:kern w:val="2"/>
        </w:rPr>
        <w:t>矩阵，</w:t>
      </w:r>
      <w:r w:rsidRPr="003C7F64">
        <w:rPr>
          <w:rFonts w:hint="eastAsia"/>
          <w:kern w:val="2"/>
        </w:rPr>
        <w:t>除了</w:t>
      </w:r>
      <w:r w:rsidRPr="003C7F64">
        <w:rPr>
          <w:kern w:val="2"/>
        </w:rPr>
        <w:t>对角线的元素外，</w:t>
      </w:r>
      <w:r w:rsidRPr="003C7F64">
        <w:rPr>
          <w:rFonts w:hint="eastAsia"/>
          <w:kern w:val="2"/>
        </w:rPr>
        <w:t>其他</w:t>
      </w:r>
      <w:r w:rsidRPr="003C7F64">
        <w:rPr>
          <w:kern w:val="2"/>
        </w:rPr>
        <w:t>的值都是</w:t>
      </w:r>
      <w:r w:rsidRPr="003C7F64">
        <w:rPr>
          <w:kern w:val="2"/>
        </w:rPr>
        <w:t>0</w:t>
      </w:r>
      <w:r w:rsidRPr="003C7F64">
        <w:rPr>
          <w:kern w:val="2"/>
        </w:rPr>
        <w:t>，</w:t>
      </w:r>
      <w:r w:rsidRPr="003C7F64">
        <w:rPr>
          <w:rFonts w:hint="eastAsia"/>
          <w:kern w:val="2"/>
        </w:rPr>
        <w:t>而</w:t>
      </w:r>
      <w:r w:rsidRPr="003C7F64">
        <w:rPr>
          <w:kern w:val="2"/>
        </w:rPr>
        <w:t>对角线上的非零元素成为奇异值。</w:t>
      </w:r>
      <w:r w:rsidRPr="003C7F64">
        <w:rPr>
          <w:rFonts w:hint="eastAsia"/>
          <w:kern w:val="2"/>
        </w:rPr>
        <w:t>令</w:t>
      </w:r>
      <w:r w:rsidRPr="003C7F64">
        <w:rPr>
          <w:kern w:val="2"/>
        </w:rPr>
        <w:t>s=(</w:t>
      </w:r>
      <m:oMath>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1</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2</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n</m:t>
            </m:r>
          </m:sub>
        </m:sSub>
      </m:oMath>
      <w:r w:rsidRPr="003C7F64">
        <w:rPr>
          <w:kern w:val="2"/>
        </w:rPr>
        <w:t>)</w:t>
      </w:r>
      <w:r w:rsidRPr="003C7F64">
        <w:rPr>
          <w:rFonts w:hint="eastAsia"/>
          <w:kern w:val="2"/>
        </w:rPr>
        <w:t>, s</w:t>
      </w:r>
      <w:r w:rsidRPr="003C7F64">
        <w:rPr>
          <w:rFonts w:hint="eastAsia"/>
          <w:kern w:val="2"/>
        </w:rPr>
        <w:t>中的每一个元素为一个奇异值，且按由大到小</w:t>
      </w:r>
      <w:r w:rsidR="00337BF8" w:rsidRPr="003C7F64">
        <w:rPr>
          <w:rFonts w:hint="eastAsia"/>
          <w:kern w:val="2"/>
        </w:rPr>
        <w:t>的顺序</w:t>
      </w:r>
      <w:r w:rsidRPr="003C7F64">
        <w:rPr>
          <w:rFonts w:hint="eastAsia"/>
          <w:kern w:val="2"/>
        </w:rPr>
        <w:t>排列，则一般</w:t>
      </w:r>
      <w:r w:rsidRPr="003C7F64">
        <w:rPr>
          <w:rFonts w:hint="eastAsia"/>
          <w:kern w:val="2"/>
        </w:rPr>
        <w:t>s</w:t>
      </w:r>
      <w:r w:rsidRPr="003C7F64">
        <w:rPr>
          <w:rFonts w:hint="eastAsia"/>
          <w:kern w:val="2"/>
        </w:rPr>
        <w:t>中元素会减小的很快，当我们去前</w:t>
      </w:r>
      <w:r w:rsidRPr="003C7F64">
        <w:rPr>
          <w:rFonts w:hint="eastAsia"/>
          <w:kern w:val="2"/>
        </w:rPr>
        <w:t>r</w:t>
      </w:r>
      <w:r w:rsidRPr="003C7F64">
        <w:rPr>
          <w:rFonts w:hint="eastAsia"/>
          <w:kern w:val="2"/>
        </w:rPr>
        <w:t>个奇异值进行降维时，即得到：</w:t>
      </w:r>
    </w:p>
    <w:p w14:paraId="39945DD2" w14:textId="77777777" w:rsidR="00ED7AB9" w:rsidRPr="00C73697" w:rsidRDefault="00C76EC9" w:rsidP="00E74579">
      <w:pPr>
        <w:spacing w:line="276" w:lineRule="auto"/>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0BE02133"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其中</w:t>
      </w:r>
      <w:r w:rsidRPr="003C7F64">
        <w:rPr>
          <w:rFonts w:hint="eastAsia"/>
          <w:kern w:val="2"/>
        </w:rPr>
        <w:t>r</w:t>
      </w:r>
      <w:r w:rsidRPr="003C7F64">
        <w:rPr>
          <w:rFonts w:hint="eastAsia"/>
          <w:kern w:val="2"/>
        </w:rPr>
        <w:t>远远小于</w:t>
      </w:r>
      <w:r w:rsidRPr="003C7F64">
        <w:rPr>
          <w:rFonts w:hint="eastAsia"/>
          <w:kern w:val="2"/>
        </w:rPr>
        <w:t>m</w:t>
      </w:r>
      <w:r w:rsidRPr="003C7F64">
        <w:rPr>
          <w:rFonts w:hint="eastAsia"/>
          <w:kern w:val="2"/>
        </w:rPr>
        <w:t>和</w:t>
      </w:r>
      <w:r w:rsidRPr="003C7F64">
        <w:rPr>
          <w:rFonts w:hint="eastAsia"/>
          <w:kern w:val="2"/>
        </w:rPr>
        <w:t>n</w:t>
      </w:r>
      <w:r w:rsidRPr="003C7F64">
        <w:rPr>
          <w:rFonts w:hint="eastAsia"/>
          <w:kern w:val="2"/>
        </w:rPr>
        <w:t>，这</w:t>
      </w:r>
      <w:r w:rsidR="00337BF8" w:rsidRPr="003C7F64">
        <w:rPr>
          <w:rFonts w:hint="eastAsia"/>
          <w:kern w:val="2"/>
        </w:rPr>
        <w:t>样基于</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 xml:space="preserve"> ,</w:t>
      </w:r>
      <m:oMath>
        <m:r>
          <m:rPr>
            <m:sty m:val="p"/>
          </m:rPr>
          <w:rPr>
            <w:rFonts w:ascii="Cambria Math" w:hAnsi="Cambria Math"/>
            <w:kern w:val="2"/>
          </w:rPr>
          <m:t xml:space="preserve"> </m:t>
        </m:r>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 xml:space="preserve"> ,</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 xml:space="preserve"> </w:t>
      </w:r>
      <w:r w:rsidRPr="003C7F64">
        <w:rPr>
          <w:rFonts w:hint="eastAsia"/>
          <w:kern w:val="2"/>
        </w:rPr>
        <w:t>三个矩阵的计算会比基于</w:t>
      </w:r>
      <w:r w:rsidRPr="003C7F64">
        <w:rPr>
          <w:rFonts w:hint="eastAsia"/>
          <w:kern w:val="2"/>
        </w:rPr>
        <w:t>A</w:t>
      </w:r>
      <w:r w:rsidRPr="003C7F64">
        <w:rPr>
          <w:rFonts w:hint="eastAsia"/>
          <w:kern w:val="2"/>
        </w:rPr>
        <w:t>的运算快很多。</w:t>
      </w:r>
    </w:p>
    <w:p w14:paraId="30666830"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基于</w:t>
      </w:r>
      <w:r w:rsidRPr="003C7F64">
        <w:rPr>
          <w:rFonts w:hint="eastAsia"/>
          <w:kern w:val="2"/>
        </w:rPr>
        <w:t>SVD</w:t>
      </w:r>
      <w:r w:rsidRPr="003C7F64">
        <w:rPr>
          <w:rFonts w:hint="eastAsia"/>
          <w:kern w:val="2"/>
        </w:rPr>
        <w:t>的推荐就是先将评分矩阵进行</w:t>
      </w:r>
      <w:r w:rsidRPr="003C7F64">
        <w:rPr>
          <w:rFonts w:hint="eastAsia"/>
          <w:kern w:val="2"/>
        </w:rPr>
        <w:t>SVD</w:t>
      </w:r>
      <w:r w:rsidRPr="003C7F64">
        <w:rPr>
          <w:rFonts w:hint="eastAsia"/>
          <w:kern w:val="2"/>
        </w:rPr>
        <w:t>分解，选取适当的奇异值个数</w:t>
      </w:r>
      <w:r w:rsidRPr="003C7F64">
        <w:rPr>
          <w:rFonts w:hint="eastAsia"/>
          <w:kern w:val="2"/>
        </w:rPr>
        <w:t>r</w:t>
      </w:r>
      <w:r w:rsidRPr="003C7F64">
        <w:rPr>
          <w:rFonts w:hint="eastAsia"/>
          <w:kern w:val="2"/>
        </w:rPr>
        <w:t>进行低阶近似，得到</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三个矩阵，然后基于这三个矩阵进行推荐。</w:t>
      </w:r>
    </w:p>
    <w:p w14:paraId="63B7B7ED"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基于</w:t>
      </w:r>
      <w:r w:rsidRPr="003C7F64">
        <w:rPr>
          <w:rFonts w:hint="eastAsia"/>
          <w:kern w:val="2"/>
        </w:rPr>
        <w:t>SVD</w:t>
      </w:r>
      <w:r w:rsidRPr="003C7F64">
        <w:rPr>
          <w:rFonts w:hint="eastAsia"/>
          <w:kern w:val="2"/>
        </w:rPr>
        <w:t>的推荐本质上还是利用用户行为数据，只是在推荐前后先离线对评分矩阵进行分解，然后进行降维，从而大大减小存储的数据量和在线计算量。但它也有以下两个主要缺点：</w:t>
      </w:r>
    </w:p>
    <w:p w14:paraId="1A17EBAC"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 xml:space="preserve">1) </w:t>
      </w:r>
      <w:r w:rsidRPr="003C7F64">
        <w:rPr>
          <w:rFonts w:hint="eastAsia"/>
          <w:kern w:val="2"/>
        </w:rPr>
        <w:t>降维时</w:t>
      </w:r>
      <w:r w:rsidRPr="003C7F64">
        <w:rPr>
          <w:rFonts w:hint="eastAsia"/>
          <w:kern w:val="2"/>
        </w:rPr>
        <w:t>r</w:t>
      </w:r>
      <w:r w:rsidRPr="003C7F64">
        <w:rPr>
          <w:rFonts w:hint="eastAsia"/>
          <w:kern w:val="2"/>
        </w:rPr>
        <w:t>维不好确定。</w:t>
      </w:r>
      <w:r w:rsidRPr="003C7F64">
        <w:rPr>
          <w:kern w:val="2"/>
        </w:rPr>
        <w:t>r</w:t>
      </w:r>
      <w:r w:rsidRPr="003C7F64">
        <w:rPr>
          <w:rFonts w:hint="eastAsia"/>
          <w:kern w:val="2"/>
        </w:rPr>
        <w:t>太大，则降维效果不好，</w:t>
      </w:r>
      <w:r w:rsidRPr="003C7F64">
        <w:rPr>
          <w:rFonts w:hint="eastAsia"/>
          <w:kern w:val="2"/>
        </w:rPr>
        <w:t>r</w:t>
      </w:r>
      <w:r w:rsidRPr="003C7F64">
        <w:rPr>
          <w:rFonts w:hint="eastAsia"/>
          <w:kern w:val="2"/>
        </w:rPr>
        <w:t>太小又会损失太多信息。在实际使用过程中往往根据奇异值的衰减程度确定</w:t>
      </w:r>
      <w:r w:rsidRPr="003C7F64">
        <w:rPr>
          <w:rFonts w:hint="eastAsia"/>
          <w:kern w:val="2"/>
        </w:rPr>
        <w:t>r</w:t>
      </w:r>
      <w:r w:rsidRPr="003C7F64">
        <w:rPr>
          <w:rFonts w:hint="eastAsia"/>
          <w:kern w:val="2"/>
        </w:rPr>
        <w:t>值。</w:t>
      </w:r>
    </w:p>
    <w:p w14:paraId="22B8E088"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2</w:t>
      </w:r>
      <w:r w:rsidRPr="003C7F64">
        <w:rPr>
          <w:rFonts w:hint="eastAsia"/>
          <w:kern w:val="2"/>
        </w:rPr>
        <w:t>）</w:t>
      </w:r>
      <w:r w:rsidRPr="003C7F64">
        <w:rPr>
          <w:rFonts w:hint="eastAsia"/>
          <w:kern w:val="2"/>
        </w:rPr>
        <w:t>SVD</w:t>
      </w:r>
      <w:r w:rsidRPr="003C7F64">
        <w:rPr>
          <w:rFonts w:hint="eastAsia"/>
          <w:kern w:val="2"/>
        </w:rPr>
        <w:t>本身计算量就非常大，当数据量比较大时，消耗的时间会难以忍受。不过现在</w:t>
      </w:r>
      <w:r w:rsidRPr="003C7F64">
        <w:rPr>
          <w:rFonts w:hint="eastAsia"/>
          <w:kern w:val="2"/>
        </w:rPr>
        <w:t>Spark</w:t>
      </w:r>
      <w:r w:rsidRPr="003C7F64">
        <w:rPr>
          <w:rFonts w:hint="eastAsia"/>
          <w:kern w:val="2"/>
        </w:rPr>
        <w:t>已经实现了</w:t>
      </w:r>
      <w:r w:rsidRPr="003C7F64">
        <w:rPr>
          <w:rFonts w:hint="eastAsia"/>
          <w:kern w:val="2"/>
        </w:rPr>
        <w:t>SVD</w:t>
      </w:r>
      <w:r w:rsidRPr="003C7F64">
        <w:rPr>
          <w:rFonts w:hint="eastAsia"/>
          <w:kern w:val="2"/>
        </w:rPr>
        <w:t>的并行化计算，当</w:t>
      </w:r>
      <w:r w:rsidRPr="003C7F64">
        <w:rPr>
          <w:rFonts w:hint="eastAsia"/>
          <w:kern w:val="2"/>
        </w:rPr>
        <w:t>r</w:t>
      </w:r>
      <w:r w:rsidRPr="003C7F64">
        <w:rPr>
          <w:rFonts w:hint="eastAsia"/>
          <w:kern w:val="2"/>
        </w:rPr>
        <w:t>值选取的较小时，</w:t>
      </w:r>
      <w:r w:rsidRPr="003C7F64">
        <w:rPr>
          <w:rFonts w:hint="eastAsia"/>
          <w:kern w:val="2"/>
        </w:rPr>
        <w:t>Spark</w:t>
      </w:r>
      <w:r w:rsidRPr="003C7F64">
        <w:rPr>
          <w:rFonts w:hint="eastAsia"/>
          <w:kern w:val="2"/>
        </w:rPr>
        <w:t>的计算速度还是比较快的。</w:t>
      </w:r>
    </w:p>
    <w:p w14:paraId="298A79FB" w14:textId="77777777" w:rsidR="00ED7AB9" w:rsidRPr="00585FE3" w:rsidRDefault="0095041B" w:rsidP="00585FE3">
      <w:pPr>
        <w:pStyle w:val="3"/>
        <w:rPr>
          <w:lang w:val="en-US"/>
        </w:rPr>
      </w:pPr>
      <w:bookmarkStart w:id="32" w:name="_Toc493570286"/>
      <w:r w:rsidRPr="00585FE3">
        <w:rPr>
          <w:rFonts w:hint="eastAsia"/>
          <w:lang w:val="en-US"/>
        </w:rPr>
        <w:t>2.4</w:t>
      </w:r>
      <w:r w:rsidR="00C76EC9" w:rsidRPr="00585FE3">
        <w:rPr>
          <w:rFonts w:hint="eastAsia"/>
          <w:lang w:val="en-US"/>
        </w:rPr>
        <w:t xml:space="preserve">.4 </w:t>
      </w:r>
      <w:r w:rsidR="00C76EC9" w:rsidRPr="00585FE3">
        <w:rPr>
          <w:rFonts w:hint="eastAsia"/>
          <w:lang w:val="en-US"/>
        </w:rPr>
        <w:t>基于人口统计学的推荐</w:t>
      </w:r>
      <w:bookmarkEnd w:id="32"/>
    </w:p>
    <w:p w14:paraId="40764AFB" w14:textId="1D7446DA" w:rsidR="00ED7AB9" w:rsidRPr="003C7F64" w:rsidRDefault="00C76EC9" w:rsidP="003C7F64">
      <w:pPr>
        <w:widowControl w:val="0"/>
        <w:spacing w:line="400" w:lineRule="exact"/>
        <w:ind w:firstLineChars="200" w:firstLine="480"/>
        <w:jc w:val="both"/>
        <w:rPr>
          <w:kern w:val="2"/>
        </w:rPr>
      </w:pPr>
      <w:r w:rsidRPr="003C7F64">
        <w:rPr>
          <w:rFonts w:hint="eastAsia"/>
          <w:kern w:val="2"/>
        </w:rPr>
        <w:t>基于人口统计学</w:t>
      </w:r>
      <w:r w:rsidR="00793DF2" w:rsidRPr="00D424F5">
        <w:rPr>
          <w:rFonts w:hint="eastAsia"/>
          <w:kern w:val="2"/>
          <w:vertAlign w:val="superscript"/>
        </w:rPr>
        <w:t>[</w:t>
      </w:r>
      <w:r w:rsidR="0021689A" w:rsidRPr="00D424F5">
        <w:rPr>
          <w:rFonts w:hint="eastAsia"/>
          <w:kern w:val="2"/>
          <w:vertAlign w:val="superscript"/>
        </w:rPr>
        <w:t>20</w:t>
      </w:r>
      <w:r w:rsidR="00793DF2" w:rsidRPr="00D424F5">
        <w:rPr>
          <w:rFonts w:hint="eastAsia"/>
          <w:kern w:val="2"/>
          <w:vertAlign w:val="superscript"/>
        </w:rPr>
        <w:t>]</w:t>
      </w:r>
      <w:r w:rsidRPr="003C7F64">
        <w:rPr>
          <w:rFonts w:hint="eastAsia"/>
          <w:kern w:val="2"/>
        </w:rPr>
        <w:t>的推荐是利用人的静态描述信息进行推荐的方法。它简单的根据人口统计信息发现用户的相似度，然后给当前用户推荐与他相近的人喜欢的物品。</w:t>
      </w:r>
    </w:p>
    <w:p w14:paraId="15274CE3"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w:t>
      </w:r>
      <w:r w:rsidRPr="003C7F64">
        <w:rPr>
          <w:rFonts w:hint="eastAsia"/>
          <w:kern w:val="2"/>
        </w:rPr>
        <w:t>p</w:t>
      </w:r>
      <w:r w:rsidRPr="003C7F64">
        <w:rPr>
          <w:rFonts w:hint="eastAsia"/>
          <w:kern w:val="2"/>
        </w:rPr>
        <w:t>个混合属性，对于对象</w:t>
      </w:r>
      <w:r w:rsidRPr="003C7F64">
        <w:rPr>
          <w:rFonts w:hint="eastAsia"/>
          <w:kern w:val="2"/>
        </w:rPr>
        <w:t>i</w:t>
      </w:r>
      <w:r w:rsidRPr="003C7F64">
        <w:rPr>
          <w:rFonts w:hint="eastAsia"/>
          <w:kern w:val="2"/>
        </w:rPr>
        <w:t>和</w:t>
      </w:r>
      <w:r w:rsidRPr="003C7F64">
        <w:rPr>
          <w:rFonts w:hint="eastAsia"/>
          <w:kern w:val="2"/>
        </w:rPr>
        <w:t>j</w:t>
      </w:r>
      <w:r w:rsidRPr="003C7F64">
        <w:rPr>
          <w:rFonts w:hint="eastAsia"/>
          <w:kern w:val="2"/>
        </w:rPr>
        <w:t>，我们采用下面的公式计算它们的距离：</w:t>
      </w:r>
    </w:p>
    <w:p w14:paraId="1FBD61CE" w14:textId="77777777"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lastRenderedPageBreak/>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3F5DDE4C"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公式中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Pr="003C7F64">
        <w:rPr>
          <w:rFonts w:hint="eastAsia"/>
          <w:kern w:val="2"/>
        </w:rPr>
        <w:t>是属性</w:t>
      </w:r>
      <w:r w:rsidRPr="003C7F64">
        <w:rPr>
          <w:rFonts w:hint="eastAsia"/>
          <w:kern w:val="2"/>
        </w:rPr>
        <w:t>f</w:t>
      </w:r>
      <w:r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Pr="003C7F64">
        <w:rPr>
          <w:rFonts w:hint="eastAsia"/>
          <w:kern w:val="2"/>
        </w:rPr>
        <w:t>是含有属性</w:t>
      </w:r>
      <w:r w:rsidRPr="003C7F64">
        <w:rPr>
          <w:rFonts w:hint="eastAsia"/>
          <w:kern w:val="2"/>
        </w:rPr>
        <w:t>f</w:t>
      </w:r>
      <w:r w:rsidRPr="003C7F64">
        <w:rPr>
          <w:rFonts w:hint="eastAsia"/>
          <w:kern w:val="2"/>
        </w:rPr>
        <w:t>的记录</w:t>
      </w:r>
      <w:r w:rsidRPr="003C7F64">
        <w:rPr>
          <w:rFonts w:hint="eastAsia"/>
          <w:kern w:val="2"/>
        </w:rPr>
        <w:t>i</w:t>
      </w:r>
      <w:r w:rsidRPr="003C7F64">
        <w:rPr>
          <w:rFonts w:hint="eastAsia"/>
          <w:kern w:val="2"/>
        </w:rPr>
        <w:t>和</w:t>
      </w:r>
      <w:r w:rsidRPr="003C7F64">
        <w:rPr>
          <w:rFonts w:hint="eastAsia"/>
          <w:kern w:val="2"/>
        </w:rPr>
        <w:t>j</w:t>
      </w:r>
      <w:r w:rsidRPr="003C7F64">
        <w:rPr>
          <w:rFonts w:hint="eastAsia"/>
          <w:kern w:val="2"/>
        </w:rPr>
        <w:t>的相异度。</w:t>
      </w:r>
    </w:p>
    <w:p w14:paraId="0F25E7DF" w14:textId="24A36425" w:rsidR="00ED7AB9" w:rsidRPr="003C7F64" w:rsidRDefault="00C76EC9" w:rsidP="003C7F64">
      <w:pPr>
        <w:widowControl w:val="0"/>
        <w:spacing w:line="400" w:lineRule="exact"/>
        <w:ind w:firstLineChars="200" w:firstLine="480"/>
        <w:jc w:val="both"/>
        <w:rPr>
          <w:kern w:val="2"/>
        </w:rPr>
      </w:pPr>
      <w:r w:rsidRPr="003C7F64">
        <w:rPr>
          <w:rFonts w:hint="eastAsia"/>
          <w:kern w:val="2"/>
        </w:rPr>
        <w:t>如图</w:t>
      </w:r>
      <w:r w:rsidR="00293786">
        <w:rPr>
          <w:rFonts w:hint="eastAsia"/>
          <w:kern w:val="2"/>
        </w:rPr>
        <w:t>2-11</w:t>
      </w:r>
      <w:r w:rsidRPr="003C7F64">
        <w:rPr>
          <w:rFonts w:hint="eastAsia"/>
          <w:kern w:val="2"/>
        </w:rPr>
        <w:t>所示，左边是用户甲、乙、丙的信息，根据公式（</w:t>
      </w:r>
      <w:r w:rsidRPr="003C7F64">
        <w:rPr>
          <w:rFonts w:hint="eastAsia"/>
          <w:kern w:val="2"/>
        </w:rPr>
        <w:t>2.3</w:t>
      </w:r>
      <w:r w:rsidRPr="003C7F64">
        <w:rPr>
          <w:rFonts w:hint="eastAsia"/>
          <w:kern w:val="2"/>
        </w:rPr>
        <w:t>），用户的属性均是名称类或者二值类属性，计算后得到的用户丙和用户甲的距离为</w:t>
      </w:r>
      <w:r w:rsidRPr="003C7F64">
        <w:rPr>
          <w:rFonts w:hint="eastAsia"/>
          <w:kern w:val="2"/>
        </w:rPr>
        <w:t>0</w:t>
      </w:r>
      <w:r w:rsidRPr="003C7F64">
        <w:rPr>
          <w:rFonts w:hint="eastAsia"/>
          <w:kern w:val="2"/>
        </w:rPr>
        <w:t>，而和乙的距离为</w:t>
      </w:r>
      <w:r w:rsidRPr="003C7F64">
        <w:rPr>
          <w:rFonts w:hint="eastAsia"/>
          <w:kern w:val="2"/>
        </w:rPr>
        <w:t>1</w:t>
      </w:r>
      <w:r w:rsidRPr="003C7F64">
        <w:rPr>
          <w:rFonts w:hint="eastAsia"/>
          <w:kern w:val="2"/>
        </w:rPr>
        <w:t>，因此用户丙和用户甲更加相似，故我们就能将甲喜欢的东西向用户丙推荐。这里的邻居数只有一个，在实际应用中，可以通过调整邻居数目进行覆盖率更高的推荐。</w:t>
      </w:r>
    </w:p>
    <w:p w14:paraId="3C3D1CD2" w14:textId="77777777" w:rsidR="00ED7AB9" w:rsidRDefault="000623B2" w:rsidP="00423B5E">
      <w:pPr>
        <w:spacing w:beforeLines="50" w:before="120" w:line="360" w:lineRule="auto"/>
        <w:jc w:val="center"/>
        <w:rPr>
          <w:rFonts w:ascii="宋体" w:hAnsi="宋体"/>
          <w:bCs/>
        </w:rPr>
      </w:pPr>
      <w:r w:rsidRPr="00726564">
        <w:rPr>
          <w:rFonts w:ascii="宋体" w:hAnsi="宋体"/>
          <w:noProof/>
          <w:sz w:val="20"/>
          <w:szCs w:val="20"/>
        </w:rPr>
        <w:drawing>
          <wp:inline distT="0" distB="0" distL="0" distR="0" wp14:anchorId="3B0EC08E" wp14:editId="3FFDE1BA">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735" cy="1828800"/>
                    </a:xfrm>
                    <a:prstGeom prst="rect">
                      <a:avLst/>
                    </a:prstGeom>
                    <a:noFill/>
                    <a:ln>
                      <a:noFill/>
                    </a:ln>
                  </pic:spPr>
                </pic:pic>
              </a:graphicData>
            </a:graphic>
          </wp:inline>
        </w:drawing>
      </w:r>
    </w:p>
    <w:p w14:paraId="0F8770B8" w14:textId="77F6522E"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14:paraId="59FC00CF" w14:textId="77777777" w:rsidR="00ED7AB9" w:rsidRPr="00585FE3" w:rsidRDefault="0095041B">
      <w:pPr>
        <w:pStyle w:val="3"/>
        <w:rPr>
          <w:lang w:val="en-US"/>
        </w:rPr>
      </w:pPr>
      <w:bookmarkStart w:id="33" w:name="_Toc493570287"/>
      <w:r w:rsidRPr="00585FE3">
        <w:rPr>
          <w:rFonts w:hint="eastAsia"/>
          <w:lang w:val="en-US"/>
        </w:rPr>
        <w:t>2.4</w:t>
      </w:r>
      <w:r w:rsidR="00C76EC9" w:rsidRPr="00585FE3">
        <w:rPr>
          <w:rFonts w:hint="eastAsia"/>
          <w:lang w:val="en-US"/>
        </w:rPr>
        <w:t xml:space="preserve">.5 </w:t>
      </w:r>
      <w:r w:rsidR="00C76EC9" w:rsidRPr="00585FE3">
        <w:rPr>
          <w:rFonts w:hint="eastAsia"/>
          <w:lang w:val="en-US"/>
        </w:rPr>
        <w:t>基于内容的推荐</w:t>
      </w:r>
      <w:bookmarkEnd w:id="33"/>
    </w:p>
    <w:p w14:paraId="33B7E75B" w14:textId="643AF9F6"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是利用物品的内容信息，先算出物品的相似度，然后根据用户过去喜欢的物品，来向用户推荐与这些记录相似的物品。物品间相似度计算方法很多，这里采用</w:t>
      </w:r>
      <w:r w:rsidR="009B036E">
        <w:rPr>
          <w:rFonts w:ascii="宋体" w:hAnsi="宋体" w:hint="eastAsia"/>
          <w:bCs/>
        </w:rPr>
        <w:t>Jaccard</w:t>
      </w:r>
      <w:r w:rsidRPr="003C7F64">
        <w:rPr>
          <w:rFonts w:hint="eastAsia"/>
          <w:kern w:val="2"/>
        </w:rPr>
        <w:t>公式：</w:t>
      </w:r>
    </w:p>
    <w:p w14:paraId="313365F3"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1BDAF797"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14:paraId="3A592D4E"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0A2BCDD3" w14:textId="169D9FBA" w:rsidR="00ED7AB9" w:rsidRPr="003C7F64" w:rsidRDefault="005540AC" w:rsidP="003C7F64">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sidRPr="009B036E">
        <w:rPr>
          <w:rFonts w:hint="eastAsia"/>
          <w:kern w:val="2"/>
        </w:rPr>
        <w:t>表示电影</w:t>
      </w:r>
      <w:r w:rsidRPr="009B036E">
        <w:rPr>
          <w:rFonts w:hint="eastAsia"/>
          <w:kern w:val="2"/>
        </w:rPr>
        <w:t>u</w:t>
      </w:r>
      <w:r w:rsidRPr="009B036E">
        <w:rPr>
          <w:rFonts w:hint="eastAsia"/>
          <w:kern w:val="2"/>
        </w:rPr>
        <w:t>与电影</w:t>
      </w:r>
      <w:r w:rsidRPr="009B036E">
        <w:rPr>
          <w:rFonts w:hint="eastAsia"/>
          <w:kern w:val="2"/>
        </w:rPr>
        <w:t>v</w:t>
      </w:r>
      <w:r w:rsidRPr="009B036E">
        <w:rPr>
          <w:rFonts w:hint="eastAsia"/>
          <w:kern w:val="2"/>
        </w:rPr>
        <w:t>的相似度，</w:t>
      </w:r>
      <m:oMath>
        <m:r>
          <m:rPr>
            <m:sty m:val="p"/>
          </m:rPr>
          <w:rPr>
            <w:rFonts w:ascii="Cambria Math" w:hAnsi="Cambria Math"/>
            <w:kern w:val="2"/>
          </w:rPr>
          <m:t>N(u)</m:t>
        </m:r>
      </m:oMath>
      <w:r w:rsidRPr="009B036E">
        <w:rPr>
          <w:rFonts w:hint="eastAsia"/>
          <w:kern w:val="2"/>
        </w:rPr>
        <w:t>表示电影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sidRPr="009B036E">
        <w:rPr>
          <w:rFonts w:hint="eastAsia"/>
          <w:kern w:val="2"/>
        </w:rPr>
        <w:t>表示电影</w:t>
      </w:r>
      <w:r w:rsidRPr="009B036E">
        <w:rPr>
          <w:rFonts w:hint="eastAsia"/>
          <w:kern w:val="2"/>
        </w:rPr>
        <w:t>v</w:t>
      </w:r>
      <w:r w:rsidRPr="009B036E">
        <w:rPr>
          <w:rFonts w:hint="eastAsia"/>
          <w:kern w:val="2"/>
        </w:rPr>
        <w:t>的内容</w:t>
      </w:r>
      <w:r w:rsidR="00C76EC9" w:rsidRPr="003C7F64">
        <w:rPr>
          <w:rFonts w:hint="eastAsia"/>
          <w:kern w:val="2"/>
        </w:rPr>
        <w:t>。</w:t>
      </w:r>
    </w:p>
    <w:p w14:paraId="4D83CBE0" w14:textId="55CCA01B" w:rsidR="00ED7AB9" w:rsidRPr="003C7F64" w:rsidRDefault="009B036E" w:rsidP="003C7F64">
      <w:pPr>
        <w:widowControl w:val="0"/>
        <w:spacing w:line="400" w:lineRule="exact"/>
        <w:ind w:firstLineChars="200" w:firstLine="480"/>
        <w:jc w:val="both"/>
        <w:rPr>
          <w:kern w:val="2"/>
        </w:rPr>
      </w:pPr>
      <w:r w:rsidRPr="009B036E">
        <w:rPr>
          <w:rFonts w:hint="eastAsia"/>
          <w:kern w:val="2"/>
        </w:rPr>
        <w:t>如图</w:t>
      </w:r>
      <w:r w:rsidR="00D82CA2">
        <w:rPr>
          <w:rFonts w:hint="eastAsia"/>
          <w:kern w:val="2"/>
        </w:rPr>
        <w:t>2-12</w:t>
      </w:r>
      <w:r w:rsidRPr="009B036E">
        <w:rPr>
          <w:rFonts w:hint="eastAsia"/>
          <w:kern w:val="2"/>
        </w:rPr>
        <w:t>所示，电影</w:t>
      </w:r>
      <w:r w:rsidRPr="009B036E">
        <w:rPr>
          <w:rFonts w:hint="eastAsia"/>
          <w:kern w:val="2"/>
        </w:rPr>
        <w:t>A</w:t>
      </w:r>
      <w:r w:rsidRPr="009B036E">
        <w:rPr>
          <w:rFonts w:hint="eastAsia"/>
          <w:kern w:val="2"/>
        </w:rPr>
        <w:t>类型为</w:t>
      </w:r>
      <w:r w:rsidRPr="009B036E">
        <w:rPr>
          <w:kern w:val="2"/>
        </w:rPr>
        <w:t>“</w:t>
      </w:r>
      <w:r w:rsidRPr="009B036E">
        <w:rPr>
          <w:rFonts w:hint="eastAsia"/>
          <w:kern w:val="2"/>
        </w:rPr>
        <w:t>爱情，浪漫</w:t>
      </w:r>
      <w:r w:rsidRPr="009B036E">
        <w:rPr>
          <w:kern w:val="2"/>
        </w:rPr>
        <w:t>”</w:t>
      </w:r>
      <w:r w:rsidRPr="009B036E">
        <w:rPr>
          <w:rFonts w:hint="eastAsia"/>
          <w:kern w:val="2"/>
        </w:rPr>
        <w:t>，电影</w:t>
      </w:r>
      <w:r w:rsidRPr="009B036E">
        <w:rPr>
          <w:rFonts w:hint="eastAsia"/>
          <w:kern w:val="2"/>
        </w:rPr>
        <w:t>B</w:t>
      </w:r>
      <w:r w:rsidRPr="009B036E">
        <w:rPr>
          <w:rFonts w:hint="eastAsia"/>
          <w:kern w:val="2"/>
        </w:rPr>
        <w:t>类性为“恐怖，惊悚”，电影</w:t>
      </w:r>
      <w:r w:rsidRPr="009B036E">
        <w:rPr>
          <w:rFonts w:hint="eastAsia"/>
          <w:kern w:val="2"/>
        </w:rPr>
        <w:t>C</w:t>
      </w:r>
      <w:r w:rsidRPr="009B036E">
        <w:rPr>
          <w:rFonts w:hint="eastAsia"/>
          <w:kern w:val="2"/>
        </w:rPr>
        <w:t>类性为“爱情，浪漫”使用公式</w:t>
      </w:r>
      <w:r w:rsidRPr="009B036E">
        <w:rPr>
          <w:rFonts w:hint="eastAsia"/>
          <w:kern w:val="2"/>
        </w:rPr>
        <w:t>2.5</w:t>
      </w:r>
      <w:r w:rsidRPr="009B036E">
        <w:rPr>
          <w:rFonts w:hint="eastAsia"/>
          <w:kern w:val="2"/>
        </w:rPr>
        <w:t>计算的到电影</w:t>
      </w:r>
      <w:r w:rsidRPr="009B036E">
        <w:rPr>
          <w:rFonts w:hint="eastAsia"/>
          <w:kern w:val="2"/>
        </w:rPr>
        <w:t>A</w:t>
      </w:r>
      <w:r w:rsidRPr="009B036E">
        <w:rPr>
          <w:rFonts w:hint="eastAsia"/>
          <w:kern w:val="2"/>
        </w:rPr>
        <w:t>与</w:t>
      </w:r>
      <w:r w:rsidRPr="009B036E">
        <w:rPr>
          <w:rFonts w:hint="eastAsia"/>
          <w:kern w:val="2"/>
        </w:rPr>
        <w:t>B</w:t>
      </w:r>
      <w:r w:rsidRPr="009B036E">
        <w:rPr>
          <w:rFonts w:hint="eastAsia"/>
          <w:kern w:val="2"/>
        </w:rPr>
        <w:t>的相似度为</w:t>
      </w:r>
      <w:r w:rsidRPr="009B036E">
        <w:rPr>
          <w:rFonts w:hint="eastAsia"/>
          <w:kern w:val="2"/>
        </w:rPr>
        <w:t>0</w:t>
      </w:r>
      <w:r w:rsidRPr="009B036E">
        <w:rPr>
          <w:rFonts w:hint="eastAsia"/>
          <w:kern w:val="2"/>
        </w:rPr>
        <w:t>，电影</w:t>
      </w:r>
      <w:r w:rsidRPr="009B036E">
        <w:rPr>
          <w:rFonts w:hint="eastAsia"/>
          <w:kern w:val="2"/>
        </w:rPr>
        <w:t>A</w:t>
      </w:r>
      <w:r w:rsidRPr="009B036E">
        <w:rPr>
          <w:rFonts w:hint="eastAsia"/>
          <w:kern w:val="2"/>
        </w:rPr>
        <w:t>与</w:t>
      </w:r>
      <w:r w:rsidRPr="009B036E">
        <w:rPr>
          <w:rFonts w:hint="eastAsia"/>
          <w:kern w:val="2"/>
        </w:rPr>
        <w:t>C</w:t>
      </w:r>
      <w:r w:rsidRPr="009B036E">
        <w:rPr>
          <w:rFonts w:hint="eastAsia"/>
          <w:kern w:val="2"/>
        </w:rPr>
        <w:t>的相似度为</w:t>
      </w:r>
      <w:r w:rsidRPr="009B036E">
        <w:rPr>
          <w:rFonts w:hint="eastAsia"/>
          <w:kern w:val="2"/>
        </w:rPr>
        <w:t>1</w:t>
      </w:r>
      <w:r w:rsidRPr="009B036E">
        <w:rPr>
          <w:rFonts w:hint="eastAsia"/>
          <w:kern w:val="2"/>
        </w:rPr>
        <w:t>，用户甲喜欢电影，故系统会将</w:t>
      </w:r>
      <w:r w:rsidRPr="009B036E">
        <w:rPr>
          <w:rFonts w:hint="eastAsia"/>
          <w:kern w:val="2"/>
        </w:rPr>
        <w:t>C</w:t>
      </w:r>
      <w:r w:rsidRPr="009B036E">
        <w:rPr>
          <w:rFonts w:hint="eastAsia"/>
          <w:kern w:val="2"/>
        </w:rPr>
        <w:t>推荐给甲</w:t>
      </w:r>
      <w:r w:rsidR="00C76EC9" w:rsidRPr="003C7F64">
        <w:rPr>
          <w:rFonts w:hint="eastAsia"/>
          <w:kern w:val="2"/>
        </w:rPr>
        <w:t>。</w:t>
      </w:r>
    </w:p>
    <w:p w14:paraId="5431415E" w14:textId="77777777" w:rsidR="00ED7AB9" w:rsidRDefault="000623B2" w:rsidP="00423B5E">
      <w:pPr>
        <w:spacing w:beforeLines="50" w:before="120" w:line="360" w:lineRule="auto"/>
        <w:jc w:val="center"/>
        <w:rPr>
          <w:rFonts w:ascii="宋体" w:hAnsi="宋体"/>
          <w:bCs/>
          <w:sz w:val="20"/>
          <w:szCs w:val="20"/>
        </w:rPr>
      </w:pPr>
      <w:r w:rsidRPr="00726564">
        <w:rPr>
          <w:rFonts w:ascii="宋体" w:hAnsi="宋体"/>
          <w:noProof/>
          <w:sz w:val="20"/>
          <w:szCs w:val="20"/>
        </w:rPr>
        <w:lastRenderedPageBreak/>
        <w:drawing>
          <wp:inline distT="0" distB="0" distL="0" distR="0" wp14:anchorId="09C963C1" wp14:editId="0E04AC06">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7125" cy="2042795"/>
                    </a:xfrm>
                    <a:prstGeom prst="rect">
                      <a:avLst/>
                    </a:prstGeom>
                    <a:noFill/>
                    <a:ln>
                      <a:noFill/>
                    </a:ln>
                  </pic:spPr>
                </pic:pic>
              </a:graphicData>
            </a:graphic>
          </wp:inline>
        </w:drawing>
      </w:r>
    </w:p>
    <w:p w14:paraId="00A589B2" w14:textId="095B6DC2"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14:paraId="69A01D45" w14:textId="77777777" w:rsidR="00D54E60" w:rsidRDefault="00D54E60" w:rsidP="00D54E60">
      <w:pPr>
        <w:pStyle w:val="2"/>
      </w:pPr>
      <w:bookmarkStart w:id="34" w:name="_Toc493570288"/>
      <w:r>
        <w:rPr>
          <w:rFonts w:hint="eastAsia"/>
        </w:rPr>
        <w:t xml:space="preserve">2.5 </w:t>
      </w:r>
      <w:r>
        <w:rPr>
          <w:rFonts w:hint="eastAsia"/>
        </w:rPr>
        <w:t>本章小结</w:t>
      </w:r>
      <w:bookmarkEnd w:id="34"/>
    </w:p>
    <w:p w14:paraId="2EF7E716" w14:textId="4A70A35A" w:rsidR="00AB1710" w:rsidRPr="00B14682" w:rsidRDefault="00B05B35" w:rsidP="00B14682">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w:t>
      </w:r>
      <w:r w:rsidR="00FE18A5" w:rsidRPr="00B14682">
        <w:rPr>
          <w:rFonts w:hint="eastAsia"/>
          <w:kern w:val="2"/>
        </w:rPr>
        <w:t>以及相关框架，并阐述了其优越性。介绍了大数据技术的相关框架及工作原理，同时简单的介绍了推荐系统以及常用的推荐算法。</w:t>
      </w:r>
    </w:p>
    <w:p w14:paraId="2C8D793B" w14:textId="1288A61A" w:rsidR="00B05B35" w:rsidRPr="00FE18A5" w:rsidRDefault="00AB1710" w:rsidP="00AB1710">
      <w:r>
        <w:br w:type="page"/>
      </w:r>
    </w:p>
    <w:p w14:paraId="7768FC39" w14:textId="64E428C4" w:rsidR="00ED7AB9" w:rsidRPr="00B23505" w:rsidRDefault="00E47EA1">
      <w:pPr>
        <w:pStyle w:val="1"/>
        <w:rPr>
          <w:rFonts w:ascii="黑体" w:hAnsi="黑体" w:cs="Times New Roman"/>
          <w:lang w:val="en-US"/>
        </w:rPr>
      </w:pPr>
      <w:bookmarkStart w:id="35" w:name="_Toc493570289"/>
      <w:r>
        <w:rPr>
          <w:rFonts w:ascii="黑体" w:hAnsi="黑体" w:cs="Times New Roman"/>
          <w:lang w:val="en-US"/>
        </w:rPr>
        <w:lastRenderedPageBreak/>
        <w:t>第3</w:t>
      </w:r>
      <w:r w:rsidR="00C76EC9" w:rsidRPr="00B23505">
        <w:rPr>
          <w:rFonts w:ascii="黑体" w:hAnsi="黑体" w:cs="Times New Roman"/>
          <w:lang w:val="en-US"/>
        </w:rPr>
        <w:t>章 基于Spark 的推荐系统设计</w:t>
      </w:r>
      <w:bookmarkEnd w:id="35"/>
      <w:r w:rsidR="00C76EC9" w:rsidRPr="00B23505">
        <w:rPr>
          <w:rFonts w:ascii="黑体" w:hAnsi="黑体" w:cs="Times New Roman"/>
          <w:lang w:val="en-US"/>
        </w:rPr>
        <w:t xml:space="preserve"> </w:t>
      </w:r>
    </w:p>
    <w:p w14:paraId="11A1109E" w14:textId="77777777" w:rsidR="00AC6958" w:rsidRDefault="00AC6958" w:rsidP="00AC6958">
      <w:pPr>
        <w:pStyle w:val="2"/>
      </w:pPr>
      <w:bookmarkStart w:id="36" w:name="_Toc493570290"/>
      <w:r w:rsidRPr="00E47EA1">
        <w:t xml:space="preserve">3.1 </w:t>
      </w:r>
      <w:r w:rsidRPr="00E47EA1">
        <w:t>推荐系统离线计算</w:t>
      </w:r>
      <w:bookmarkEnd w:id="36"/>
    </w:p>
    <w:p w14:paraId="6B074541" w14:textId="7A3B2BC8" w:rsidR="00AC6958" w:rsidRPr="00585FE3" w:rsidRDefault="00AC6958" w:rsidP="00AC6958">
      <w:pPr>
        <w:pStyle w:val="3"/>
        <w:rPr>
          <w:lang w:val="en-US"/>
        </w:rPr>
      </w:pPr>
      <w:bookmarkStart w:id="37" w:name="_Toc493570291"/>
      <w:r w:rsidRPr="00585FE3">
        <w:rPr>
          <w:lang w:val="en-US"/>
        </w:rPr>
        <w:t xml:space="preserve">3.1.1 </w:t>
      </w:r>
      <w:r w:rsidRPr="00585FE3">
        <w:rPr>
          <w:lang w:val="en-US"/>
        </w:rPr>
        <w:t>业务需求分析</w:t>
      </w:r>
      <w:bookmarkEnd w:id="37"/>
    </w:p>
    <w:p w14:paraId="10F8AFE0" w14:textId="601FC60E" w:rsidR="00AC6958" w:rsidRPr="00B14682" w:rsidRDefault="00AC6958" w:rsidP="00B14682">
      <w:pPr>
        <w:widowControl w:val="0"/>
        <w:spacing w:line="400" w:lineRule="exact"/>
        <w:ind w:firstLineChars="200" w:firstLine="480"/>
        <w:jc w:val="both"/>
        <w:rPr>
          <w:kern w:val="2"/>
        </w:rPr>
      </w:pPr>
      <w:r w:rsidRPr="00B14682">
        <w:rPr>
          <w:kern w:val="2"/>
        </w:rPr>
        <w:t>推荐系统</w:t>
      </w:r>
      <w:r w:rsidR="00DF11EF" w:rsidRPr="00B14682">
        <w:rPr>
          <w:kern w:val="2"/>
        </w:rPr>
        <w:t>在数据基础构建阶段有大量的耗时操作比如模型训练，中间数据计算</w:t>
      </w:r>
      <w:r w:rsidR="00C1135D">
        <w:rPr>
          <w:kern w:val="2"/>
        </w:rPr>
        <w:t>（</w:t>
      </w:r>
      <w:r w:rsidRPr="00B14682">
        <w:rPr>
          <w:kern w:val="2"/>
        </w:rPr>
        <w:t>线性分类器参数</w:t>
      </w:r>
      <w:r w:rsidR="00C1135D">
        <w:rPr>
          <w:rFonts w:hint="eastAsia"/>
          <w:kern w:val="2"/>
        </w:rPr>
        <w:t>）</w:t>
      </w:r>
      <w:r w:rsidRPr="00B14682">
        <w:rPr>
          <w:kern w:val="2"/>
        </w:rPr>
        <w:t>，协同过滤中</w:t>
      </w:r>
      <w:r w:rsidRPr="00B14682">
        <w:rPr>
          <w:kern w:val="2"/>
        </w:rPr>
        <w:t>item</w:t>
      </w:r>
      <w:r w:rsidRPr="00B14682">
        <w:rPr>
          <w:kern w:val="2"/>
        </w:rPr>
        <w:t>的相似矩阵的计算，用户画像</w:t>
      </w:r>
      <w:r w:rsidR="00437EBD" w:rsidRPr="00B14682">
        <w:rPr>
          <w:rFonts w:hint="eastAsia"/>
          <w:kern w:val="2"/>
        </w:rPr>
        <w:t>构建</w:t>
      </w:r>
      <w:r w:rsidRPr="00B14682">
        <w:rPr>
          <w:kern w:val="2"/>
        </w:rPr>
        <w:t>，关联规则的发现等</w:t>
      </w:r>
      <w:r w:rsidR="001C1F91" w:rsidRPr="00B14682">
        <w:rPr>
          <w:rFonts w:hint="eastAsia"/>
          <w:kern w:val="2"/>
        </w:rPr>
        <w:t>等</w:t>
      </w:r>
      <w:r w:rsidRPr="00B14682">
        <w:rPr>
          <w:kern w:val="2"/>
        </w:rPr>
        <w:t>，</w:t>
      </w:r>
      <w:r w:rsidR="0066758D" w:rsidRPr="00B14682">
        <w:rPr>
          <w:kern w:val="2"/>
        </w:rPr>
        <w:t>这些计算通常比较复杂并且有大量的数据库查询操作，计算周期长，</w:t>
      </w:r>
      <w:r w:rsidRPr="00B14682">
        <w:rPr>
          <w:kern w:val="2"/>
        </w:rPr>
        <w:t>是算法</w:t>
      </w:r>
      <w:r w:rsidR="003E319D" w:rsidRPr="00B14682">
        <w:rPr>
          <w:rFonts w:hint="eastAsia"/>
          <w:kern w:val="2"/>
        </w:rPr>
        <w:t>性能</w:t>
      </w:r>
      <w:r w:rsidRPr="00B14682">
        <w:rPr>
          <w:kern w:val="2"/>
        </w:rPr>
        <w:t>的</w:t>
      </w:r>
      <w:r w:rsidR="0066758D" w:rsidRPr="00B14682">
        <w:rPr>
          <w:rFonts w:hint="eastAsia"/>
          <w:kern w:val="2"/>
        </w:rPr>
        <w:t>主要</w:t>
      </w:r>
      <w:r w:rsidRPr="00B14682">
        <w:rPr>
          <w:kern w:val="2"/>
        </w:rPr>
        <w:t>瓶颈，</w:t>
      </w:r>
      <w:r w:rsidR="0066758D" w:rsidRPr="00B14682">
        <w:rPr>
          <w:rFonts w:hint="eastAsia"/>
          <w:kern w:val="2"/>
        </w:rPr>
        <w:t>因此</w:t>
      </w:r>
      <w:r w:rsidR="0066758D" w:rsidRPr="00B14682">
        <w:rPr>
          <w:kern w:val="2"/>
        </w:rPr>
        <w:t>需要通过离线计算获得，</w:t>
      </w:r>
      <w:r w:rsidRPr="00B14682">
        <w:rPr>
          <w:kern w:val="2"/>
        </w:rPr>
        <w:t>为实时推荐提供数据基础，</w:t>
      </w:r>
      <w:r w:rsidR="0015256B" w:rsidRPr="00B14682">
        <w:rPr>
          <w:rFonts w:hint="eastAsia"/>
          <w:kern w:val="2"/>
        </w:rPr>
        <w:t>最后</w:t>
      </w:r>
      <w:r w:rsidRPr="00B14682">
        <w:rPr>
          <w:kern w:val="2"/>
        </w:rPr>
        <w:t>通过实时数据校正计算结果，从而达到近乎即时的推荐。</w:t>
      </w:r>
    </w:p>
    <w:p w14:paraId="2F7FCF29" w14:textId="17B399CB" w:rsidR="00AC6958" w:rsidRPr="00585FE3" w:rsidRDefault="00AC6958" w:rsidP="00AC6958">
      <w:pPr>
        <w:pStyle w:val="3"/>
        <w:rPr>
          <w:lang w:val="en-US"/>
        </w:rPr>
      </w:pPr>
      <w:bookmarkStart w:id="38" w:name="_Toc493570292"/>
      <w:r w:rsidRPr="00585FE3">
        <w:rPr>
          <w:lang w:val="en-US"/>
        </w:rPr>
        <w:t xml:space="preserve">3.1.2 </w:t>
      </w:r>
      <w:r w:rsidRPr="00585FE3">
        <w:rPr>
          <w:rFonts w:hint="eastAsia"/>
          <w:lang w:val="en-US"/>
        </w:rPr>
        <w:t>功能需求和</w:t>
      </w:r>
      <w:r w:rsidRPr="00585FE3">
        <w:rPr>
          <w:lang w:val="en-US"/>
        </w:rPr>
        <w:t>系统整体结构</w:t>
      </w:r>
      <w:bookmarkEnd w:id="38"/>
    </w:p>
    <w:p w14:paraId="553B26DE" w14:textId="2EAC8D03" w:rsidR="00AC6958" w:rsidRPr="00B14682" w:rsidRDefault="00DF11EF" w:rsidP="00B14682">
      <w:pPr>
        <w:widowControl w:val="0"/>
        <w:spacing w:line="400" w:lineRule="exact"/>
        <w:ind w:firstLineChars="200" w:firstLine="480"/>
        <w:jc w:val="both"/>
        <w:rPr>
          <w:kern w:val="2"/>
        </w:rPr>
      </w:pPr>
      <w:r w:rsidRPr="00B14682">
        <w:rPr>
          <w:rFonts w:hint="eastAsia"/>
          <w:kern w:val="2"/>
        </w:rPr>
        <w:t>离线数据的存储过程是当</w:t>
      </w:r>
      <w:r w:rsidR="00AC6958" w:rsidRPr="00B14682">
        <w:rPr>
          <w:kern w:val="2"/>
        </w:rPr>
        <w:t>新数据产生时，我们通过</w:t>
      </w:r>
      <w:r w:rsidR="00AC6958" w:rsidRPr="00B14682">
        <w:rPr>
          <w:kern w:val="2"/>
        </w:rPr>
        <w:t>flume/sqoop</w:t>
      </w:r>
      <w:r w:rsidR="00AC6958" w:rsidRPr="00B14682">
        <w:rPr>
          <w:kern w:val="2"/>
        </w:rPr>
        <w:t>（用于关系型数据库）将其收集到</w:t>
      </w:r>
      <w:r w:rsidR="00AC6958" w:rsidRPr="00B14682">
        <w:rPr>
          <w:kern w:val="2"/>
        </w:rPr>
        <w:t>hdfs</w:t>
      </w:r>
      <w:r w:rsidR="00AC6958" w:rsidRPr="00B14682">
        <w:rPr>
          <w:kern w:val="2"/>
        </w:rPr>
        <w:t>中，每半小时存放到</w:t>
      </w:r>
      <w:r w:rsidR="00AC6958" w:rsidRPr="00B14682">
        <w:rPr>
          <w:kern w:val="2"/>
        </w:rPr>
        <w:t>hdfs</w:t>
      </w:r>
      <w:r w:rsidR="00AC6958" w:rsidRPr="00B14682">
        <w:rPr>
          <w:kern w:val="2"/>
        </w:rPr>
        <w:t>的一个目录中，然后进行批处理</w:t>
      </w:r>
      <w:r w:rsidR="00247FB7">
        <w:rPr>
          <w:kern w:val="2"/>
        </w:rPr>
        <w:t>（</w:t>
      </w:r>
      <w:r w:rsidR="00AC6958" w:rsidRPr="00B14682">
        <w:rPr>
          <w:kern w:val="2"/>
        </w:rPr>
        <w:t>可以使用</w:t>
      </w:r>
      <w:r w:rsidR="00AC6958" w:rsidRPr="00B14682">
        <w:rPr>
          <w:kern w:val="2"/>
        </w:rPr>
        <w:t>mapReduce</w:t>
      </w:r>
      <w:r w:rsidR="00AC6958" w:rsidRPr="00B14682">
        <w:rPr>
          <w:kern w:val="2"/>
        </w:rPr>
        <w:t>或</w:t>
      </w:r>
      <w:r w:rsidR="00B74884">
        <w:rPr>
          <w:rFonts w:hint="eastAsia"/>
          <w:kern w:val="2"/>
        </w:rPr>
        <w:tab/>
      </w:r>
      <w:r w:rsidR="00AC6958" w:rsidRPr="00B14682">
        <w:rPr>
          <w:kern w:val="2"/>
        </w:rPr>
        <w:t>者</w:t>
      </w:r>
      <w:r w:rsidR="00AC6958" w:rsidRPr="00B14682">
        <w:rPr>
          <w:kern w:val="2"/>
        </w:rPr>
        <w:t>sp</w:t>
      </w:r>
      <w:r w:rsidR="00247FB7">
        <w:rPr>
          <w:kern w:val="2"/>
        </w:rPr>
        <w:t>ark</w:t>
      </w:r>
      <w:r w:rsidR="00247FB7">
        <w:rPr>
          <w:kern w:val="2"/>
        </w:rPr>
        <w:t>）</w:t>
      </w:r>
      <w:r w:rsidR="00AC6958" w:rsidRPr="00B14682">
        <w:rPr>
          <w:kern w:val="2"/>
        </w:rPr>
        <w:t>处理完后倒入</w:t>
      </w:r>
      <w:r w:rsidR="00AC6958" w:rsidRPr="00B14682">
        <w:rPr>
          <w:kern w:val="2"/>
        </w:rPr>
        <w:t>impala, impala</w:t>
      </w:r>
      <w:r w:rsidR="00AC6958" w:rsidRPr="00B14682">
        <w:rPr>
          <w:kern w:val="2"/>
        </w:rPr>
        <w:t>是一个</w:t>
      </w:r>
      <w:r w:rsidR="00AC6958" w:rsidRPr="00B14682">
        <w:rPr>
          <w:kern w:val="2"/>
        </w:rPr>
        <w:t>sql</w:t>
      </w:r>
      <w:r w:rsidR="00AC6958" w:rsidRPr="00B14682">
        <w:rPr>
          <w:kern w:val="2"/>
        </w:rPr>
        <w:t>引擎，</w:t>
      </w:r>
      <w:r w:rsidR="00F65C6F" w:rsidRPr="00B14682">
        <w:rPr>
          <w:rFonts w:hint="eastAsia"/>
          <w:kern w:val="2"/>
        </w:rPr>
        <w:t>能够通过</w:t>
      </w:r>
      <w:r w:rsidR="00F65C6F" w:rsidRPr="00B14682">
        <w:rPr>
          <w:rFonts w:hint="eastAsia"/>
          <w:kern w:val="2"/>
        </w:rPr>
        <w:t>sql</w:t>
      </w:r>
      <w:r w:rsidR="00F65C6F" w:rsidRPr="00B14682">
        <w:rPr>
          <w:rFonts w:hint="eastAsia"/>
          <w:kern w:val="2"/>
        </w:rPr>
        <w:t>语句查询存储在</w:t>
      </w:r>
      <w:r w:rsidR="00F65C6F" w:rsidRPr="00B14682">
        <w:rPr>
          <w:rFonts w:hint="eastAsia"/>
          <w:kern w:val="2"/>
        </w:rPr>
        <w:t>Hadoop</w:t>
      </w:r>
      <w:r w:rsidR="00F65C6F" w:rsidRPr="00B14682">
        <w:rPr>
          <w:rFonts w:hint="eastAsia"/>
          <w:kern w:val="2"/>
        </w:rPr>
        <w:t>的</w:t>
      </w:r>
      <w:r w:rsidR="00F65C6F" w:rsidRPr="00B14682">
        <w:rPr>
          <w:rFonts w:hint="eastAsia"/>
          <w:kern w:val="2"/>
        </w:rPr>
        <w:t>HDFS</w:t>
      </w:r>
      <w:r w:rsidR="00F65C6F" w:rsidRPr="00B14682">
        <w:rPr>
          <w:rFonts w:hint="eastAsia"/>
          <w:kern w:val="2"/>
        </w:rPr>
        <w:t>和</w:t>
      </w:r>
      <w:r w:rsidR="00F65C6F" w:rsidRPr="00B14682">
        <w:rPr>
          <w:rFonts w:hint="eastAsia"/>
          <w:kern w:val="2"/>
        </w:rPr>
        <w:t>HBase</w:t>
      </w:r>
      <w:r w:rsidR="00F65C6F" w:rsidRPr="00B14682">
        <w:rPr>
          <w:rFonts w:hint="eastAsia"/>
          <w:kern w:val="2"/>
        </w:rPr>
        <w:t>中的</w:t>
      </w:r>
      <w:r w:rsidR="00F65C6F" w:rsidRPr="00B14682">
        <w:rPr>
          <w:rFonts w:hint="eastAsia"/>
          <w:kern w:val="2"/>
        </w:rPr>
        <w:t>PB</w:t>
      </w:r>
      <w:r w:rsidR="00F65C6F" w:rsidRPr="00B14682">
        <w:rPr>
          <w:rFonts w:hint="eastAsia"/>
          <w:kern w:val="2"/>
        </w:rPr>
        <w:t>级大</w:t>
      </w:r>
      <w:r w:rsidR="00437EBD" w:rsidRPr="00B14682">
        <w:rPr>
          <w:rFonts w:hint="eastAsia"/>
          <w:kern w:val="2"/>
        </w:rPr>
        <w:t>数据</w:t>
      </w:r>
      <w:r w:rsidR="00F65C6F" w:rsidRPr="00B14682">
        <w:rPr>
          <w:rFonts w:hint="eastAsia"/>
          <w:kern w:val="2"/>
        </w:rPr>
        <w:t>。</w:t>
      </w:r>
    </w:p>
    <w:p w14:paraId="594EFDB8" w14:textId="6E2C0FDB" w:rsidR="00AC6958" w:rsidRPr="00B14682" w:rsidRDefault="00AC6958" w:rsidP="00B14682">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t>具体设计架构见图</w:t>
      </w:r>
      <w:r w:rsidR="009D739E">
        <w:rPr>
          <w:rFonts w:hint="eastAsia"/>
          <w:kern w:val="2"/>
        </w:rPr>
        <w:t>3-1</w:t>
      </w:r>
      <w:r w:rsidRPr="00B14682">
        <w:rPr>
          <w:rFonts w:hint="eastAsia"/>
          <w:kern w:val="2"/>
        </w:rPr>
        <w:t>。</w:t>
      </w:r>
    </w:p>
    <w:p w14:paraId="46686B56" w14:textId="77777777" w:rsidR="00AC6958" w:rsidRPr="003D6319" w:rsidRDefault="000623B2" w:rsidP="003D6319">
      <w:pPr>
        <w:spacing w:beforeLines="50" w:before="120" w:line="360" w:lineRule="auto"/>
        <w:jc w:val="center"/>
        <w:rPr>
          <w:rFonts w:ascii="宋体" w:hAnsi="宋体"/>
          <w:noProof/>
          <w:sz w:val="20"/>
          <w:szCs w:val="20"/>
        </w:rPr>
      </w:pPr>
      <w:r w:rsidRPr="003D6319">
        <w:rPr>
          <w:rFonts w:ascii="宋体" w:hAnsi="宋体"/>
          <w:noProof/>
          <w:sz w:val="20"/>
          <w:szCs w:val="20"/>
        </w:rPr>
        <w:drawing>
          <wp:inline distT="0" distB="0" distL="0" distR="0" wp14:anchorId="64480B8A" wp14:editId="7EA67E00">
            <wp:extent cx="4199436" cy="215342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t="7617"/>
                    <a:stretch>
                      <a:fillRect/>
                    </a:stretch>
                  </pic:blipFill>
                  <pic:spPr bwMode="auto">
                    <a:xfrm>
                      <a:off x="0" y="0"/>
                      <a:ext cx="4211861" cy="2159793"/>
                    </a:xfrm>
                    <a:prstGeom prst="rect">
                      <a:avLst/>
                    </a:prstGeom>
                    <a:noFill/>
                    <a:ln>
                      <a:noFill/>
                    </a:ln>
                  </pic:spPr>
                </pic:pic>
              </a:graphicData>
            </a:graphic>
          </wp:inline>
        </w:drawing>
      </w:r>
    </w:p>
    <w:p w14:paraId="2EEAA6DF" w14:textId="5393B659" w:rsidR="00AC6958" w:rsidRPr="00D55525" w:rsidRDefault="00AC6958" w:rsidP="00D55525">
      <w:pPr>
        <w:pStyle w:val="21"/>
        <w:ind w:firstLineChars="0" w:firstLine="0"/>
        <w:rPr>
          <w:b/>
          <w:bCs/>
        </w:rPr>
      </w:pPr>
      <w:r w:rsidRPr="00D55525">
        <w:rPr>
          <w:rFonts w:hint="eastAsia"/>
          <w:b/>
          <w:bCs/>
        </w:rPr>
        <w:t>图</w:t>
      </w:r>
      <w:r w:rsidR="009D739E">
        <w:rPr>
          <w:rFonts w:hint="eastAsia"/>
          <w:b/>
          <w:bCs/>
        </w:rPr>
        <w:t>3-1</w:t>
      </w:r>
      <w:r w:rsidRPr="00D55525">
        <w:rPr>
          <w:rFonts w:hint="eastAsia"/>
          <w:b/>
          <w:bCs/>
        </w:rPr>
        <w:t xml:space="preserve"> </w:t>
      </w:r>
      <w:r w:rsidRPr="009D739E">
        <w:rPr>
          <w:rFonts w:hint="eastAsia"/>
          <w:bCs/>
        </w:rPr>
        <w:t>离线计算系统架构</w:t>
      </w:r>
    </w:p>
    <w:p w14:paraId="7B695043" w14:textId="06DD8D91" w:rsidR="003621E2" w:rsidRPr="00B14682" w:rsidRDefault="00AC6958" w:rsidP="00B14682">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进行预计算。离线计算的模式与批处理为主，我们使用</w:t>
      </w:r>
      <w:r w:rsidRPr="00B14682">
        <w:rPr>
          <w:rFonts w:hint="eastAsia"/>
          <w:kern w:val="2"/>
        </w:rPr>
        <w:t>Hadoop</w:t>
      </w:r>
      <w:r w:rsidRPr="00B14682">
        <w:rPr>
          <w:rFonts w:hint="eastAsia"/>
          <w:kern w:val="2"/>
        </w:rPr>
        <w:t>的</w:t>
      </w:r>
      <w:r w:rsidRPr="00B14682">
        <w:rPr>
          <w:rFonts w:hint="eastAsia"/>
          <w:kern w:val="2"/>
        </w:rPr>
        <w:t>Map-Reduce</w:t>
      </w:r>
      <w:r w:rsidRPr="00B14682">
        <w:rPr>
          <w:rFonts w:hint="eastAsia"/>
          <w:kern w:val="2"/>
        </w:rPr>
        <w:t>方式进行：</w:t>
      </w:r>
    </w:p>
    <w:tbl>
      <w:tblPr>
        <w:tblW w:w="0" w:type="auto"/>
        <w:tblBorders>
          <w:top w:val="single" w:sz="4" w:space="0" w:color="7F7F7F"/>
          <w:bottom w:val="single" w:sz="4" w:space="0" w:color="7F7F7F"/>
        </w:tblBorders>
        <w:tblLook w:val="04A0" w:firstRow="1" w:lastRow="0" w:firstColumn="1" w:lastColumn="0" w:noHBand="0" w:noVBand="1"/>
      </w:tblPr>
      <w:tblGrid>
        <w:gridCol w:w="8302"/>
      </w:tblGrid>
      <w:tr w:rsidR="00AC6958" w14:paraId="2A3FECDE" w14:textId="77777777" w:rsidTr="00726564">
        <w:trPr>
          <w:trHeight w:val="297"/>
        </w:trPr>
        <w:tc>
          <w:tcPr>
            <w:tcW w:w="8302" w:type="dxa"/>
            <w:tcBorders>
              <w:bottom w:val="single" w:sz="4" w:space="0" w:color="7F7F7F"/>
            </w:tcBorders>
            <w:shd w:val="clear" w:color="auto" w:fill="auto"/>
          </w:tcPr>
          <w:p w14:paraId="124633DA"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lastRenderedPageBreak/>
              <w:t>批处理计算伪代码：</w:t>
            </w:r>
          </w:p>
        </w:tc>
      </w:tr>
      <w:tr w:rsidR="00AC6958" w14:paraId="7BBAA769" w14:textId="77777777" w:rsidTr="00726564">
        <w:trPr>
          <w:trHeight w:val="927"/>
        </w:trPr>
        <w:tc>
          <w:tcPr>
            <w:tcW w:w="8302" w:type="dxa"/>
            <w:shd w:val="clear" w:color="auto" w:fill="auto"/>
          </w:tcPr>
          <w:p w14:paraId="716EBCBD"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14:paraId="404B926D"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14:paraId="2E3D2B80"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14:paraId="441C9526" w14:textId="39CD4229" w:rsidR="00AC6958" w:rsidRPr="00DA3D13" w:rsidRDefault="00AC6958" w:rsidP="00DA3D13">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14:paraId="1792A860" w14:textId="2B692E82" w:rsidR="00AC6958" w:rsidRPr="00871508" w:rsidRDefault="00AC6958" w:rsidP="00CB59D1">
      <w:pPr>
        <w:widowControl w:val="0"/>
        <w:spacing w:line="400" w:lineRule="exact"/>
        <w:jc w:val="both"/>
        <w:rPr>
          <w:kern w:val="2"/>
        </w:rPr>
      </w:pPr>
      <w:r w:rsidRPr="00871508">
        <w:rPr>
          <w:rFonts w:hint="eastAsia"/>
          <w:kern w:val="2"/>
        </w:rPr>
        <w:t>一、</w:t>
      </w:r>
      <w:r w:rsidRPr="00871508">
        <w:rPr>
          <w:kern w:val="2"/>
        </w:rPr>
        <w:t>功能需求</w:t>
      </w:r>
    </w:p>
    <w:p w14:paraId="70522EFB" w14:textId="77777777" w:rsidR="00AC6958" w:rsidRPr="00871508" w:rsidRDefault="00AC6958" w:rsidP="00871508">
      <w:pPr>
        <w:widowControl w:val="0"/>
        <w:spacing w:line="400" w:lineRule="exact"/>
        <w:ind w:firstLineChars="200" w:firstLine="480"/>
        <w:jc w:val="both"/>
        <w:rPr>
          <w:kern w:val="2"/>
        </w:rPr>
      </w:pPr>
      <w:r w:rsidRPr="00871508">
        <w:rPr>
          <w:rFonts w:hint="eastAsia"/>
          <w:kern w:val="2"/>
        </w:rPr>
        <w:t>(1)</w:t>
      </w:r>
      <w:r w:rsidRPr="00871508">
        <w:rPr>
          <w:kern w:val="2"/>
        </w:rPr>
        <w:t xml:space="preserve"> </w:t>
      </w:r>
      <w:r w:rsidRPr="00871508">
        <w:rPr>
          <w:kern w:val="2"/>
        </w:rPr>
        <w:t>数据收集</w:t>
      </w:r>
    </w:p>
    <w:p w14:paraId="2EECA744" w14:textId="09ED7845" w:rsidR="00AC6958" w:rsidRPr="009D739E" w:rsidRDefault="00AC6958" w:rsidP="009D739E">
      <w:pPr>
        <w:widowControl w:val="0"/>
        <w:spacing w:line="400" w:lineRule="exact"/>
        <w:ind w:firstLineChars="200" w:firstLine="480"/>
        <w:jc w:val="both"/>
        <w:rPr>
          <w:kern w:val="2"/>
        </w:rPr>
      </w:pPr>
      <w:r w:rsidRPr="00DA3D13">
        <w:rPr>
          <w:rFonts w:hint="eastAsia"/>
          <w:kern w:val="2"/>
        </w:rPr>
        <w:t>数据采集我们使用的是</w:t>
      </w:r>
      <w:r w:rsidRPr="00DA3D13">
        <w:rPr>
          <w:rFonts w:hint="eastAsia"/>
          <w:kern w:val="2"/>
        </w:rPr>
        <w:t>flume</w:t>
      </w:r>
      <w:r w:rsidRPr="00DA3D13">
        <w:rPr>
          <w:rFonts w:hint="eastAsia"/>
          <w:kern w:val="2"/>
        </w:rPr>
        <w:t>框架，该框架主要用于采集</w:t>
      </w:r>
      <w:r w:rsidRPr="00DA3D13">
        <w:rPr>
          <w:kern w:val="2"/>
        </w:rPr>
        <w:t>非关系型数据</w:t>
      </w:r>
      <w:r w:rsidRPr="00DA3D13">
        <w:rPr>
          <w:kern w:val="2"/>
        </w:rPr>
        <w:t>-</w:t>
      </w:r>
      <w:r w:rsidRPr="00DA3D13">
        <w:rPr>
          <w:kern w:val="2"/>
        </w:rPr>
        <w:t>如</w:t>
      </w:r>
      <w:r w:rsidR="00A50FCC" w:rsidRPr="00DA3D13">
        <w:rPr>
          <w:rFonts w:hint="eastAsia"/>
          <w:kern w:val="2"/>
        </w:rPr>
        <w:t>日志信息等</w:t>
      </w:r>
      <w:r w:rsidRPr="00DA3D13">
        <w:rPr>
          <w:kern w:val="2"/>
        </w:rPr>
        <w:t>，</w:t>
      </w:r>
      <w:r w:rsidRPr="00DA3D13">
        <w:rPr>
          <w:kern w:val="2"/>
        </w:rPr>
        <w:t>flume</w:t>
      </w:r>
      <w:r w:rsidRPr="00DA3D13">
        <w:rPr>
          <w:kern w:val="2"/>
        </w:rPr>
        <w:t>为收集、移动大量的日志数据提供了一种可靠的可用的分布式框架，它具有基于流式数据简单灵活的架构，并具有故障转移和恢复机制，为系统提供一定的可靠性和容错能力。</w:t>
      </w:r>
      <w:r w:rsidRPr="00DA3D13">
        <w:rPr>
          <w:kern w:val="2"/>
        </w:rPr>
        <w:t>flume</w:t>
      </w:r>
      <w:r w:rsidRPr="00DA3D13">
        <w:rPr>
          <w:kern w:val="2"/>
        </w:rPr>
        <w:t>需要在产生日志的</w:t>
      </w:r>
      <w:r w:rsidRPr="00DA3D13">
        <w:rPr>
          <w:kern w:val="2"/>
        </w:rPr>
        <w:t>agent</w:t>
      </w:r>
      <w:r w:rsidRPr="00DA3D13">
        <w:rPr>
          <w:rFonts w:hint="eastAsia"/>
          <w:kern w:val="2"/>
        </w:rPr>
        <w:t>结点</w:t>
      </w:r>
      <w:r w:rsidRPr="00DA3D13">
        <w:rPr>
          <w:kern w:val="2"/>
        </w:rPr>
        <w:t>上部署</w:t>
      </w:r>
      <w:r w:rsidRPr="00DA3D13">
        <w:rPr>
          <w:kern w:val="2"/>
        </w:rPr>
        <w:t>,</w:t>
      </w:r>
      <w:r w:rsidRPr="00DA3D13">
        <w:rPr>
          <w:rFonts w:hint="eastAsia"/>
          <w:kern w:val="2"/>
        </w:rPr>
        <w:t>用于</w:t>
      </w:r>
      <w:r w:rsidRPr="00DA3D13">
        <w:rPr>
          <w:kern w:val="2"/>
        </w:rPr>
        <w:t>监听节点产生的数据，</w:t>
      </w:r>
      <w:r w:rsidRPr="00DA3D13">
        <w:rPr>
          <w:kern w:val="2"/>
        </w:rPr>
        <w:t>agent</w:t>
      </w:r>
      <w:r w:rsidRPr="00DA3D13">
        <w:rPr>
          <w:rFonts w:hint="eastAsia"/>
          <w:kern w:val="2"/>
        </w:rPr>
        <w:t>节点</w:t>
      </w:r>
      <w:r w:rsidRPr="00DA3D13">
        <w:rPr>
          <w:kern w:val="2"/>
        </w:rPr>
        <w:t>可以将收集的数据传输给</w:t>
      </w:r>
      <w:r w:rsidRPr="00DA3D13">
        <w:rPr>
          <w:kern w:val="2"/>
        </w:rPr>
        <w:t>collector,</w:t>
      </w:r>
      <w:r w:rsidRPr="00DA3D13">
        <w:rPr>
          <w:rFonts w:hint="eastAsia"/>
          <w:kern w:val="2"/>
        </w:rPr>
        <w:t xml:space="preserve"> </w:t>
      </w:r>
      <w:r w:rsidRPr="00DA3D13">
        <w:rPr>
          <w:kern w:val="2"/>
        </w:rPr>
        <w:t>然后</w:t>
      </w:r>
      <w:r w:rsidRPr="00DA3D13">
        <w:rPr>
          <w:kern w:val="2"/>
        </w:rPr>
        <w:t>collector</w:t>
      </w:r>
      <w:r w:rsidRPr="00DA3D13">
        <w:rPr>
          <w:kern w:val="2"/>
        </w:rPr>
        <w:t>对数据流进行汇总</w:t>
      </w:r>
      <w:r w:rsidR="00F569AD">
        <w:rPr>
          <w:kern w:val="2"/>
        </w:rPr>
        <w:t>（</w:t>
      </w:r>
      <w:r w:rsidR="00494C76" w:rsidRPr="00DA3D13">
        <w:rPr>
          <w:rFonts w:hint="eastAsia"/>
          <w:kern w:val="2"/>
        </w:rPr>
        <w:t>该设计的主要目的</w:t>
      </w:r>
      <w:r w:rsidRPr="00DA3D13">
        <w:rPr>
          <w:rFonts w:hint="eastAsia"/>
          <w:kern w:val="2"/>
        </w:rPr>
        <w:t>是为了</w:t>
      </w:r>
      <w:r w:rsidRPr="00DA3D13">
        <w:rPr>
          <w:kern w:val="2"/>
        </w:rPr>
        <w:t>减少</w:t>
      </w:r>
      <w:r w:rsidRPr="00DA3D13">
        <w:rPr>
          <w:kern w:val="2"/>
        </w:rPr>
        <w:t>hdfs</w:t>
      </w:r>
      <w:r w:rsidRPr="00DA3D13">
        <w:rPr>
          <w:kern w:val="2"/>
        </w:rPr>
        <w:t>中小文件的个数，减轻</w:t>
      </w:r>
      <w:r w:rsidRPr="00DA3D13">
        <w:rPr>
          <w:kern w:val="2"/>
        </w:rPr>
        <w:t>hdfs</w:t>
      </w:r>
      <w:r w:rsidRPr="00DA3D13">
        <w:rPr>
          <w:kern w:val="2"/>
        </w:rPr>
        <w:t>的并发压力</w:t>
      </w:r>
      <w:r w:rsidR="00F569AD">
        <w:rPr>
          <w:kern w:val="2"/>
        </w:rPr>
        <w:t>）</w:t>
      </w:r>
      <w:r w:rsidRPr="00DA3D13">
        <w:rPr>
          <w:kern w:val="2"/>
        </w:rPr>
        <w:t>，</w:t>
      </w:r>
      <w:r w:rsidRPr="00DA3D13">
        <w:rPr>
          <w:rFonts w:hint="eastAsia"/>
          <w:kern w:val="2"/>
        </w:rPr>
        <w:t>并</w:t>
      </w:r>
      <w:r w:rsidRPr="00DA3D13">
        <w:rPr>
          <w:kern w:val="2"/>
        </w:rPr>
        <w:t>将其写入</w:t>
      </w:r>
      <w:r w:rsidRPr="00DA3D13">
        <w:rPr>
          <w:kern w:val="2"/>
        </w:rPr>
        <w:t>hdfs</w:t>
      </w:r>
      <w:r w:rsidRPr="00DA3D13">
        <w:rPr>
          <w:kern w:val="2"/>
        </w:rPr>
        <w:t>中。</w:t>
      </w:r>
    </w:p>
    <w:p w14:paraId="47D9B05F" w14:textId="77777777" w:rsidR="00AC6958" w:rsidRPr="00D55525" w:rsidRDefault="000623B2" w:rsidP="00D55525">
      <w:pPr>
        <w:spacing w:beforeLines="50" w:before="120" w:line="360" w:lineRule="auto"/>
        <w:jc w:val="center"/>
        <w:rPr>
          <w:rFonts w:ascii="宋体" w:hAnsi="宋体"/>
          <w:noProof/>
          <w:sz w:val="20"/>
          <w:szCs w:val="20"/>
        </w:rPr>
      </w:pPr>
      <w:r w:rsidRPr="00D55525">
        <w:rPr>
          <w:rFonts w:ascii="宋体" w:hAnsi="宋体"/>
          <w:noProof/>
          <w:sz w:val="20"/>
          <w:szCs w:val="20"/>
        </w:rPr>
        <w:drawing>
          <wp:inline distT="0" distB="0" distL="0" distR="0" wp14:anchorId="13A0BE8B" wp14:editId="18BA9C83">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6695" cy="2372360"/>
                    </a:xfrm>
                    <a:prstGeom prst="rect">
                      <a:avLst/>
                    </a:prstGeom>
                    <a:noFill/>
                    <a:ln>
                      <a:noFill/>
                    </a:ln>
                  </pic:spPr>
                </pic:pic>
              </a:graphicData>
            </a:graphic>
          </wp:inline>
        </w:drawing>
      </w:r>
    </w:p>
    <w:p w14:paraId="6B862B8D" w14:textId="504BD62F" w:rsidR="00AC6958" w:rsidRPr="00D55525" w:rsidRDefault="00AC6958" w:rsidP="00D55525">
      <w:pPr>
        <w:pStyle w:val="21"/>
        <w:ind w:firstLineChars="0" w:firstLine="0"/>
        <w:rPr>
          <w:b/>
          <w:bCs/>
        </w:rPr>
      </w:pPr>
      <w:r w:rsidRPr="00D55525">
        <w:rPr>
          <w:rFonts w:hint="eastAsia"/>
          <w:b/>
          <w:bCs/>
        </w:rPr>
        <w:t>图</w:t>
      </w:r>
      <w:r w:rsidR="000850BC">
        <w:rPr>
          <w:rFonts w:hint="eastAsia"/>
          <w:b/>
          <w:bCs/>
        </w:rPr>
        <w:t>3-2</w:t>
      </w:r>
      <w:r w:rsidR="009D739E">
        <w:rPr>
          <w:rFonts w:hint="eastAsia"/>
          <w:b/>
          <w:bCs/>
        </w:rPr>
        <w:t xml:space="preserve"> </w:t>
      </w:r>
      <w:r w:rsidRPr="009D739E">
        <w:rPr>
          <w:rFonts w:hint="eastAsia"/>
          <w:bCs/>
        </w:rPr>
        <w:t>flume</w:t>
      </w:r>
      <w:r w:rsidRPr="009D739E">
        <w:rPr>
          <w:rFonts w:hint="eastAsia"/>
          <w:bCs/>
        </w:rPr>
        <w:t>数据采集流程图</w:t>
      </w:r>
    </w:p>
    <w:p w14:paraId="1541C154" w14:textId="76186721" w:rsidR="00AC6958" w:rsidRPr="002F1845" w:rsidRDefault="00B14682" w:rsidP="002F1845">
      <w:pPr>
        <w:widowControl w:val="0"/>
        <w:spacing w:line="400" w:lineRule="exact"/>
        <w:ind w:firstLineChars="200" w:firstLine="480"/>
        <w:jc w:val="both"/>
        <w:rPr>
          <w:kern w:val="2"/>
        </w:rPr>
      </w:pPr>
      <w:r w:rsidRPr="002F1845">
        <w:rPr>
          <w:rFonts w:hint="eastAsia"/>
          <w:kern w:val="2"/>
        </w:rPr>
        <w:t xml:space="preserve">(2) </w:t>
      </w:r>
      <w:r w:rsidR="00AC6958" w:rsidRPr="002F1845">
        <w:rPr>
          <w:rFonts w:hint="eastAsia"/>
          <w:kern w:val="2"/>
        </w:rPr>
        <w:t>用户评分模块设计</w:t>
      </w:r>
    </w:p>
    <w:p w14:paraId="6F27F203" w14:textId="3A8EAD0F" w:rsidR="00291B5F" w:rsidRDefault="00AC6958" w:rsidP="009D739E">
      <w:pPr>
        <w:widowControl w:val="0"/>
        <w:spacing w:line="400" w:lineRule="exact"/>
        <w:ind w:firstLineChars="200" w:firstLine="480"/>
        <w:jc w:val="both"/>
        <w:rPr>
          <w:kern w:val="2"/>
        </w:rPr>
      </w:pPr>
      <w:r w:rsidRPr="00DA3D13">
        <w:rPr>
          <w:kern w:val="2"/>
        </w:rPr>
        <w:t>该模块用户存储用户历史评分行为，为实时计算提供数据查询。本小节主要涉及到用户</w:t>
      </w:r>
      <w:r w:rsidRPr="00DA3D13">
        <w:rPr>
          <w:kern w:val="2"/>
        </w:rPr>
        <w:t>ID,</w:t>
      </w:r>
      <w:r w:rsidRPr="00DA3D13">
        <w:rPr>
          <w:kern w:val="2"/>
        </w:rPr>
        <w:t>商品</w:t>
      </w:r>
      <w:r w:rsidRPr="00DA3D13">
        <w:rPr>
          <w:kern w:val="2"/>
        </w:rPr>
        <w:t>ID,</w:t>
      </w:r>
      <w:r w:rsidRPr="00DA3D13">
        <w:rPr>
          <w:kern w:val="2"/>
        </w:rPr>
        <w:t>商品类别</w:t>
      </w:r>
      <w:r w:rsidRPr="00DA3D13">
        <w:rPr>
          <w:kern w:val="2"/>
        </w:rPr>
        <w:t>ID,</w:t>
      </w:r>
      <w:r w:rsidRPr="00DA3D13">
        <w:rPr>
          <w:kern w:val="2"/>
        </w:rPr>
        <w:t>用户</w:t>
      </w:r>
      <w:r w:rsidRPr="00DA3D13">
        <w:rPr>
          <w:kern w:val="2"/>
        </w:rPr>
        <w:t>-</w:t>
      </w:r>
      <w:r w:rsidRPr="00DA3D13">
        <w:rPr>
          <w:kern w:val="2"/>
        </w:rPr>
        <w:t>商品评分</w:t>
      </w:r>
      <w:r w:rsidRPr="00DA3D13">
        <w:rPr>
          <w:kern w:val="2"/>
        </w:rPr>
        <w:t>,</w:t>
      </w:r>
      <w:r w:rsidRPr="00DA3D13">
        <w:rPr>
          <w:kern w:val="2"/>
        </w:rPr>
        <w:t>时间戳五个字段，其中用户</w:t>
      </w:r>
      <w:r w:rsidRPr="00DA3D13">
        <w:rPr>
          <w:kern w:val="2"/>
        </w:rPr>
        <w:t>ID</w:t>
      </w:r>
      <w:r w:rsidRPr="00DA3D13">
        <w:rPr>
          <w:kern w:val="2"/>
        </w:rPr>
        <w:t>和商品</w:t>
      </w:r>
      <w:r w:rsidRPr="00DA3D13">
        <w:rPr>
          <w:kern w:val="2"/>
        </w:rPr>
        <w:t>ID</w:t>
      </w:r>
      <w:r w:rsidRPr="00DA3D13">
        <w:rPr>
          <w:kern w:val="2"/>
        </w:rPr>
        <w:t>分别代表用户和商品的唯一标识，用户</w:t>
      </w:r>
      <w:r w:rsidRPr="00DA3D13">
        <w:rPr>
          <w:kern w:val="2"/>
        </w:rPr>
        <w:t>-</w:t>
      </w:r>
      <w:r w:rsidRPr="00DA3D13">
        <w:rPr>
          <w:kern w:val="2"/>
        </w:rPr>
        <w:t>商品评分代表用户对商品的喜爱程度，范围是</w:t>
      </w:r>
      <w:r w:rsidRPr="00DA3D13">
        <w:rPr>
          <w:kern w:val="2"/>
        </w:rPr>
        <w:t>1-5</w:t>
      </w:r>
      <w:r w:rsidRPr="00DA3D13">
        <w:rPr>
          <w:kern w:val="2"/>
        </w:rPr>
        <w:t>的整数，喜爱程度与数值大小成正比。详细数据表如下：</w:t>
      </w:r>
    </w:p>
    <w:p w14:paraId="0E91F643" w14:textId="77777777" w:rsidR="009D739E" w:rsidRPr="009D739E" w:rsidRDefault="009D739E" w:rsidP="009D739E">
      <w:pPr>
        <w:widowControl w:val="0"/>
        <w:spacing w:line="400" w:lineRule="exact"/>
        <w:ind w:firstLineChars="200" w:firstLine="480"/>
        <w:jc w:val="both"/>
        <w:rPr>
          <w:kern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1273"/>
        <w:gridCol w:w="1555"/>
        <w:gridCol w:w="1867"/>
        <w:gridCol w:w="1896"/>
      </w:tblGrid>
      <w:tr w:rsidR="00754E21" w14:paraId="55B10AFD" w14:textId="77777777" w:rsidTr="00726564">
        <w:trPr>
          <w:trHeight w:val="382"/>
          <w:jc w:val="center"/>
        </w:trPr>
        <w:tc>
          <w:tcPr>
            <w:tcW w:w="1717" w:type="dxa"/>
            <w:shd w:val="clear" w:color="auto" w:fill="auto"/>
          </w:tcPr>
          <w:p w14:paraId="6A7C520D" w14:textId="77777777" w:rsidR="00AC6958" w:rsidRDefault="00754E21" w:rsidP="00726564">
            <w:r>
              <w:rPr>
                <w:rFonts w:hint="eastAsia"/>
              </w:rPr>
              <w:lastRenderedPageBreak/>
              <w:t xml:space="preserve">  </w:t>
            </w:r>
            <w:r w:rsidR="00AC6958">
              <w:rPr>
                <w:rFonts w:hint="eastAsia"/>
              </w:rPr>
              <w:t>用户</w:t>
            </w:r>
            <w:r w:rsidR="00AC6958">
              <w:rPr>
                <w:rFonts w:hint="eastAsia"/>
              </w:rPr>
              <w:t>ID</w:t>
            </w:r>
          </w:p>
        </w:tc>
        <w:tc>
          <w:tcPr>
            <w:tcW w:w="1276" w:type="dxa"/>
            <w:shd w:val="clear" w:color="auto" w:fill="auto"/>
          </w:tcPr>
          <w:p w14:paraId="3E64AB64" w14:textId="77777777" w:rsidR="00AC6958" w:rsidRDefault="00754E21" w:rsidP="00726564">
            <w:r>
              <w:rPr>
                <w:rFonts w:hint="eastAsia"/>
              </w:rPr>
              <w:t xml:space="preserve"> </w:t>
            </w:r>
            <w:r w:rsidR="00AC6958">
              <w:rPr>
                <w:rFonts w:hint="eastAsia"/>
              </w:rPr>
              <w:t>商品</w:t>
            </w:r>
            <w:r w:rsidR="00AC6958">
              <w:rPr>
                <w:rFonts w:hint="eastAsia"/>
              </w:rPr>
              <w:t>ID</w:t>
            </w:r>
          </w:p>
        </w:tc>
        <w:tc>
          <w:tcPr>
            <w:tcW w:w="1559" w:type="dxa"/>
            <w:shd w:val="clear" w:color="auto" w:fill="auto"/>
          </w:tcPr>
          <w:p w14:paraId="37100008" w14:textId="77777777" w:rsidR="00AC6958" w:rsidRDefault="00AC6958" w:rsidP="00726564">
            <w:r>
              <w:rPr>
                <w:rFonts w:hint="eastAsia"/>
              </w:rPr>
              <w:t>商品类别</w:t>
            </w:r>
          </w:p>
        </w:tc>
        <w:tc>
          <w:tcPr>
            <w:tcW w:w="1874" w:type="dxa"/>
            <w:shd w:val="clear" w:color="auto" w:fill="auto"/>
          </w:tcPr>
          <w:p w14:paraId="7BDE118A" w14:textId="77777777" w:rsidR="00AC6958" w:rsidRDefault="00AC6958" w:rsidP="00726564">
            <w:r>
              <w:rPr>
                <w:rFonts w:hint="eastAsia"/>
              </w:rPr>
              <w:t>用户</w:t>
            </w:r>
            <w:r>
              <w:rPr>
                <w:rFonts w:hint="eastAsia"/>
              </w:rPr>
              <w:t>-</w:t>
            </w:r>
            <w:r>
              <w:rPr>
                <w:rFonts w:hint="eastAsia"/>
              </w:rPr>
              <w:t>商品评分</w:t>
            </w:r>
          </w:p>
        </w:tc>
        <w:tc>
          <w:tcPr>
            <w:tcW w:w="1896" w:type="dxa"/>
            <w:shd w:val="clear" w:color="auto" w:fill="auto"/>
          </w:tcPr>
          <w:p w14:paraId="1153C4C9" w14:textId="77777777" w:rsidR="00AC6958" w:rsidRDefault="00AC6958" w:rsidP="00726564">
            <w:pPr>
              <w:ind w:firstLine="480"/>
            </w:pPr>
            <w:r>
              <w:rPr>
                <w:rFonts w:hint="eastAsia"/>
              </w:rPr>
              <w:t>时间戳</w:t>
            </w:r>
          </w:p>
        </w:tc>
      </w:tr>
      <w:tr w:rsidR="00754E21" w14:paraId="4C3BE3EA" w14:textId="77777777" w:rsidTr="00726564">
        <w:trPr>
          <w:trHeight w:val="311"/>
          <w:jc w:val="center"/>
        </w:trPr>
        <w:tc>
          <w:tcPr>
            <w:tcW w:w="1717" w:type="dxa"/>
            <w:shd w:val="clear" w:color="auto" w:fill="auto"/>
          </w:tcPr>
          <w:p w14:paraId="03FF800E" w14:textId="77777777" w:rsidR="00AC6958" w:rsidRDefault="00754E21" w:rsidP="00726564">
            <w:pPr>
              <w:ind w:firstLine="480"/>
            </w:pPr>
            <w:r>
              <w:rPr>
                <w:rFonts w:hint="eastAsia"/>
              </w:rPr>
              <w:t xml:space="preserve"> </w:t>
            </w:r>
            <w:r w:rsidR="00AC6958">
              <w:rPr>
                <w:rFonts w:hint="eastAsia"/>
              </w:rPr>
              <w:t>1</w:t>
            </w:r>
          </w:p>
        </w:tc>
        <w:tc>
          <w:tcPr>
            <w:tcW w:w="1276" w:type="dxa"/>
            <w:shd w:val="clear" w:color="auto" w:fill="auto"/>
          </w:tcPr>
          <w:p w14:paraId="7BE03B06" w14:textId="77777777" w:rsidR="00AC6958" w:rsidRDefault="00754E21" w:rsidP="00726564">
            <w:r>
              <w:rPr>
                <w:rFonts w:hint="eastAsia"/>
              </w:rPr>
              <w:t xml:space="preserve">   </w:t>
            </w:r>
            <w:r w:rsidR="00AC6958">
              <w:rPr>
                <w:rFonts w:hint="eastAsia"/>
              </w:rPr>
              <w:t>2312</w:t>
            </w:r>
          </w:p>
        </w:tc>
        <w:tc>
          <w:tcPr>
            <w:tcW w:w="1559" w:type="dxa"/>
            <w:shd w:val="clear" w:color="auto" w:fill="auto"/>
          </w:tcPr>
          <w:p w14:paraId="6445603F" w14:textId="77777777" w:rsidR="00AC6958" w:rsidRDefault="00AC6958" w:rsidP="00726564">
            <w:pPr>
              <w:ind w:firstLine="480"/>
            </w:pPr>
            <w:r>
              <w:rPr>
                <w:rFonts w:hint="eastAsia"/>
              </w:rPr>
              <w:t>13</w:t>
            </w:r>
          </w:p>
        </w:tc>
        <w:tc>
          <w:tcPr>
            <w:tcW w:w="1874" w:type="dxa"/>
            <w:shd w:val="clear" w:color="auto" w:fill="auto"/>
          </w:tcPr>
          <w:p w14:paraId="548A2F85"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544DEAF7" w14:textId="77777777" w:rsidR="00AC6958" w:rsidRDefault="00AC6958" w:rsidP="00726564">
            <w:pPr>
              <w:ind w:firstLine="480"/>
            </w:pPr>
            <w:r w:rsidRPr="00976CFC">
              <w:t>1502204779</w:t>
            </w:r>
          </w:p>
        </w:tc>
      </w:tr>
      <w:tr w:rsidR="00754E21" w14:paraId="24E2E656" w14:textId="77777777" w:rsidTr="00726564">
        <w:trPr>
          <w:trHeight w:val="326"/>
          <w:jc w:val="center"/>
        </w:trPr>
        <w:tc>
          <w:tcPr>
            <w:tcW w:w="1717" w:type="dxa"/>
            <w:shd w:val="clear" w:color="auto" w:fill="auto"/>
          </w:tcPr>
          <w:p w14:paraId="30A36E36" w14:textId="77777777" w:rsidR="00AC6958" w:rsidRDefault="00754E21" w:rsidP="00726564">
            <w:pPr>
              <w:ind w:firstLine="480"/>
            </w:pPr>
            <w:r>
              <w:rPr>
                <w:rFonts w:hint="eastAsia"/>
              </w:rPr>
              <w:t xml:space="preserve"> </w:t>
            </w:r>
            <w:r w:rsidR="00AC6958">
              <w:rPr>
                <w:rFonts w:hint="eastAsia"/>
              </w:rPr>
              <w:t>2</w:t>
            </w:r>
          </w:p>
        </w:tc>
        <w:tc>
          <w:tcPr>
            <w:tcW w:w="1276" w:type="dxa"/>
            <w:shd w:val="clear" w:color="auto" w:fill="auto"/>
          </w:tcPr>
          <w:p w14:paraId="08C7DE2B"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76A2D536" w14:textId="77777777" w:rsidR="00AC6958" w:rsidRDefault="00AC6958" w:rsidP="00726564">
            <w:pPr>
              <w:ind w:firstLine="480"/>
            </w:pPr>
            <w:r>
              <w:rPr>
                <w:rFonts w:hint="eastAsia"/>
              </w:rPr>
              <w:t>22</w:t>
            </w:r>
          </w:p>
        </w:tc>
        <w:tc>
          <w:tcPr>
            <w:tcW w:w="1874" w:type="dxa"/>
            <w:shd w:val="clear" w:color="auto" w:fill="auto"/>
          </w:tcPr>
          <w:p w14:paraId="5FDA5E4B" w14:textId="77777777" w:rsidR="00AC6958" w:rsidRDefault="00754E21" w:rsidP="00726564">
            <w:pPr>
              <w:ind w:firstLine="480"/>
            </w:pPr>
            <w:r>
              <w:rPr>
                <w:rFonts w:hint="eastAsia"/>
              </w:rPr>
              <w:t xml:space="preserve">   </w:t>
            </w:r>
            <w:r w:rsidR="00AC6958">
              <w:rPr>
                <w:rFonts w:hint="eastAsia"/>
              </w:rPr>
              <w:t>5</w:t>
            </w:r>
          </w:p>
        </w:tc>
        <w:tc>
          <w:tcPr>
            <w:tcW w:w="1896" w:type="dxa"/>
            <w:shd w:val="clear" w:color="auto" w:fill="auto"/>
          </w:tcPr>
          <w:p w14:paraId="57604FD1" w14:textId="77777777" w:rsidR="00AC6958" w:rsidRDefault="00AC6958" w:rsidP="00726564">
            <w:pPr>
              <w:ind w:firstLine="480"/>
            </w:pPr>
            <w:r w:rsidRPr="009940FB">
              <w:t>1502207499</w:t>
            </w:r>
          </w:p>
        </w:tc>
      </w:tr>
      <w:tr w:rsidR="00754E21" w14:paraId="15FDD8FD" w14:textId="77777777" w:rsidTr="00726564">
        <w:trPr>
          <w:jc w:val="center"/>
        </w:trPr>
        <w:tc>
          <w:tcPr>
            <w:tcW w:w="1717" w:type="dxa"/>
            <w:shd w:val="clear" w:color="auto" w:fill="auto"/>
          </w:tcPr>
          <w:p w14:paraId="2FAB29D0" w14:textId="77777777" w:rsidR="00AC6958" w:rsidRDefault="00754E21" w:rsidP="00726564">
            <w:pPr>
              <w:ind w:firstLine="480"/>
            </w:pPr>
            <w:r>
              <w:rPr>
                <w:rFonts w:hint="eastAsia"/>
              </w:rPr>
              <w:t xml:space="preserve"> </w:t>
            </w:r>
            <w:r w:rsidR="00AC6958">
              <w:rPr>
                <w:rFonts w:hint="eastAsia"/>
              </w:rPr>
              <w:t>3</w:t>
            </w:r>
          </w:p>
        </w:tc>
        <w:tc>
          <w:tcPr>
            <w:tcW w:w="1276" w:type="dxa"/>
            <w:shd w:val="clear" w:color="auto" w:fill="auto"/>
          </w:tcPr>
          <w:p w14:paraId="546FEFB8" w14:textId="77777777" w:rsidR="00AC6958" w:rsidRDefault="00754E21" w:rsidP="00726564">
            <w:r>
              <w:rPr>
                <w:rFonts w:hint="eastAsia"/>
              </w:rPr>
              <w:t xml:space="preserve">   </w:t>
            </w:r>
            <w:r w:rsidR="00AC6958">
              <w:rPr>
                <w:rFonts w:hint="eastAsia"/>
              </w:rPr>
              <w:t>3211</w:t>
            </w:r>
          </w:p>
        </w:tc>
        <w:tc>
          <w:tcPr>
            <w:tcW w:w="1559" w:type="dxa"/>
            <w:shd w:val="clear" w:color="auto" w:fill="auto"/>
          </w:tcPr>
          <w:p w14:paraId="654C59E8" w14:textId="77777777" w:rsidR="00AC6958" w:rsidRDefault="00AC6958" w:rsidP="00726564">
            <w:pPr>
              <w:ind w:firstLine="480"/>
            </w:pPr>
            <w:r>
              <w:rPr>
                <w:rFonts w:hint="eastAsia"/>
              </w:rPr>
              <w:t>9</w:t>
            </w:r>
          </w:p>
        </w:tc>
        <w:tc>
          <w:tcPr>
            <w:tcW w:w="1874" w:type="dxa"/>
            <w:shd w:val="clear" w:color="auto" w:fill="auto"/>
          </w:tcPr>
          <w:p w14:paraId="3D2200FC" w14:textId="77777777" w:rsidR="00AC6958" w:rsidRDefault="00754E21" w:rsidP="00726564">
            <w:pPr>
              <w:ind w:firstLine="480"/>
            </w:pPr>
            <w:r>
              <w:rPr>
                <w:rFonts w:hint="eastAsia"/>
              </w:rPr>
              <w:t xml:space="preserve">   </w:t>
            </w:r>
            <w:r w:rsidR="00AC6958">
              <w:rPr>
                <w:rFonts w:hint="eastAsia"/>
              </w:rPr>
              <w:t>1</w:t>
            </w:r>
          </w:p>
        </w:tc>
        <w:tc>
          <w:tcPr>
            <w:tcW w:w="1896" w:type="dxa"/>
            <w:shd w:val="clear" w:color="auto" w:fill="auto"/>
          </w:tcPr>
          <w:p w14:paraId="5C8C8602" w14:textId="77777777" w:rsidR="00AC6958" w:rsidRDefault="00AC6958" w:rsidP="00726564">
            <w:pPr>
              <w:ind w:firstLine="480"/>
            </w:pPr>
            <w:r w:rsidRPr="009940FB">
              <w:t>1502208499</w:t>
            </w:r>
          </w:p>
        </w:tc>
      </w:tr>
      <w:tr w:rsidR="00754E21" w14:paraId="676FE384" w14:textId="77777777" w:rsidTr="00726564">
        <w:trPr>
          <w:jc w:val="center"/>
        </w:trPr>
        <w:tc>
          <w:tcPr>
            <w:tcW w:w="1717" w:type="dxa"/>
            <w:shd w:val="clear" w:color="auto" w:fill="auto"/>
          </w:tcPr>
          <w:p w14:paraId="467A28B8" w14:textId="77777777" w:rsidR="00AC6958" w:rsidRDefault="00754E21" w:rsidP="00726564">
            <w:pPr>
              <w:ind w:firstLine="480"/>
            </w:pPr>
            <w:r>
              <w:rPr>
                <w:rFonts w:hint="eastAsia"/>
              </w:rPr>
              <w:t xml:space="preserve"> </w:t>
            </w:r>
            <w:r w:rsidR="00AC6958">
              <w:rPr>
                <w:rFonts w:hint="eastAsia"/>
              </w:rPr>
              <w:t>4</w:t>
            </w:r>
          </w:p>
        </w:tc>
        <w:tc>
          <w:tcPr>
            <w:tcW w:w="1276" w:type="dxa"/>
            <w:shd w:val="clear" w:color="auto" w:fill="auto"/>
          </w:tcPr>
          <w:p w14:paraId="5778E745"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544D2665" w14:textId="77777777" w:rsidR="00AC6958" w:rsidRDefault="00AC6958" w:rsidP="00726564">
            <w:pPr>
              <w:ind w:firstLine="480"/>
            </w:pPr>
            <w:r>
              <w:rPr>
                <w:rFonts w:hint="eastAsia"/>
              </w:rPr>
              <w:t>6</w:t>
            </w:r>
          </w:p>
        </w:tc>
        <w:tc>
          <w:tcPr>
            <w:tcW w:w="1874" w:type="dxa"/>
            <w:shd w:val="clear" w:color="auto" w:fill="auto"/>
          </w:tcPr>
          <w:p w14:paraId="2EC6D2D9"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1C93A6BA" w14:textId="77777777" w:rsidR="00AC6958" w:rsidRDefault="00AC6958" w:rsidP="00726564">
            <w:pPr>
              <w:ind w:firstLine="480"/>
            </w:pPr>
            <w:r w:rsidRPr="009940FB">
              <w:t>1503207900</w:t>
            </w:r>
          </w:p>
        </w:tc>
      </w:tr>
    </w:tbl>
    <w:p w14:paraId="4A7836C3" w14:textId="77777777" w:rsidR="00AC6958" w:rsidRDefault="00AC6958" w:rsidP="00AC6958">
      <w:pPr>
        <w:spacing w:line="276" w:lineRule="auto"/>
        <w:ind w:firstLine="480"/>
      </w:pPr>
    </w:p>
    <w:p w14:paraId="00D9C1B1"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当用户对商品进行打分时，我们会在相应的</w:t>
      </w:r>
      <w:r w:rsidRPr="00DA3D13">
        <w:rPr>
          <w:rFonts w:hint="eastAsia"/>
          <w:kern w:val="2"/>
        </w:rPr>
        <w:t>log</w:t>
      </w:r>
      <w:r w:rsidRPr="00DA3D13">
        <w:rPr>
          <w:rFonts w:hint="eastAsia"/>
          <w:kern w:val="2"/>
        </w:rPr>
        <w:t>文件中记录这条评分数据，包括表</w:t>
      </w:r>
      <w:r w:rsidRPr="00DA3D13">
        <w:rPr>
          <w:rFonts w:hint="eastAsia"/>
          <w:kern w:val="2"/>
        </w:rPr>
        <w:t>1</w:t>
      </w:r>
      <w:r w:rsidRPr="00DA3D13">
        <w:rPr>
          <w:rFonts w:hint="eastAsia"/>
          <w:kern w:val="2"/>
        </w:rPr>
        <w:t>的</w:t>
      </w:r>
      <w:r w:rsidRPr="00DA3D13">
        <w:rPr>
          <w:rFonts w:hint="eastAsia"/>
          <w:kern w:val="2"/>
        </w:rPr>
        <w:t>5</w:t>
      </w:r>
      <w:r w:rsidRPr="00DA3D13">
        <w:rPr>
          <w:rFonts w:hint="eastAsia"/>
          <w:kern w:val="2"/>
        </w:rPr>
        <w:t>个字段，其中两个字段间用双冒号连接，得到的数据格式为：</w:t>
      </w:r>
    </w:p>
    <w:p w14:paraId="3CE85787"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3::3211::9::1::</w:t>
      </w:r>
      <w:r w:rsidRPr="00DA3D13">
        <w:rPr>
          <w:kern w:val="2"/>
        </w:rPr>
        <w:t xml:space="preserve"> 1502208499</w:t>
      </w:r>
      <w:r w:rsidRPr="00DA3D13">
        <w:rPr>
          <w:rFonts w:hint="eastAsia"/>
          <w:kern w:val="2"/>
        </w:rPr>
        <w:t>。随后我们会将数据批量写入到</w:t>
      </w:r>
      <w:r w:rsidRPr="00DA3D13">
        <w:rPr>
          <w:rFonts w:hint="eastAsia"/>
          <w:kern w:val="2"/>
        </w:rPr>
        <w:t>HDFS</w:t>
      </w:r>
      <w:r w:rsidRPr="00DA3D13">
        <w:rPr>
          <w:rFonts w:hint="eastAsia"/>
          <w:kern w:val="2"/>
        </w:rPr>
        <w:t>中。供离线的批量计算使用。</w:t>
      </w:r>
    </w:p>
    <w:p w14:paraId="3872A0AC" w14:textId="5012DA3F" w:rsidR="00DC331C" w:rsidRPr="002F1845" w:rsidRDefault="002F1845" w:rsidP="002F1845">
      <w:pPr>
        <w:widowControl w:val="0"/>
        <w:spacing w:line="400" w:lineRule="exact"/>
        <w:ind w:firstLineChars="200" w:firstLine="480"/>
        <w:jc w:val="both"/>
        <w:rPr>
          <w:kern w:val="2"/>
        </w:rPr>
      </w:pPr>
      <w:r>
        <w:rPr>
          <w:rFonts w:hint="eastAsia"/>
          <w:kern w:val="2"/>
        </w:rPr>
        <w:t xml:space="preserve">(3) </w:t>
      </w:r>
      <w:r w:rsidR="004A66E8" w:rsidRPr="002F1845">
        <w:rPr>
          <w:rFonts w:hint="eastAsia"/>
          <w:kern w:val="2"/>
        </w:rPr>
        <w:t>S</w:t>
      </w:r>
      <w:r w:rsidR="00751660" w:rsidRPr="002F1845">
        <w:rPr>
          <w:rFonts w:hint="eastAsia"/>
          <w:kern w:val="2"/>
        </w:rPr>
        <w:t>park</w:t>
      </w:r>
      <w:r w:rsidR="004A66E8" w:rsidRPr="002F1845">
        <w:rPr>
          <w:rFonts w:hint="eastAsia"/>
          <w:kern w:val="2"/>
        </w:rPr>
        <w:t>离线计算</w:t>
      </w:r>
      <w:r w:rsidR="00D85764" w:rsidRPr="002F1845">
        <w:rPr>
          <w:rFonts w:hint="eastAsia"/>
          <w:kern w:val="2"/>
        </w:rPr>
        <w:t>数据准备</w:t>
      </w:r>
    </w:p>
    <w:p w14:paraId="073A53BB" w14:textId="32663409" w:rsidR="00613470" w:rsidRPr="002F1845" w:rsidRDefault="000C1116" w:rsidP="002F1845">
      <w:pPr>
        <w:widowControl w:val="0"/>
        <w:spacing w:line="400" w:lineRule="exact"/>
        <w:ind w:firstLineChars="200" w:firstLine="480"/>
        <w:jc w:val="both"/>
        <w:rPr>
          <w:kern w:val="2"/>
        </w:rPr>
      </w:pPr>
      <w:r w:rsidRPr="00477158">
        <w:rPr>
          <w:rFonts w:hint="eastAsia"/>
          <w:kern w:val="2"/>
        </w:rPr>
        <w:t>推荐系统离线计算</w:t>
      </w:r>
      <w:r w:rsidR="00BB6563" w:rsidRPr="00477158">
        <w:rPr>
          <w:rFonts w:hint="eastAsia"/>
          <w:kern w:val="2"/>
        </w:rPr>
        <w:t>由后台守护线程定期读取</w:t>
      </w:r>
      <w:r w:rsidR="00BB6563" w:rsidRPr="00477158">
        <w:rPr>
          <w:rFonts w:hint="eastAsia"/>
          <w:kern w:val="2"/>
        </w:rPr>
        <w:t>HDFS</w:t>
      </w:r>
      <w:r w:rsidR="00BB6563" w:rsidRPr="00477158">
        <w:rPr>
          <w:rFonts w:hint="eastAsia"/>
          <w:kern w:val="2"/>
        </w:rPr>
        <w:t>行为日志文件大小，若该文件大小超过指定阈值，便会触发离线计算部分。我们会读取</w:t>
      </w:r>
      <w:r w:rsidR="00BB6563" w:rsidRPr="00477158">
        <w:rPr>
          <w:rFonts w:hint="eastAsia"/>
          <w:kern w:val="2"/>
        </w:rPr>
        <w:t>HDFS</w:t>
      </w:r>
      <w:r w:rsidR="00BB6563" w:rsidRPr="00477158">
        <w:rPr>
          <w:rFonts w:hint="eastAsia"/>
          <w:kern w:val="2"/>
        </w:rPr>
        <w:t>的日志数据并将其转化成便于计算的</w:t>
      </w:r>
      <w:r w:rsidR="00BB6563" w:rsidRPr="00477158">
        <w:rPr>
          <w:rFonts w:hint="eastAsia"/>
          <w:kern w:val="2"/>
        </w:rPr>
        <w:t>DataFrame</w:t>
      </w:r>
      <w:r w:rsidR="00BB6563" w:rsidRPr="00477158">
        <w:rPr>
          <w:rFonts w:hint="eastAsia"/>
          <w:kern w:val="2"/>
        </w:rPr>
        <w:t>的数据结构。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613470" w14:paraId="2F0AFB53" w14:textId="77777777" w:rsidTr="00726564">
        <w:tc>
          <w:tcPr>
            <w:tcW w:w="8302" w:type="dxa"/>
            <w:shd w:val="clear" w:color="auto" w:fill="auto"/>
          </w:tcPr>
          <w:p w14:paraId="63AAEB1F" w14:textId="77777777" w:rsidR="00C13C3B" w:rsidRPr="006069B3" w:rsidRDefault="006069B3" w:rsidP="00726564">
            <w:pPr>
              <w:spacing w:line="276" w:lineRule="auto"/>
            </w:pPr>
            <w:r>
              <w:rPr>
                <w:rFonts w:hint="eastAsia"/>
              </w:rPr>
              <w:t>spark</w:t>
            </w:r>
            <w:r>
              <w:rPr>
                <w:rFonts w:hint="eastAsia"/>
              </w:rPr>
              <w:t>分布式</w:t>
            </w:r>
            <w:r w:rsidR="00C57941">
              <w:rPr>
                <w:rFonts w:hint="eastAsia"/>
              </w:rPr>
              <w:t>离线</w:t>
            </w:r>
            <w:r>
              <w:rPr>
                <w:rFonts w:hint="eastAsia"/>
              </w:rPr>
              <w:t>批处理部分源码</w:t>
            </w:r>
          </w:p>
        </w:tc>
      </w:tr>
      <w:tr w:rsidR="00613470" w14:paraId="559DC4A5" w14:textId="77777777" w:rsidTr="00726564">
        <w:tc>
          <w:tcPr>
            <w:tcW w:w="8302" w:type="dxa"/>
            <w:shd w:val="clear" w:color="auto" w:fill="auto"/>
          </w:tcPr>
          <w:p w14:paraId="53586AAE" w14:textId="77777777" w:rsidR="00613470" w:rsidRDefault="006069B3" w:rsidP="00726564">
            <w:pPr>
              <w:spacing w:line="276" w:lineRule="auto"/>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20172A7" w14:textId="77777777" w:rsidR="00C13C3B" w:rsidRDefault="00C13C3B" w:rsidP="00726564">
            <w:pPr>
              <w:spacing w:line="276" w:lineRule="auto"/>
            </w:pPr>
            <w:r>
              <w:rPr>
                <w:rFonts w:hint="eastAsia"/>
              </w:rPr>
              <w:t>def parseData(str:String): RatingDate = {</w:t>
            </w:r>
          </w:p>
          <w:p w14:paraId="0C981131" w14:textId="77777777" w:rsidR="00C13C3B" w:rsidRDefault="00C13C3B" w:rsidP="00726564">
            <w:pPr>
              <w:spacing w:line="276" w:lineRule="auto"/>
              <w:ind w:firstLine="480"/>
            </w:pPr>
            <w:r>
              <w:rPr>
                <w:rFonts w:hint="eastAsia"/>
              </w:rPr>
              <w:t>val fields = str.split(</w:t>
            </w:r>
            <w:r>
              <w:t>“</w:t>
            </w:r>
            <w:r>
              <w:rPr>
                <w:rFonts w:hint="eastAsia"/>
              </w:rPr>
              <w:t>::</w:t>
            </w:r>
            <w:r>
              <w:t>”</w:t>
            </w:r>
            <w:r>
              <w:rPr>
                <w:rFonts w:hint="eastAsia"/>
              </w:rPr>
              <w:t>)</w:t>
            </w:r>
          </w:p>
          <w:p w14:paraId="40D831D6" w14:textId="77777777" w:rsidR="00C13C3B" w:rsidRDefault="00C13C3B" w:rsidP="00726564">
            <w:pPr>
              <w:spacing w:line="276" w:lineRule="auto"/>
              <w:ind w:firstLine="480"/>
            </w:pPr>
            <w:r>
              <w:rPr>
                <w:rFonts w:hint="eastAsia"/>
              </w:rPr>
              <w:t xml:space="preserve">RatingDate(fields(0).toInt, fields(1).toInt, fields(2).toInt, fields(3).toFloat,             </w:t>
            </w:r>
          </w:p>
          <w:p w14:paraId="40FCAF95" w14:textId="77777777" w:rsidR="00C13C3B" w:rsidRDefault="00C13C3B" w:rsidP="00726564">
            <w:pPr>
              <w:spacing w:line="276" w:lineRule="auto"/>
              <w:ind w:firstLine="480"/>
            </w:pPr>
            <w:r>
              <w:rPr>
                <w:rFonts w:hint="eastAsia"/>
              </w:rPr>
              <w:t xml:space="preserve"> fields(0).toLong)</w:t>
            </w:r>
          </w:p>
          <w:p w14:paraId="38E8B14F" w14:textId="77777777" w:rsidR="00C13C3B" w:rsidRPr="006069B3" w:rsidRDefault="00C13C3B" w:rsidP="00726564">
            <w:pPr>
              <w:spacing w:line="276" w:lineRule="auto"/>
            </w:pPr>
            <w:r>
              <w:rPr>
                <w:rFonts w:hint="eastAsia"/>
              </w:rPr>
              <w:t>}</w:t>
            </w:r>
          </w:p>
          <w:p w14:paraId="51E6F6CB" w14:textId="77777777" w:rsidR="00613470" w:rsidRPr="00726564" w:rsidRDefault="00C13C3B" w:rsidP="00726564">
            <w:pPr>
              <w:spacing w:line="276" w:lineRule="auto"/>
              <w:rPr>
                <w:lang w:val="en-GB"/>
              </w:rPr>
            </w:pPr>
            <w:r w:rsidRPr="00726564">
              <w:rPr>
                <w:rFonts w:hint="eastAsia"/>
                <w:lang w:val="en-GB"/>
              </w:rPr>
              <w:t>//</w:t>
            </w:r>
            <w:r w:rsidRPr="00726564">
              <w:rPr>
                <w:rFonts w:hint="eastAsia"/>
                <w:lang w:val="en-GB"/>
              </w:rPr>
              <w:t>不定期</w:t>
            </w:r>
            <w:r w:rsidR="00D73BB3" w:rsidRPr="00726564">
              <w:rPr>
                <w:rFonts w:hint="eastAsia"/>
                <w:lang w:val="en-GB"/>
              </w:rPr>
              <w:t>根据</w:t>
            </w:r>
            <w:r w:rsidR="00D73BB3" w:rsidRPr="00726564">
              <w:rPr>
                <w:rFonts w:hint="eastAsia"/>
                <w:lang w:val="en-GB"/>
              </w:rPr>
              <w:t>URL</w:t>
            </w:r>
            <w:r w:rsidRPr="00726564">
              <w:rPr>
                <w:rFonts w:hint="eastAsia"/>
                <w:lang w:val="en-GB"/>
              </w:rPr>
              <w:t>读取</w:t>
            </w:r>
            <w:r w:rsidRPr="00726564">
              <w:rPr>
                <w:rFonts w:hint="eastAsia"/>
                <w:lang w:val="en-GB"/>
              </w:rPr>
              <w:t>hdfs</w:t>
            </w:r>
            <w:r w:rsidRPr="00726564">
              <w:rPr>
                <w:rFonts w:hint="eastAsia"/>
                <w:lang w:val="en-GB"/>
              </w:rPr>
              <w:t>数据</w:t>
            </w:r>
          </w:p>
          <w:p w14:paraId="2496B472" w14:textId="77777777" w:rsidR="00D73BB3" w:rsidRPr="00726564" w:rsidRDefault="00D73BB3" w:rsidP="00726564">
            <w:pPr>
              <w:spacing w:line="276" w:lineRule="auto"/>
              <w:rPr>
                <w:lang w:val="en-GB"/>
              </w:rPr>
            </w:pPr>
            <w:r w:rsidRPr="00726564">
              <w:rPr>
                <w:rFonts w:hint="eastAsia"/>
                <w:lang w:val="en-GB"/>
              </w:rPr>
              <w:t>val conf = new SparkConf.setAppName(</w:t>
            </w:r>
            <w:r w:rsidRPr="00726564">
              <w:rPr>
                <w:lang w:val="en-GB"/>
              </w:rPr>
              <w:t>“</w:t>
            </w:r>
            <w:r w:rsidRPr="00726564">
              <w:rPr>
                <w:rFonts w:hint="eastAsia"/>
                <w:lang w:val="en-GB"/>
              </w:rPr>
              <w:t>test</w:t>
            </w:r>
            <w:r w:rsidRPr="00726564">
              <w:rPr>
                <w:lang w:val="en-GB"/>
              </w:rPr>
              <w:t>”</w:t>
            </w:r>
            <w:r w:rsidRPr="00726564">
              <w:rPr>
                <w:rFonts w:hint="eastAsia"/>
                <w:lang w:val="en-GB"/>
              </w:rPr>
              <w:t>)</w:t>
            </w:r>
          </w:p>
          <w:p w14:paraId="44954611" w14:textId="77777777" w:rsidR="00AF1FA1" w:rsidRPr="00726564" w:rsidRDefault="00D73BB3" w:rsidP="00726564">
            <w:pPr>
              <w:spacing w:line="276" w:lineRule="auto"/>
              <w:rPr>
                <w:lang w:val="en-GB"/>
              </w:rPr>
            </w:pPr>
            <w:r w:rsidRPr="00726564">
              <w:rPr>
                <w:rFonts w:hint="eastAsia"/>
                <w:lang w:val="en-GB"/>
              </w:rPr>
              <w:t>val sc = new SparkContext(conf)</w:t>
            </w:r>
          </w:p>
          <w:p w14:paraId="2DADCD0C" w14:textId="77777777" w:rsidR="008E0F99" w:rsidRPr="00726564" w:rsidRDefault="008E0F99" w:rsidP="00726564">
            <w:pPr>
              <w:spacing w:line="276" w:lineRule="auto"/>
              <w:rPr>
                <w:lang w:val="en-GB"/>
              </w:rPr>
            </w:pPr>
            <w:r w:rsidRPr="00726564">
              <w:rPr>
                <w:rFonts w:hint="eastAsia"/>
                <w:lang w:val="en-GB"/>
              </w:rPr>
              <w:t>//</w:t>
            </w:r>
            <w:r w:rsidRPr="00726564">
              <w:rPr>
                <w:rFonts w:hint="eastAsia"/>
                <w:lang w:val="en-GB"/>
              </w:rPr>
              <w:t>将</w:t>
            </w:r>
            <w:r w:rsidRPr="00726564">
              <w:rPr>
                <w:rFonts w:hint="eastAsia"/>
                <w:lang w:val="en-GB"/>
              </w:rPr>
              <w:t>hdfs</w:t>
            </w:r>
            <w:r w:rsidRPr="00726564">
              <w:rPr>
                <w:rFonts w:hint="eastAsia"/>
                <w:lang w:val="en-GB"/>
              </w:rPr>
              <w:t>数据转换成</w:t>
            </w:r>
            <w:r w:rsidR="008A5D4D">
              <w:rPr>
                <w:rFonts w:hint="eastAsia"/>
              </w:rPr>
              <w:t>DataFrame</w:t>
            </w:r>
          </w:p>
          <w:p w14:paraId="7FA01B26" w14:textId="77777777" w:rsidR="00D73BB3" w:rsidRPr="00726564" w:rsidRDefault="00AF1FA1" w:rsidP="00726564">
            <w:pPr>
              <w:spacing w:line="276" w:lineRule="auto"/>
              <w:rPr>
                <w:b/>
                <w:lang w:val="en-GB"/>
              </w:rPr>
            </w:pPr>
            <w:r w:rsidRPr="00726564">
              <w:rPr>
                <w:rFonts w:hint="eastAsia"/>
                <w:lang w:val="en-GB"/>
              </w:rPr>
              <w:t xml:space="preserve">val ratings = </w:t>
            </w:r>
            <w:r w:rsidR="00D73BB3" w:rsidRPr="00726564">
              <w:rPr>
                <w:rFonts w:hint="eastAsia"/>
                <w:lang w:val="en-GB"/>
              </w:rPr>
              <w:t>sc.</w:t>
            </w:r>
            <w:r w:rsidRPr="00726564">
              <w:rPr>
                <w:rFonts w:hint="eastAsia"/>
                <w:lang w:val="en-GB"/>
              </w:rPr>
              <w:t>testFile(</w:t>
            </w:r>
            <w:r w:rsidRPr="00726564">
              <w:rPr>
                <w:lang w:val="en-GB"/>
              </w:rPr>
              <w:t>“</w:t>
            </w:r>
            <w:r w:rsidRPr="00726564">
              <w:rPr>
                <w:rFonts w:hint="eastAsia"/>
                <w:lang w:val="en-GB"/>
              </w:rPr>
              <w:t>hdfs:</w:t>
            </w:r>
            <w:r w:rsidRPr="00726564">
              <w:rPr>
                <w:lang w:val="en-GB"/>
              </w:rPr>
              <w:t>”</w:t>
            </w:r>
            <w:r w:rsidRPr="00726564">
              <w:rPr>
                <w:rFonts w:hint="eastAsia"/>
                <w:lang w:val="en-GB"/>
              </w:rPr>
              <w:t>+url).map(</w:t>
            </w:r>
            <w:r>
              <w:rPr>
                <w:rFonts w:hint="eastAsia"/>
              </w:rPr>
              <w:t>parseData</w:t>
            </w:r>
            <w:r w:rsidRPr="00726564">
              <w:rPr>
                <w:rFonts w:hint="eastAsia"/>
                <w:lang w:val="en-GB"/>
              </w:rPr>
              <w:t>).toDF</w:t>
            </w:r>
            <w:r w:rsidR="002E6D72" w:rsidRPr="00726564">
              <w:rPr>
                <w:rFonts w:hint="eastAsia"/>
                <w:lang w:val="en-GB"/>
              </w:rPr>
              <w:t>()</w:t>
            </w:r>
          </w:p>
          <w:p w14:paraId="3C3E802F" w14:textId="77777777" w:rsidR="00613470" w:rsidRPr="00726564" w:rsidRDefault="004B3CF3" w:rsidP="00726564">
            <w:pPr>
              <w:spacing w:line="276" w:lineRule="auto"/>
              <w:rPr>
                <w:lang w:val="en-GB"/>
              </w:rPr>
            </w:pPr>
            <w:r w:rsidRPr="00726564">
              <w:rPr>
                <w:rFonts w:hint="eastAsia"/>
                <w:lang w:val="en-GB"/>
              </w:rPr>
              <w:t>/</w:t>
            </w:r>
            <w:r w:rsidR="00B63EF1" w:rsidRPr="00726564">
              <w:rPr>
                <w:rFonts w:hint="eastAsia"/>
                <w:lang w:val="en-GB"/>
              </w:rPr>
              <w:t>/</w:t>
            </w:r>
            <w:r w:rsidR="00B63EF1" w:rsidRPr="00726564">
              <w:rPr>
                <w:rFonts w:hint="eastAsia"/>
                <w:lang w:val="en-GB"/>
              </w:rPr>
              <w:t>进行相关算法计算并返回评级矩阵</w:t>
            </w:r>
          </w:p>
          <w:p w14:paraId="44C85CD2" w14:textId="77777777" w:rsidR="00B63EF1" w:rsidRPr="00726564" w:rsidRDefault="00B63EF1" w:rsidP="00726564">
            <w:pPr>
              <w:spacing w:line="276" w:lineRule="auto"/>
              <w:rPr>
                <w:lang w:val="en-GB"/>
              </w:rPr>
            </w:pPr>
            <w:r w:rsidRPr="00726564">
              <w:rPr>
                <w:rFonts w:hint="eastAsia"/>
                <w:lang w:val="en-GB"/>
              </w:rPr>
              <w:t>//</w:t>
            </w:r>
            <w:r w:rsidRPr="00726564">
              <w:rPr>
                <w:lang w:val="en-GB"/>
              </w:rPr>
              <w:t>…</w:t>
            </w:r>
          </w:p>
        </w:tc>
      </w:tr>
    </w:tbl>
    <w:p w14:paraId="208DDE69" w14:textId="77777777" w:rsidR="00ED7AB9" w:rsidRPr="00E47EA1" w:rsidRDefault="00AC6958">
      <w:pPr>
        <w:pStyle w:val="2"/>
      </w:pPr>
      <w:bookmarkStart w:id="39" w:name="_Toc493570293"/>
      <w:r w:rsidRPr="00E47EA1">
        <w:t>3.2</w:t>
      </w:r>
      <w:r w:rsidR="00C76EC9" w:rsidRPr="00E47EA1">
        <w:rPr>
          <w:rFonts w:hint="eastAsia"/>
        </w:rPr>
        <w:t xml:space="preserve"> </w:t>
      </w:r>
      <w:r w:rsidR="00C76EC9" w:rsidRPr="00E47EA1">
        <w:t>推荐系统实时流计算</w:t>
      </w:r>
      <w:bookmarkEnd w:id="39"/>
    </w:p>
    <w:p w14:paraId="7D9A2E45" w14:textId="77777777" w:rsidR="00ED7AB9" w:rsidRPr="00585FE3" w:rsidRDefault="00AC6958">
      <w:pPr>
        <w:pStyle w:val="3"/>
        <w:rPr>
          <w:lang w:val="en-US"/>
        </w:rPr>
      </w:pPr>
      <w:bookmarkStart w:id="40" w:name="_Toc493570294"/>
      <w:r w:rsidRPr="00585FE3">
        <w:rPr>
          <w:lang w:val="en-US"/>
        </w:rPr>
        <w:t>3.2</w:t>
      </w:r>
      <w:r w:rsidR="00C76EC9" w:rsidRPr="00585FE3">
        <w:rPr>
          <w:lang w:val="en-US"/>
        </w:rPr>
        <w:t>.1</w:t>
      </w:r>
      <w:r w:rsidR="00C76EC9" w:rsidRPr="00585FE3">
        <w:rPr>
          <w:rFonts w:hint="eastAsia"/>
          <w:lang w:val="en-US"/>
        </w:rPr>
        <w:t xml:space="preserve"> </w:t>
      </w:r>
      <w:r w:rsidR="00C76EC9" w:rsidRPr="00585FE3">
        <w:rPr>
          <w:lang w:val="en-US"/>
        </w:rPr>
        <w:t>业务需求分析</w:t>
      </w:r>
      <w:bookmarkEnd w:id="40"/>
    </w:p>
    <w:p w14:paraId="1EEDFBE3" w14:textId="1C73D6DF" w:rsidR="00ED7AB9" w:rsidRPr="002F1845" w:rsidRDefault="00C76EC9" w:rsidP="002F1845">
      <w:pPr>
        <w:widowControl w:val="0"/>
        <w:spacing w:line="400" w:lineRule="exact"/>
        <w:ind w:firstLineChars="200" w:firstLine="480"/>
        <w:jc w:val="both"/>
        <w:rPr>
          <w:kern w:val="2"/>
        </w:rPr>
      </w:pPr>
      <w:r w:rsidRPr="002F1845">
        <w:rPr>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2AE4FFD2" w14:textId="7C295033" w:rsidR="00071173" w:rsidRPr="002F1845" w:rsidRDefault="00C76EC9" w:rsidP="002F1845">
      <w:pPr>
        <w:widowControl w:val="0"/>
        <w:spacing w:line="400" w:lineRule="exact"/>
        <w:ind w:firstLineChars="200" w:firstLine="480"/>
        <w:jc w:val="both"/>
        <w:rPr>
          <w:kern w:val="2"/>
        </w:rPr>
      </w:pPr>
      <w:r w:rsidRPr="002F1845">
        <w:rPr>
          <w:kern w:val="2"/>
        </w:rPr>
        <w:t>传统的推荐方式采用定时离线计算来更新推荐结果，该方式计算周期往往以小时、天为单位。推荐给用户的商品或信息往往是滞后的、过时的，是基于用户</w:t>
      </w:r>
      <w:r w:rsidRPr="002F1845">
        <w:rPr>
          <w:kern w:val="2"/>
        </w:rPr>
        <w:lastRenderedPageBreak/>
        <w:t>前几个小时或者前一天的行为得到的结果，往往无法满足用户当前的需求，因此这就迫使实际的推荐系统实时性有本质的提高。</w:t>
      </w:r>
    </w:p>
    <w:p w14:paraId="2E36D24A" w14:textId="77777777" w:rsidR="00ED7AB9" w:rsidRPr="00585FE3" w:rsidRDefault="00AC6958">
      <w:pPr>
        <w:pStyle w:val="3"/>
        <w:rPr>
          <w:lang w:val="en-US"/>
        </w:rPr>
      </w:pPr>
      <w:bookmarkStart w:id="41" w:name="_Toc493570295"/>
      <w:r w:rsidRPr="00585FE3">
        <w:rPr>
          <w:lang w:val="en-US"/>
        </w:rPr>
        <w:t>3.2</w:t>
      </w:r>
      <w:r w:rsidR="00C76EC9" w:rsidRPr="00585FE3">
        <w:rPr>
          <w:lang w:val="en-US"/>
        </w:rPr>
        <w:t xml:space="preserve">.2 </w:t>
      </w:r>
      <w:r w:rsidR="00C76EC9" w:rsidRPr="00585FE3">
        <w:rPr>
          <w:lang w:val="en-US"/>
        </w:rPr>
        <w:t>功能需求和系统整体结构</w:t>
      </w:r>
      <w:bookmarkEnd w:id="41"/>
    </w:p>
    <w:p w14:paraId="082E20CD" w14:textId="57F6B122" w:rsidR="00ED7AB9" w:rsidRDefault="00C76EC9" w:rsidP="00E32130">
      <w:pPr>
        <w:autoSpaceDE w:val="0"/>
        <w:autoSpaceDN w:val="0"/>
        <w:adjustRightInd w:val="0"/>
        <w:rPr>
          <w:rFonts w:ascii="Times" w:hAnsi="Times" w:cs="Times"/>
          <w:color w:val="000000"/>
          <w:lang w:val="en-GB"/>
        </w:rPr>
      </w:pPr>
      <w:r>
        <w:rPr>
          <w:rFonts w:ascii="Times" w:hAnsi="Times" w:cs="Times" w:hint="eastAsia"/>
          <w:color w:val="000000"/>
          <w:lang w:val="en-GB"/>
        </w:rPr>
        <w:t>一、</w:t>
      </w:r>
      <w:r>
        <w:rPr>
          <w:rFonts w:ascii="Times" w:hAnsi="Times" w:cs="Times"/>
          <w:color w:val="000000"/>
          <w:lang w:val="en-GB"/>
        </w:rPr>
        <w:t>功能需求</w:t>
      </w:r>
      <w:r>
        <w:rPr>
          <w:rFonts w:ascii="Times" w:hAnsi="Times" w:cs="Times"/>
          <w:color w:val="000000"/>
          <w:lang w:val="en-GB"/>
        </w:rPr>
        <w:t xml:space="preserve"> </w:t>
      </w:r>
    </w:p>
    <w:p w14:paraId="6CAD09A0" w14:textId="13FD4C61" w:rsidR="00ED7AB9" w:rsidRPr="00CB59D1" w:rsidRDefault="002F1845" w:rsidP="00CB59D1">
      <w:pPr>
        <w:widowControl w:val="0"/>
        <w:spacing w:line="400" w:lineRule="exact"/>
        <w:ind w:firstLineChars="200" w:firstLine="480"/>
        <w:jc w:val="both"/>
        <w:rPr>
          <w:kern w:val="2"/>
        </w:rPr>
      </w:pPr>
      <w:r w:rsidRPr="00CB59D1">
        <w:rPr>
          <w:kern w:val="2"/>
        </w:rPr>
        <w:t xml:space="preserve">(1) </w:t>
      </w:r>
      <w:r w:rsidR="00C76EC9" w:rsidRPr="00CB59D1">
        <w:rPr>
          <w:kern w:val="2"/>
        </w:rPr>
        <w:t>数据收集</w:t>
      </w:r>
      <w:r w:rsidR="00C76EC9" w:rsidRPr="00CB59D1">
        <w:rPr>
          <w:kern w:val="2"/>
        </w:rPr>
        <w:t xml:space="preserve"> </w:t>
      </w:r>
    </w:p>
    <w:p w14:paraId="45571EF5" w14:textId="3FBD8260" w:rsidR="00ED7AB9" w:rsidRPr="00CB59D1" w:rsidRDefault="00C76EC9" w:rsidP="00CB59D1">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sidRPr="00CB59D1">
        <w:rPr>
          <w:kern w:val="2"/>
        </w:rPr>
        <w:t>ID,</w:t>
      </w:r>
      <w:r w:rsidRPr="00CB59D1">
        <w:rPr>
          <w:kern w:val="2"/>
        </w:rPr>
        <w:t>用户最新的行为日志</w:t>
      </w:r>
      <w:r w:rsidR="00F569AD">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w:t>
      </w:r>
      <w:r w:rsidR="001F2BB3" w:rsidRPr="00CB59D1">
        <w:rPr>
          <w:kern w:val="2"/>
        </w:rPr>
        <w:t>，时间戳字段等</w:t>
      </w:r>
      <w:r w:rsidR="00F569AD">
        <w:rPr>
          <w:rFonts w:hint="eastAsia"/>
          <w:kern w:val="2"/>
        </w:rPr>
        <w:t>）</w:t>
      </w:r>
      <w:r w:rsidR="001F2BB3" w:rsidRPr="00CB59D1">
        <w:rPr>
          <w:rFonts w:hint="eastAsia"/>
          <w:kern w:val="2"/>
        </w:rPr>
        <w:t>。</w:t>
      </w:r>
    </w:p>
    <w:p w14:paraId="3A4B8322" w14:textId="66536F9F" w:rsidR="00ED7AB9" w:rsidRPr="00CB59D1" w:rsidRDefault="002F1845" w:rsidP="00CB59D1">
      <w:pPr>
        <w:widowControl w:val="0"/>
        <w:spacing w:line="400" w:lineRule="exact"/>
        <w:ind w:firstLineChars="200" w:firstLine="480"/>
        <w:jc w:val="both"/>
        <w:rPr>
          <w:kern w:val="2"/>
        </w:rPr>
      </w:pPr>
      <w:r w:rsidRPr="00CB59D1">
        <w:rPr>
          <w:rFonts w:hint="eastAsia"/>
          <w:kern w:val="2"/>
        </w:rPr>
        <w:t>(</w:t>
      </w:r>
      <w:r w:rsidR="00C76EC9" w:rsidRPr="00CB59D1">
        <w:rPr>
          <w:kern w:val="2"/>
        </w:rPr>
        <w:t>2</w:t>
      </w:r>
      <w:r w:rsidRPr="00CB59D1">
        <w:rPr>
          <w:kern w:val="2"/>
        </w:rPr>
        <w:t xml:space="preserve">) </w:t>
      </w:r>
      <w:r w:rsidR="00C76EC9" w:rsidRPr="00CB59D1">
        <w:rPr>
          <w:kern w:val="2"/>
        </w:rPr>
        <w:t>数据计算</w:t>
      </w:r>
      <w:r w:rsidR="00C76EC9" w:rsidRPr="00CB59D1">
        <w:rPr>
          <w:kern w:val="2"/>
        </w:rPr>
        <w:t xml:space="preserve"> </w:t>
      </w:r>
    </w:p>
    <w:p w14:paraId="7DF278ED" w14:textId="76046BE8" w:rsidR="00ED7AB9" w:rsidRPr="00CB59D1" w:rsidRDefault="00C76EC9" w:rsidP="00CB59D1">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00DF11EF" w:rsidRPr="00CB59D1">
        <w:rPr>
          <w:rFonts w:hint="eastAsia"/>
          <w:kern w:val="2"/>
        </w:rPr>
        <w:t>H</w:t>
      </w:r>
      <w:r w:rsidRPr="00CB59D1">
        <w:rPr>
          <w:kern w:val="2"/>
        </w:rPr>
        <w:t>base</w:t>
      </w:r>
      <w:r w:rsidRPr="00CB59D1">
        <w:rPr>
          <w:kern w:val="2"/>
        </w:rPr>
        <w:t>中，为后续推荐操作提供</w:t>
      </w:r>
      <w:r w:rsidR="003617D7" w:rsidRPr="00CB59D1">
        <w:rPr>
          <w:rFonts w:hint="eastAsia"/>
          <w:kern w:val="2"/>
        </w:rPr>
        <w:t>推送和</w:t>
      </w:r>
      <w:r w:rsidRPr="00CB59D1">
        <w:rPr>
          <w:kern w:val="2"/>
        </w:rPr>
        <w:t>查询。</w:t>
      </w:r>
    </w:p>
    <w:p w14:paraId="5A162A89" w14:textId="77777777"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二、</w:t>
      </w:r>
      <w:r>
        <w:rPr>
          <w:rFonts w:ascii="Times" w:hAnsi="Times" w:cs="Times"/>
          <w:color w:val="000000"/>
          <w:lang w:val="en-GB"/>
        </w:rPr>
        <w:t>性能需求</w:t>
      </w:r>
    </w:p>
    <w:p w14:paraId="1F6AAF26" w14:textId="7B1AE534" w:rsidR="00ED7AB9" w:rsidRPr="00CB59D1" w:rsidRDefault="00C76EC9" w:rsidP="00CB59D1">
      <w:pPr>
        <w:widowControl w:val="0"/>
        <w:spacing w:line="400" w:lineRule="exact"/>
        <w:ind w:firstLineChars="200" w:firstLine="480"/>
        <w:jc w:val="both"/>
        <w:rPr>
          <w:kern w:val="2"/>
        </w:rPr>
      </w:pPr>
      <w:r w:rsidRPr="00CB59D1">
        <w:rPr>
          <w:kern w:val="2"/>
        </w:rPr>
        <w:t xml:space="preserve">(1) </w:t>
      </w:r>
      <w:r w:rsidRPr="00CB59D1">
        <w:rPr>
          <w:kern w:val="2"/>
        </w:rPr>
        <w:t>低要求，高效率，可扩展</w:t>
      </w:r>
    </w:p>
    <w:p w14:paraId="5ACE156D" w14:textId="79C98E32" w:rsidR="00ED7AB9" w:rsidRPr="00CB59D1" w:rsidRDefault="00C76EC9" w:rsidP="00CB59D1">
      <w:pPr>
        <w:widowControl w:val="0"/>
        <w:spacing w:line="400" w:lineRule="exact"/>
        <w:ind w:firstLineChars="200" w:firstLine="480"/>
        <w:jc w:val="both"/>
        <w:rPr>
          <w:kern w:val="2"/>
        </w:rPr>
      </w:pPr>
      <w:r w:rsidRPr="00CB59D1">
        <w:rPr>
          <w:kern w:val="2"/>
        </w:rPr>
        <w:t>对于该系统使用的大数据模型采用分布式框架，支持良好的横向扩展性，对于并发的提高只需要横向扩展机器即可。</w:t>
      </w:r>
    </w:p>
    <w:p w14:paraId="2F18E186" w14:textId="446100BC" w:rsidR="00ED7AB9" w:rsidRPr="00CB59D1" w:rsidRDefault="00C76EC9" w:rsidP="00CB59D1">
      <w:pPr>
        <w:widowControl w:val="0"/>
        <w:spacing w:line="400" w:lineRule="exact"/>
        <w:ind w:firstLineChars="200" w:firstLine="480"/>
        <w:jc w:val="both"/>
        <w:rPr>
          <w:kern w:val="2"/>
        </w:rPr>
      </w:pPr>
      <w:r w:rsidRPr="00CB59D1">
        <w:rPr>
          <w:kern w:val="2"/>
        </w:rPr>
        <w:t xml:space="preserve">(2) </w:t>
      </w:r>
      <w:r w:rsidRPr="00CB59D1">
        <w:rPr>
          <w:kern w:val="2"/>
        </w:rPr>
        <w:t>高容错性，高可靠性</w:t>
      </w:r>
    </w:p>
    <w:p w14:paraId="68908CDF" w14:textId="58660DC7" w:rsidR="00ED7AB9" w:rsidRPr="00CB59D1" w:rsidRDefault="00C76EC9" w:rsidP="00CB59D1">
      <w:pPr>
        <w:widowControl w:val="0"/>
        <w:spacing w:line="400" w:lineRule="exact"/>
        <w:ind w:firstLineChars="200" w:firstLine="480"/>
        <w:jc w:val="both"/>
        <w:rPr>
          <w:kern w:val="2"/>
        </w:rPr>
      </w:pPr>
      <w:r w:rsidRPr="00CB59D1">
        <w:rPr>
          <w:kern w:val="2"/>
        </w:rPr>
        <w:t>对于分布式数据集的容错方式一般来说有两种，数据检查点和记录数据的更新。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00010AAF" w:rsidRPr="00CB59D1">
        <w:rPr>
          <w:rFonts w:hint="eastAsia"/>
          <w:kern w:val="2"/>
        </w:rPr>
        <w:t>良好</w:t>
      </w:r>
      <w:r w:rsidR="00010AAF" w:rsidRPr="00CB59D1">
        <w:rPr>
          <w:kern w:val="2"/>
        </w:rPr>
        <w:t>的</w:t>
      </w:r>
      <w:r w:rsidRPr="00CB59D1">
        <w:rPr>
          <w:kern w:val="2"/>
        </w:rPr>
        <w:t>可伸缩性。与分布式共享内存系统需要付出高昂代价的</w:t>
      </w:r>
      <w:r w:rsidR="00D0293A"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14:paraId="0C7933E3" w14:textId="22AC8EE1"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三、</w:t>
      </w:r>
      <w:r>
        <w:rPr>
          <w:rFonts w:ascii="Times" w:hAnsi="Times" w:cs="Times"/>
          <w:color w:val="000000"/>
          <w:lang w:val="en-GB"/>
        </w:rPr>
        <w:t>系统设计</w:t>
      </w:r>
    </w:p>
    <w:p w14:paraId="20C83C05" w14:textId="4837A6F7" w:rsidR="00ED7AB9" w:rsidRPr="00CB59D1" w:rsidRDefault="00C76EC9" w:rsidP="00CB59D1">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14:paraId="3CB35A44" w14:textId="740268ED" w:rsidR="00ED7AB9" w:rsidRPr="00CB59D1" w:rsidRDefault="00C76EC9" w:rsidP="00CB59D1">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sidR="007C32A7">
        <w:rPr>
          <w:kern w:val="2"/>
        </w:rPr>
        <w:t>（</w:t>
      </w:r>
      <w:r w:rsidRPr="00CB59D1">
        <w:rPr>
          <w:kern w:val="2"/>
        </w:rPr>
        <w:t>临时解</w:t>
      </w:r>
      <w:r w:rsidR="007C32A7">
        <w:rPr>
          <w:kern w:val="2"/>
        </w:rPr>
        <w:t>）</w:t>
      </w:r>
      <w:r w:rsidRPr="00CB59D1">
        <w:rPr>
          <w:kern w:val="2"/>
        </w:rPr>
        <w:t>，后期最终的结果，会通过批处理获取，批处理会覆盖掉流式处理的结果。具体架构图</w:t>
      </w:r>
      <w:r w:rsidR="00F45747" w:rsidRPr="00CB59D1">
        <w:rPr>
          <w:rFonts w:hint="eastAsia"/>
          <w:kern w:val="2"/>
        </w:rPr>
        <w:t>详见图</w:t>
      </w:r>
      <w:r w:rsidR="000850BC" w:rsidRPr="00CB59D1">
        <w:rPr>
          <w:rFonts w:hint="eastAsia"/>
          <w:kern w:val="2"/>
        </w:rPr>
        <w:t>3-3</w:t>
      </w:r>
      <w:r w:rsidRPr="00CB59D1">
        <w:rPr>
          <w:kern w:val="2"/>
        </w:rPr>
        <w:t>：</w:t>
      </w:r>
    </w:p>
    <w:p w14:paraId="479AC35C" w14:textId="77777777" w:rsidR="00ED7AB9" w:rsidRDefault="000623B2" w:rsidP="009D739E">
      <w:pPr>
        <w:jc w:val="center"/>
        <w:rPr>
          <w:lang w:val="en-GB"/>
        </w:rPr>
      </w:pPr>
      <w:r w:rsidRPr="00726564">
        <w:rPr>
          <w:rFonts w:ascii="Times" w:hAnsi="Times" w:cs="Times"/>
          <w:noProof/>
          <w:color w:val="000000"/>
        </w:rPr>
        <w:lastRenderedPageBreak/>
        <w:drawing>
          <wp:inline distT="0" distB="0" distL="0" distR="0" wp14:anchorId="4A13020A" wp14:editId="73774699">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0633" cy="1708544"/>
                    </a:xfrm>
                    <a:prstGeom prst="rect">
                      <a:avLst/>
                    </a:prstGeom>
                    <a:noFill/>
                    <a:ln>
                      <a:noFill/>
                    </a:ln>
                  </pic:spPr>
                </pic:pic>
              </a:graphicData>
            </a:graphic>
          </wp:inline>
        </w:drawing>
      </w:r>
    </w:p>
    <w:p w14:paraId="17458667" w14:textId="36153FD5" w:rsidR="00ED7AB9" w:rsidRPr="00D55525" w:rsidRDefault="00C76EC9" w:rsidP="00D55525">
      <w:pPr>
        <w:pStyle w:val="21"/>
        <w:ind w:firstLineChars="0" w:firstLine="0"/>
        <w:rPr>
          <w:b/>
          <w:bCs/>
        </w:rPr>
      </w:pPr>
      <w:r w:rsidRPr="00D55525">
        <w:rPr>
          <w:rFonts w:hint="eastAsia"/>
          <w:b/>
          <w:bCs/>
        </w:rPr>
        <w:t>图</w:t>
      </w:r>
      <w:r w:rsidRPr="00D55525">
        <w:rPr>
          <w:rFonts w:hint="eastAsia"/>
          <w:b/>
          <w:bCs/>
        </w:rPr>
        <w:t>3-</w:t>
      </w:r>
      <w:r w:rsidR="000850BC">
        <w:rPr>
          <w:rFonts w:hint="eastAsia"/>
          <w:b/>
          <w:bCs/>
        </w:rPr>
        <w:t>3</w:t>
      </w:r>
      <w:r w:rsidRPr="00D55525">
        <w:rPr>
          <w:rFonts w:hint="eastAsia"/>
          <w:b/>
          <w:bCs/>
        </w:rPr>
        <w:t xml:space="preserve"> </w:t>
      </w:r>
      <w:r w:rsidRPr="00CB59D1">
        <w:rPr>
          <w:rFonts w:hint="eastAsia"/>
          <w:bCs/>
        </w:rPr>
        <w:t>实时计算系统架构图</w:t>
      </w:r>
    </w:p>
    <w:p w14:paraId="6141D90F" w14:textId="5EA11203" w:rsidR="00ED7AB9" w:rsidRPr="00CB59D1" w:rsidRDefault="00C76EC9" w:rsidP="00CB59D1">
      <w:pPr>
        <w:widowControl w:val="0"/>
        <w:spacing w:line="400" w:lineRule="exact"/>
        <w:ind w:firstLineChars="200" w:firstLine="480"/>
        <w:jc w:val="both"/>
        <w:rPr>
          <w:kern w:val="2"/>
        </w:rPr>
      </w:pPr>
      <w:r w:rsidRPr="00CB59D1">
        <w:rPr>
          <w:kern w:val="2"/>
        </w:rPr>
        <w:t>其中对于新产生的数据会收集用于离线计算部分，因为实时计算不允许进行</w:t>
      </w:r>
      <w:r w:rsidR="00F45747" w:rsidRPr="00CB59D1">
        <w:rPr>
          <w:kern w:val="2"/>
        </w:rPr>
        <w:t>耗时的复杂计算。</w:t>
      </w:r>
      <w:r w:rsidRPr="00CB59D1">
        <w:rPr>
          <w:kern w:val="2"/>
        </w:rPr>
        <w:t>因此其中一小部分数据会选择性的提交给</w:t>
      </w:r>
      <w:r w:rsidRPr="00CB59D1">
        <w:rPr>
          <w:kern w:val="2"/>
        </w:rPr>
        <w:t>kafka</w:t>
      </w:r>
      <w:r w:rsidRPr="00CB59D1">
        <w:rPr>
          <w:kern w:val="2"/>
        </w:rPr>
        <w:t>消息总线，用于实时计算。对于数据收集部分会通过节点上部署的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sidR="00AA22FD">
        <w:rPr>
          <w:kern w:val="2"/>
        </w:rPr>
        <w:t>也有很好的兼容性，</w:t>
      </w:r>
      <w:r w:rsidR="00AA22FD">
        <w:rPr>
          <w:rFonts w:hint="eastAsia"/>
          <w:kern w:val="2"/>
        </w:rPr>
        <w:t>而</w:t>
      </w:r>
      <w:r w:rsidR="009B10C6" w:rsidRPr="00CB59D1">
        <w:rPr>
          <w:rFonts w:hint="eastAsia"/>
          <w:kern w:val="2"/>
        </w:rPr>
        <w:t>对于</w:t>
      </w:r>
      <w:r w:rsidRPr="00CB59D1">
        <w:rPr>
          <w:kern w:val="2"/>
        </w:rPr>
        <w:t>flume</w:t>
      </w:r>
      <w:r w:rsidRPr="00CB59D1">
        <w:rPr>
          <w:kern w:val="2"/>
        </w:rPr>
        <w:t>的数据收集部分在</w:t>
      </w:r>
      <w:r w:rsidR="00356FAD" w:rsidRPr="00CB59D1">
        <w:rPr>
          <w:rFonts w:hint="eastAsia"/>
          <w:kern w:val="2"/>
        </w:rPr>
        <w:t>之前</w:t>
      </w:r>
      <w:r w:rsidR="00356FAD" w:rsidRPr="00CB59D1">
        <w:rPr>
          <w:kern w:val="2"/>
        </w:rPr>
        <w:t>离线计算章节</w:t>
      </w:r>
      <w:r w:rsidR="00356FAD" w:rsidRPr="00CB59D1">
        <w:rPr>
          <w:rFonts w:hint="eastAsia"/>
          <w:kern w:val="2"/>
        </w:rPr>
        <w:t>已经</w:t>
      </w:r>
      <w:r w:rsidR="00356FAD" w:rsidRPr="00CB59D1">
        <w:rPr>
          <w:kern w:val="2"/>
        </w:rPr>
        <w:t>有</w:t>
      </w:r>
      <w:r w:rsidRPr="00CB59D1">
        <w:rPr>
          <w:kern w:val="2"/>
        </w:rPr>
        <w:t>详细的介绍。</w:t>
      </w:r>
    </w:p>
    <w:p w14:paraId="363104C5" w14:textId="77777777" w:rsidR="00ED7AB9" w:rsidRPr="00E47EA1" w:rsidRDefault="00C76EC9">
      <w:pPr>
        <w:pStyle w:val="2"/>
      </w:pPr>
      <w:bookmarkStart w:id="42" w:name="_Toc493570296"/>
      <w:r w:rsidRPr="00E47EA1">
        <w:t xml:space="preserve">3.3 </w:t>
      </w:r>
      <w:r w:rsidR="00787ABD" w:rsidRPr="00E47EA1">
        <w:rPr>
          <w:rFonts w:hint="eastAsia"/>
        </w:rPr>
        <w:t>其他模块</w:t>
      </w:r>
      <w:r w:rsidRPr="00E47EA1">
        <w:t>详细介绍</w:t>
      </w:r>
      <w:bookmarkEnd w:id="42"/>
      <w:r w:rsidRPr="00E47EA1">
        <w:t xml:space="preserve"> </w:t>
      </w:r>
    </w:p>
    <w:p w14:paraId="1190B7C3" w14:textId="77777777" w:rsidR="00ED7AB9" w:rsidRPr="00585FE3" w:rsidRDefault="00C76EC9">
      <w:pPr>
        <w:pStyle w:val="3"/>
        <w:rPr>
          <w:lang w:val="en-US"/>
        </w:rPr>
      </w:pPr>
      <w:bookmarkStart w:id="43" w:name="_Toc493570297"/>
      <w:r w:rsidRPr="00585FE3">
        <w:rPr>
          <w:lang w:val="en-US"/>
        </w:rPr>
        <w:t>3.3.1</w:t>
      </w:r>
      <w:r w:rsidRPr="00585FE3">
        <w:rPr>
          <w:rFonts w:hint="eastAsia"/>
          <w:lang w:val="en-US"/>
        </w:rPr>
        <w:t xml:space="preserve"> </w:t>
      </w:r>
      <w:r w:rsidRPr="00585FE3">
        <w:rPr>
          <w:rFonts w:hint="eastAsia"/>
          <w:lang w:val="en-US"/>
        </w:rPr>
        <w:t>分布式日志框架</w:t>
      </w:r>
      <w:bookmarkEnd w:id="43"/>
    </w:p>
    <w:p w14:paraId="77E65E2C" w14:textId="6B37EC99" w:rsidR="00ED7AB9" w:rsidRPr="00CB59D1" w:rsidRDefault="00C76EC9" w:rsidP="00CB59D1">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006B1A5F" w:rsidRPr="00CB59D1">
        <w:rPr>
          <w:rFonts w:hint="eastAsia"/>
          <w:kern w:val="2"/>
        </w:rPr>
        <w:t>3-4</w:t>
      </w:r>
      <w:r w:rsidRPr="00CB59D1">
        <w:rPr>
          <w:rFonts w:hint="eastAsia"/>
          <w:kern w:val="2"/>
        </w:rPr>
        <w:t>所示，该框架用于采集访问各个业务系统的日志信息，通过可靠的消息传送中间件作为</w:t>
      </w:r>
      <w:r w:rsidR="006E15EB">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sidR="009F0C2B">
        <w:rPr>
          <w:rFonts w:hint="eastAsia"/>
          <w:kern w:val="2"/>
        </w:rPr>
        <w:t>技术按时间分片，对固定时间间隔内收到的数据进行统一的批处理，从而</w:t>
      </w:r>
      <w:r w:rsidRPr="00CB59D1">
        <w:rPr>
          <w:rFonts w:hint="eastAsia"/>
          <w:kern w:val="2"/>
        </w:rPr>
        <w:t>达到实时处理的效果，并具有很高的吞吐量。</w:t>
      </w:r>
    </w:p>
    <w:p w14:paraId="5BB7AFE0" w14:textId="77777777" w:rsidR="00ED7AB9" w:rsidRDefault="000623B2" w:rsidP="009D739E">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14:anchorId="40CC50CD" wp14:editId="1182DD67">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4612" cy="2417803"/>
                    </a:xfrm>
                    <a:prstGeom prst="rect">
                      <a:avLst/>
                    </a:prstGeom>
                    <a:noFill/>
                    <a:ln>
                      <a:noFill/>
                    </a:ln>
                  </pic:spPr>
                </pic:pic>
              </a:graphicData>
            </a:graphic>
          </wp:inline>
        </w:drawing>
      </w:r>
    </w:p>
    <w:p w14:paraId="30E301D0" w14:textId="77777777" w:rsidR="00ED7AB9" w:rsidRPr="00D55525" w:rsidRDefault="00C76EC9" w:rsidP="00D55525">
      <w:pPr>
        <w:pStyle w:val="21"/>
        <w:ind w:firstLineChars="0" w:firstLine="0"/>
        <w:rPr>
          <w:b/>
          <w:bCs/>
        </w:rPr>
      </w:pPr>
      <w:r w:rsidRPr="00D55525">
        <w:rPr>
          <w:rFonts w:hint="eastAsia"/>
          <w:b/>
          <w:bCs/>
        </w:rPr>
        <w:t>图</w:t>
      </w:r>
      <w:r w:rsidR="0032777A"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14:paraId="0FC94F73" w14:textId="77777777" w:rsidR="00ED7AB9" w:rsidRPr="00CB59D1" w:rsidRDefault="00C76EC9" w:rsidP="00CB59D1">
      <w:pPr>
        <w:widowControl w:val="0"/>
        <w:spacing w:line="400" w:lineRule="exact"/>
        <w:ind w:firstLineChars="200" w:firstLine="480"/>
        <w:jc w:val="both"/>
        <w:rPr>
          <w:kern w:val="2"/>
        </w:rPr>
      </w:pPr>
      <w:r w:rsidRPr="00CB59D1">
        <w:rPr>
          <w:rFonts w:hint="eastAsia"/>
          <w:kern w:val="2"/>
        </w:rPr>
        <w:lastRenderedPageBreak/>
        <w:t>数据收集主要会经历如下阶段：日志数据采集，日志数据聚合和日志数据过滤。</w:t>
      </w:r>
    </w:p>
    <w:p w14:paraId="38F99BCF" w14:textId="1B803261" w:rsidR="00ED7AB9" w:rsidRPr="00CB59D1" w:rsidRDefault="00C76EC9" w:rsidP="00CB59D1">
      <w:pPr>
        <w:widowControl w:val="0"/>
        <w:spacing w:line="400" w:lineRule="exact"/>
        <w:ind w:firstLineChars="200" w:firstLine="480"/>
        <w:jc w:val="both"/>
        <w:rPr>
          <w:kern w:val="2"/>
        </w:rPr>
      </w:pPr>
      <w:r w:rsidRPr="00CB59D1">
        <w:rPr>
          <w:rFonts w:hint="eastAsia"/>
          <w:kern w:val="2"/>
        </w:rPr>
        <w:t>1)</w:t>
      </w:r>
      <w:r w:rsidR="007C32A7">
        <w:rPr>
          <w:rFonts w:hint="eastAsia"/>
          <w:kern w:val="2"/>
        </w:rPr>
        <w:t xml:space="preserve"> </w:t>
      </w:r>
      <w:r w:rsidRPr="00CB59D1">
        <w:rPr>
          <w:rFonts w:hint="eastAsia"/>
          <w:kern w:val="2"/>
        </w:rPr>
        <w:t>分布式日志实时采集</w:t>
      </w:r>
    </w:p>
    <w:p w14:paraId="5ADB3468" w14:textId="26973D3A" w:rsidR="00ED7AB9" w:rsidRPr="00CB59D1" w:rsidRDefault="00C76EC9" w:rsidP="00CB59D1">
      <w:pPr>
        <w:widowControl w:val="0"/>
        <w:spacing w:line="400" w:lineRule="exact"/>
        <w:ind w:firstLineChars="200" w:firstLine="480"/>
        <w:jc w:val="both"/>
        <w:rPr>
          <w:kern w:val="2"/>
        </w:rPr>
      </w:pPr>
      <w:r w:rsidRPr="00CB59D1">
        <w:rPr>
          <w:rFonts w:hint="eastAsia"/>
          <w:kern w:val="2"/>
        </w:rPr>
        <w:t>实时推荐系统需要大量的隐式的用户行为作为基础数据</w:t>
      </w:r>
      <w:r w:rsidRPr="00CB59D1">
        <w:rPr>
          <w:rFonts w:hint="eastAsia"/>
          <w:kern w:val="2"/>
        </w:rPr>
        <w:t>,</w:t>
      </w:r>
      <w:r w:rsidR="00F31C57">
        <w:rPr>
          <w:rFonts w:hint="eastAsia"/>
          <w:kern w:val="2"/>
        </w:rPr>
        <w:t>而且每</w:t>
      </w:r>
      <w:r w:rsidRPr="00CB59D1">
        <w:rPr>
          <w:rFonts w:hint="eastAsia"/>
          <w:kern w:val="2"/>
        </w:rPr>
        <w:t>种用户的行为的源日志信息分布在不同的业务系统中，需要构建分布式日志汇总系统</w:t>
      </w:r>
      <w:r w:rsidR="00616A94">
        <w:rPr>
          <w:rFonts w:hint="eastAsia"/>
          <w:kern w:val="2"/>
        </w:rPr>
        <w:t>数据资源，</w:t>
      </w:r>
      <w:r w:rsidRPr="00CB59D1">
        <w:rPr>
          <w:rFonts w:hint="eastAsia"/>
          <w:kern w:val="2"/>
        </w:rPr>
        <w:t>将日志进行收集。以备后续流程使用。分布式日志采集如图</w:t>
      </w:r>
      <w:r w:rsidR="006B1A5F" w:rsidRPr="00CB59D1">
        <w:rPr>
          <w:rFonts w:hint="eastAsia"/>
          <w:kern w:val="2"/>
        </w:rPr>
        <w:t>3-5</w:t>
      </w:r>
      <w:r w:rsidRPr="00CB59D1">
        <w:rPr>
          <w:rFonts w:hint="eastAsia"/>
          <w:kern w:val="2"/>
        </w:rPr>
        <w:t>所示</w:t>
      </w:r>
    </w:p>
    <w:p w14:paraId="26765C50" w14:textId="77777777" w:rsidR="00ED7AB9" w:rsidRDefault="000623B2" w:rsidP="009D739E">
      <w:pPr>
        <w:pStyle w:val="afd"/>
        <w:spacing w:line="240" w:lineRule="auto"/>
        <w:ind w:firstLineChars="0" w:firstLine="0"/>
        <w:rPr>
          <w:rFonts w:ascii="宋体" w:hAnsi="宋体"/>
          <w:sz w:val="20"/>
        </w:rPr>
      </w:pPr>
      <w:r w:rsidRPr="00726564">
        <w:rPr>
          <w:rFonts w:ascii="宋体" w:hAnsi="宋体"/>
          <w:noProof/>
          <w:sz w:val="20"/>
        </w:rPr>
        <w:drawing>
          <wp:inline distT="0" distB="0" distL="0" distR="0" wp14:anchorId="5810F45F" wp14:editId="06454D3D">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71844" cy="1520232"/>
                    </a:xfrm>
                    <a:prstGeom prst="rect">
                      <a:avLst/>
                    </a:prstGeom>
                    <a:noFill/>
                    <a:ln>
                      <a:noFill/>
                    </a:ln>
                  </pic:spPr>
                </pic:pic>
              </a:graphicData>
            </a:graphic>
          </wp:inline>
        </w:drawing>
      </w:r>
    </w:p>
    <w:p w14:paraId="25C03D6F" w14:textId="28EC2E58" w:rsidR="00ED7AB9" w:rsidRPr="00D55525" w:rsidRDefault="00C76EC9" w:rsidP="00D55525">
      <w:pPr>
        <w:pStyle w:val="21"/>
        <w:ind w:firstLineChars="0" w:firstLine="0"/>
        <w:rPr>
          <w:b/>
          <w:bCs/>
        </w:rPr>
      </w:pPr>
      <w:r w:rsidRPr="00D55525">
        <w:rPr>
          <w:rFonts w:hint="eastAsia"/>
          <w:b/>
          <w:bCs/>
        </w:rPr>
        <w:t>图</w:t>
      </w:r>
      <w:r w:rsidR="0032777A" w:rsidRPr="00D55525">
        <w:rPr>
          <w:rFonts w:hint="eastAsia"/>
          <w:b/>
          <w:bCs/>
        </w:rPr>
        <w:t>3-5</w:t>
      </w:r>
      <w:r w:rsidR="00CB59D1">
        <w:rPr>
          <w:rFonts w:hint="eastAsia"/>
          <w:b/>
          <w:bCs/>
        </w:rPr>
        <w:t xml:space="preserve"> </w:t>
      </w:r>
      <w:r w:rsidRPr="00CB59D1">
        <w:rPr>
          <w:rFonts w:hint="eastAsia"/>
          <w:bCs/>
        </w:rPr>
        <w:t>分布式日志采集模块</w:t>
      </w:r>
    </w:p>
    <w:p w14:paraId="5B019307" w14:textId="7E2EE90F" w:rsidR="00ED7AB9" w:rsidRPr="00CB59D1" w:rsidRDefault="00C76EC9" w:rsidP="00CB59D1">
      <w:pPr>
        <w:widowControl w:val="0"/>
        <w:spacing w:line="400" w:lineRule="exact"/>
        <w:ind w:firstLineChars="200" w:firstLine="480"/>
        <w:jc w:val="both"/>
        <w:rPr>
          <w:kern w:val="2"/>
        </w:rPr>
      </w:pPr>
      <w:r w:rsidRPr="00CB59D1">
        <w:rPr>
          <w:rFonts w:hint="eastAsia"/>
          <w:kern w:val="2"/>
        </w:rPr>
        <w:t>2)</w:t>
      </w:r>
      <w:r w:rsidR="007C32A7">
        <w:rPr>
          <w:rFonts w:hint="eastAsia"/>
          <w:kern w:val="2"/>
        </w:rPr>
        <w:t xml:space="preserve"> </w:t>
      </w:r>
      <w:r w:rsidRPr="00CB59D1">
        <w:rPr>
          <w:rFonts w:hint="eastAsia"/>
          <w:kern w:val="2"/>
        </w:rPr>
        <w:t>基于</w:t>
      </w:r>
      <w:r w:rsidRPr="00CB59D1">
        <w:rPr>
          <w:rFonts w:hint="eastAsia"/>
          <w:kern w:val="2"/>
        </w:rPr>
        <w:t>Kafka</w:t>
      </w:r>
      <w:r w:rsidRPr="00CB59D1">
        <w:rPr>
          <w:rFonts w:hint="eastAsia"/>
          <w:kern w:val="2"/>
        </w:rPr>
        <w:t>集群的数据传输</w:t>
      </w:r>
    </w:p>
    <w:p w14:paraId="66726D39" w14:textId="77777777" w:rsidR="00ED7AB9" w:rsidRPr="00CB59D1" w:rsidRDefault="00C76EC9" w:rsidP="00CB59D1">
      <w:pPr>
        <w:widowControl w:val="0"/>
        <w:spacing w:line="400" w:lineRule="exact"/>
        <w:ind w:firstLineChars="200" w:firstLine="480"/>
        <w:jc w:val="both"/>
        <w:rPr>
          <w:kern w:val="2"/>
        </w:rPr>
      </w:pPr>
      <w:r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Pr="00CB59D1">
        <w:rPr>
          <w:rFonts w:hint="eastAsia"/>
          <w:kern w:val="2"/>
        </w:rPr>
        <w:t>-Kafka,</w:t>
      </w:r>
      <w:r w:rsidRPr="00CB59D1">
        <w:rPr>
          <w:rFonts w:hint="eastAsia"/>
          <w:kern w:val="2"/>
        </w:rPr>
        <w:t>图</w:t>
      </w:r>
      <w:r w:rsidR="006B1A5F" w:rsidRPr="00CB59D1">
        <w:rPr>
          <w:rFonts w:hint="eastAsia"/>
          <w:kern w:val="2"/>
        </w:rPr>
        <w:t>3-6</w:t>
      </w:r>
      <w:r w:rsidRPr="00CB59D1">
        <w:rPr>
          <w:rFonts w:hint="eastAsia"/>
          <w:kern w:val="2"/>
        </w:rPr>
        <w:t>为基于</w:t>
      </w:r>
      <w:r w:rsidRPr="00CB59D1">
        <w:rPr>
          <w:rFonts w:hint="eastAsia"/>
          <w:kern w:val="2"/>
        </w:rPr>
        <w:t>Kafka</w:t>
      </w:r>
      <w:r w:rsidRPr="00CB59D1">
        <w:rPr>
          <w:rFonts w:hint="eastAsia"/>
          <w:kern w:val="2"/>
        </w:rPr>
        <w:t>集群的数据分发架构。</w:t>
      </w:r>
    </w:p>
    <w:p w14:paraId="4ED5234F" w14:textId="77777777" w:rsidR="00ED7AB9" w:rsidRDefault="000623B2" w:rsidP="009D739E">
      <w:pPr>
        <w:spacing w:beforeLines="50" w:before="120" w:line="360" w:lineRule="auto"/>
        <w:jc w:val="center"/>
        <w:rPr>
          <w:rFonts w:ascii="宋体" w:hAnsi="宋体"/>
        </w:rPr>
      </w:pPr>
      <w:r w:rsidRPr="00726564">
        <w:rPr>
          <w:rFonts w:ascii="宋体" w:hAnsi="宋体"/>
          <w:noProof/>
          <w:sz w:val="20"/>
          <w:szCs w:val="20"/>
        </w:rPr>
        <w:drawing>
          <wp:inline distT="0" distB="0" distL="0" distR="0" wp14:anchorId="326EB4EA" wp14:editId="76A2679E">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8710" cy="2178288"/>
                    </a:xfrm>
                    <a:prstGeom prst="rect">
                      <a:avLst/>
                    </a:prstGeom>
                    <a:noFill/>
                    <a:ln>
                      <a:noFill/>
                    </a:ln>
                  </pic:spPr>
                </pic:pic>
              </a:graphicData>
            </a:graphic>
          </wp:inline>
        </w:drawing>
      </w:r>
    </w:p>
    <w:p w14:paraId="7C5474B0" w14:textId="68AFF043" w:rsidR="00ED7AB9" w:rsidRPr="007C32A7" w:rsidRDefault="00C76EC9" w:rsidP="007C32A7">
      <w:pPr>
        <w:pStyle w:val="21"/>
        <w:ind w:firstLineChars="0" w:firstLine="0"/>
        <w:rPr>
          <w:b/>
          <w:bCs/>
        </w:rPr>
      </w:pPr>
      <w:r w:rsidRPr="00D55525">
        <w:rPr>
          <w:rFonts w:hint="eastAsia"/>
          <w:b/>
          <w:bCs/>
        </w:rPr>
        <w:t>图</w:t>
      </w:r>
      <w:r w:rsidR="0032777A" w:rsidRPr="00D55525">
        <w:rPr>
          <w:rFonts w:hint="eastAsia"/>
          <w:b/>
          <w:bCs/>
        </w:rPr>
        <w:t>3-6</w:t>
      </w:r>
      <w:r w:rsidR="00CB59D1">
        <w:rPr>
          <w:rFonts w:hint="eastAsia"/>
          <w:b/>
          <w:bCs/>
        </w:rPr>
        <w:t xml:space="preserve"> </w:t>
      </w:r>
      <w:r w:rsidRPr="00CB59D1">
        <w:rPr>
          <w:rFonts w:hint="eastAsia"/>
          <w:bCs/>
        </w:rPr>
        <w:t>基于</w:t>
      </w:r>
      <w:r w:rsidRPr="00CB59D1">
        <w:rPr>
          <w:rFonts w:hint="eastAsia"/>
          <w:bCs/>
        </w:rPr>
        <w:t>Kafka</w:t>
      </w:r>
      <w:r w:rsidRPr="00CB59D1">
        <w:rPr>
          <w:rFonts w:hint="eastAsia"/>
          <w:bCs/>
        </w:rPr>
        <w:t>集群的数据传输</w:t>
      </w:r>
    </w:p>
    <w:p w14:paraId="4F0D7587" w14:textId="77777777" w:rsidR="00ED7AB9" w:rsidRPr="00585FE3" w:rsidRDefault="00C76EC9">
      <w:pPr>
        <w:pStyle w:val="3"/>
        <w:rPr>
          <w:lang w:val="en-US"/>
        </w:rPr>
      </w:pPr>
      <w:bookmarkStart w:id="44" w:name="_Toc493570298"/>
      <w:r w:rsidRPr="00585FE3">
        <w:rPr>
          <w:rFonts w:hint="eastAsia"/>
          <w:lang w:val="en-US"/>
        </w:rPr>
        <w:t xml:space="preserve">3.3.2 </w:t>
      </w:r>
      <w:r w:rsidRPr="00585FE3">
        <w:rPr>
          <w:rFonts w:hint="eastAsia"/>
          <w:lang w:val="en-US"/>
        </w:rPr>
        <w:t>推荐引擎组</w:t>
      </w:r>
      <w:bookmarkEnd w:id="44"/>
    </w:p>
    <w:p w14:paraId="5262A3F8" w14:textId="143B4A59" w:rsidR="00ED7AB9" w:rsidRPr="00CB59D1" w:rsidRDefault="00C76EC9" w:rsidP="00CB59D1">
      <w:pPr>
        <w:widowControl w:val="0"/>
        <w:spacing w:line="400" w:lineRule="exact"/>
        <w:ind w:firstLineChars="200" w:firstLine="480"/>
        <w:jc w:val="both"/>
        <w:rPr>
          <w:kern w:val="2"/>
        </w:rPr>
      </w:pPr>
      <w:r w:rsidRPr="00CB59D1">
        <w:rPr>
          <w:rFonts w:hint="eastAsia"/>
          <w:kern w:val="2"/>
        </w:rPr>
        <w:t>本系统在线计算部分与具体的推荐目标相关，需要在离线计算的基础上，以最快的速度给出推荐结果。在线计算部分计算量不是很大，数据量也不多，引入</w:t>
      </w:r>
      <w:r w:rsidRPr="00CB59D1">
        <w:rPr>
          <w:rFonts w:hint="eastAsia"/>
          <w:kern w:val="2"/>
        </w:rPr>
        <w:t>spark</w:t>
      </w:r>
      <w:r w:rsidRPr="00CB59D1">
        <w:rPr>
          <w:rFonts w:hint="eastAsia"/>
          <w:kern w:val="2"/>
        </w:rPr>
        <w:t>后，先将输入载入内存，来提高推荐速度。</w:t>
      </w:r>
      <w:r w:rsidR="00FD2AF6" w:rsidRPr="00CB59D1">
        <w:rPr>
          <w:rFonts w:hint="eastAsia"/>
          <w:kern w:val="2"/>
        </w:rPr>
        <w:t>通过部分离线数据和实时的用户行为数据进行</w:t>
      </w:r>
      <w:r w:rsidRPr="00CB59D1">
        <w:rPr>
          <w:rFonts w:hint="eastAsia"/>
          <w:kern w:val="2"/>
        </w:rPr>
        <w:t>在线计算</w:t>
      </w:r>
      <w:r w:rsidR="00FD2AF6" w:rsidRPr="00CB59D1">
        <w:rPr>
          <w:rFonts w:hint="eastAsia"/>
          <w:kern w:val="2"/>
        </w:rPr>
        <w:t>，得到的</w:t>
      </w:r>
      <w:r w:rsidRPr="00CB59D1">
        <w:rPr>
          <w:rFonts w:hint="eastAsia"/>
          <w:kern w:val="2"/>
        </w:rPr>
        <w:t>的结果就是推荐引擎的输出。在经过一系列处</w:t>
      </w:r>
      <w:r w:rsidRPr="00CB59D1">
        <w:rPr>
          <w:rFonts w:hint="eastAsia"/>
          <w:kern w:val="2"/>
        </w:rPr>
        <w:lastRenderedPageBreak/>
        <w:t>理后，就可以</w:t>
      </w:r>
      <w:r w:rsidR="0058248C" w:rsidRPr="00CB59D1">
        <w:rPr>
          <w:rFonts w:hint="eastAsia"/>
          <w:kern w:val="2"/>
        </w:rPr>
        <w:t>将结果存入</w:t>
      </w:r>
      <w:r w:rsidR="0058248C" w:rsidRPr="00CB59D1">
        <w:rPr>
          <w:rFonts w:hint="eastAsia"/>
          <w:kern w:val="2"/>
        </w:rPr>
        <w:t>Hbase</w:t>
      </w:r>
      <w:r w:rsidR="007C450D">
        <w:rPr>
          <w:rFonts w:hint="eastAsia"/>
          <w:kern w:val="2"/>
        </w:rPr>
        <w:t>并提供对外查询接口</w:t>
      </w:r>
      <w:bookmarkStart w:id="45" w:name="_GoBack"/>
      <w:bookmarkEnd w:id="45"/>
      <w:r w:rsidRPr="00CB59D1">
        <w:rPr>
          <w:rFonts w:hint="eastAsia"/>
          <w:kern w:val="2"/>
        </w:rPr>
        <w:t>。</w:t>
      </w:r>
    </w:p>
    <w:p w14:paraId="2D393876" w14:textId="77777777" w:rsidR="00563B60" w:rsidRDefault="00563B60">
      <w:pPr>
        <w:ind w:firstLine="480"/>
      </w:pPr>
    </w:p>
    <w:p w14:paraId="0737D8C5" w14:textId="77777777" w:rsidR="00ED7AB9" w:rsidRPr="009D739E" w:rsidRDefault="000623B2" w:rsidP="009D739E">
      <w:pPr>
        <w:pStyle w:val="21"/>
        <w:ind w:firstLineChars="0" w:firstLine="0"/>
        <w:rPr>
          <w:b/>
          <w:bCs/>
        </w:rPr>
      </w:pPr>
      <w:r w:rsidRPr="009D739E">
        <w:rPr>
          <w:b/>
          <w:bCs/>
          <w:noProof/>
        </w:rPr>
        <w:drawing>
          <wp:inline distT="0" distB="0" distL="0" distR="0" wp14:anchorId="3785737D" wp14:editId="6C9D64F5">
            <wp:extent cx="2463030" cy="1806398"/>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9965" cy="1811484"/>
                    </a:xfrm>
                    <a:prstGeom prst="rect">
                      <a:avLst/>
                    </a:prstGeom>
                    <a:noFill/>
                    <a:ln>
                      <a:noFill/>
                    </a:ln>
                  </pic:spPr>
                </pic:pic>
              </a:graphicData>
            </a:graphic>
          </wp:inline>
        </w:drawing>
      </w:r>
    </w:p>
    <w:p w14:paraId="04839F23" w14:textId="77777777" w:rsidR="00ED7AB9" w:rsidRPr="00D55525" w:rsidRDefault="00C76EC9" w:rsidP="00D55525">
      <w:pPr>
        <w:pStyle w:val="21"/>
        <w:ind w:firstLineChars="0" w:firstLine="0"/>
        <w:rPr>
          <w:b/>
          <w:bCs/>
        </w:rPr>
      </w:pPr>
      <w:r w:rsidRPr="00D55525">
        <w:rPr>
          <w:rFonts w:hint="eastAsia"/>
          <w:b/>
          <w:bCs/>
        </w:rPr>
        <w:t>图</w:t>
      </w:r>
      <w:r w:rsidR="0032777A" w:rsidRPr="00D55525">
        <w:rPr>
          <w:rFonts w:hint="eastAsia"/>
          <w:b/>
          <w:bCs/>
        </w:rPr>
        <w:t>3-7</w:t>
      </w:r>
      <w:r w:rsidRPr="00CB59D1">
        <w:rPr>
          <w:rFonts w:hint="eastAsia"/>
          <w:bCs/>
        </w:rPr>
        <w:t>推荐系统整体架构</w:t>
      </w:r>
    </w:p>
    <w:p w14:paraId="487CC394" w14:textId="77777777" w:rsidR="00ED7AB9" w:rsidRPr="00585FE3" w:rsidRDefault="00C76EC9">
      <w:pPr>
        <w:pStyle w:val="3"/>
        <w:rPr>
          <w:lang w:val="en-US"/>
        </w:rPr>
      </w:pPr>
      <w:bookmarkStart w:id="46" w:name="_Toc493570299"/>
      <w:r w:rsidRPr="00585FE3">
        <w:rPr>
          <w:rFonts w:hint="eastAsia"/>
          <w:lang w:val="en-US"/>
        </w:rPr>
        <w:t xml:space="preserve">3.3.3 </w:t>
      </w:r>
      <w:r w:rsidRPr="00585FE3">
        <w:rPr>
          <w:rFonts w:hint="eastAsia"/>
          <w:lang w:val="en-US"/>
        </w:rPr>
        <w:t>推荐系统整体架构</w:t>
      </w:r>
      <w:bookmarkEnd w:id="46"/>
    </w:p>
    <w:p w14:paraId="7567D1A4" w14:textId="43E7EA62" w:rsidR="00ED7AB9" w:rsidRPr="00CB59D1" w:rsidRDefault="00E371FD" w:rsidP="00CB59D1">
      <w:pPr>
        <w:widowControl w:val="0"/>
        <w:spacing w:line="400" w:lineRule="exact"/>
        <w:ind w:firstLineChars="200" w:firstLine="480"/>
        <w:jc w:val="both"/>
        <w:rPr>
          <w:kern w:val="2"/>
        </w:rPr>
      </w:pPr>
      <w:r w:rsidRPr="00CB59D1">
        <w:rPr>
          <w:rFonts w:hint="eastAsia"/>
          <w:kern w:val="2"/>
        </w:rPr>
        <w:t>推荐系统整体</w:t>
      </w:r>
      <w:r w:rsidR="00C76EC9" w:rsidRPr="00CB59D1">
        <w:rPr>
          <w:rFonts w:hint="eastAsia"/>
          <w:kern w:val="2"/>
        </w:rPr>
        <w:t>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00C76EC9" w:rsidRPr="00CB59D1">
        <w:rPr>
          <w:kern w:val="2"/>
        </w:rPr>
        <w:t>用于读取批处理层和实时处理层</w:t>
      </w:r>
      <w:r w:rsidR="00C76EC9" w:rsidRPr="00CB59D1">
        <w:rPr>
          <w:rFonts w:hint="eastAsia"/>
          <w:kern w:val="2"/>
        </w:rPr>
        <w:t>通过一定的</w:t>
      </w:r>
      <w:r w:rsidR="00C76EC9" w:rsidRPr="00CB59D1">
        <w:rPr>
          <w:kern w:val="2"/>
        </w:rPr>
        <w:t>合并策略</w:t>
      </w:r>
      <w:r w:rsidR="007C32A7">
        <w:rPr>
          <w:kern w:val="2"/>
        </w:rPr>
        <w:t>（</w:t>
      </w:r>
      <w:r w:rsidR="00C76EC9" w:rsidRPr="00CB59D1">
        <w:rPr>
          <w:kern w:val="2"/>
        </w:rPr>
        <w:t>择优选择，累加等</w:t>
      </w:r>
      <w:r w:rsidR="007C32A7">
        <w:rPr>
          <w:kern w:val="2"/>
        </w:rPr>
        <w:t>）</w:t>
      </w:r>
      <w:r w:rsidR="00C76EC9" w:rsidRPr="00CB59D1">
        <w:rPr>
          <w:rFonts w:hint="eastAsia"/>
          <w:kern w:val="2"/>
        </w:rPr>
        <w:t>将</w:t>
      </w:r>
      <w:r w:rsidR="00C76EC9" w:rsidRPr="00CB59D1">
        <w:rPr>
          <w:kern w:val="2"/>
        </w:rPr>
        <w:t>数据合并，支持随机读，</w:t>
      </w:r>
      <w:r w:rsidR="00C76EC9" w:rsidRPr="00CB59D1">
        <w:rPr>
          <w:rFonts w:hint="eastAsia"/>
          <w:kern w:val="2"/>
        </w:rPr>
        <w:t>可以</w:t>
      </w:r>
      <w:r w:rsidR="00C76EC9" w:rsidRPr="00CB59D1">
        <w:rPr>
          <w:kern w:val="2"/>
        </w:rPr>
        <w:t>在较短的时间内返回查询结果。</w:t>
      </w:r>
      <w:r w:rsidR="003A6896" w:rsidRPr="00CB59D1">
        <w:rPr>
          <w:rFonts w:hint="eastAsia"/>
          <w:kern w:val="2"/>
        </w:rPr>
        <w:t>应用层主要</w:t>
      </w:r>
      <w:r w:rsidR="00862787" w:rsidRPr="00CB59D1">
        <w:rPr>
          <w:rFonts w:hint="eastAsia"/>
          <w:kern w:val="2"/>
        </w:rPr>
        <w:t>用于推荐结果的展示等一系列</w:t>
      </w:r>
      <w:r w:rsidR="002708A6" w:rsidRPr="00CB59D1">
        <w:rPr>
          <w:rFonts w:hint="eastAsia"/>
          <w:kern w:val="2"/>
        </w:rPr>
        <w:t>的</w:t>
      </w:r>
      <w:r w:rsidR="00C76EC9" w:rsidRPr="00CB59D1">
        <w:rPr>
          <w:rFonts w:hint="eastAsia"/>
          <w:kern w:val="2"/>
        </w:rPr>
        <w:t>业务</w:t>
      </w:r>
      <w:r w:rsidR="001F6E31" w:rsidRPr="00CB59D1">
        <w:rPr>
          <w:rFonts w:hint="eastAsia"/>
          <w:kern w:val="2"/>
        </w:rPr>
        <w:t>逻辑</w:t>
      </w:r>
      <w:r w:rsidR="00C76EC9" w:rsidRPr="00CB59D1">
        <w:rPr>
          <w:rFonts w:hint="eastAsia"/>
          <w:kern w:val="2"/>
        </w:rPr>
        <w:t>处理。</w:t>
      </w:r>
    </w:p>
    <w:p w14:paraId="4A4F596B" w14:textId="6C929536" w:rsidR="00ED7AB9" w:rsidRPr="00CB59D1" w:rsidRDefault="00E371FD" w:rsidP="00CB59D1">
      <w:pPr>
        <w:widowControl w:val="0"/>
        <w:spacing w:line="400" w:lineRule="exact"/>
        <w:ind w:firstLineChars="200" w:firstLine="480"/>
        <w:jc w:val="both"/>
        <w:rPr>
          <w:kern w:val="2"/>
        </w:rPr>
      </w:pPr>
      <w:r w:rsidRPr="00CB59D1">
        <w:rPr>
          <w:rFonts w:hint="eastAsia"/>
          <w:kern w:val="2"/>
        </w:rPr>
        <w:t>该架构设计能够满足实时大数据系统，并具有高容错、低延时和可扩展性等特性。该架构整合了</w:t>
      </w:r>
      <w:r w:rsidRPr="00CB59D1">
        <w:rPr>
          <w:rFonts w:hint="eastAsia"/>
          <w:kern w:val="2"/>
        </w:rPr>
        <w:t>Hadoop</w:t>
      </w:r>
      <w:r w:rsidR="00CF66C3" w:rsidRPr="00CB59D1">
        <w:rPr>
          <w:rFonts w:hint="eastAsia"/>
          <w:kern w:val="2"/>
        </w:rPr>
        <w:t>、</w:t>
      </w:r>
      <w:r w:rsidR="00CF66C3" w:rsidRPr="00CB59D1">
        <w:rPr>
          <w:rFonts w:hint="eastAsia"/>
          <w:kern w:val="2"/>
        </w:rPr>
        <w:t>kafka</w:t>
      </w:r>
      <w:r w:rsidR="00CF66C3" w:rsidRPr="00CB59D1">
        <w:rPr>
          <w:rFonts w:hint="eastAsia"/>
          <w:kern w:val="2"/>
        </w:rPr>
        <w:t>、</w:t>
      </w:r>
      <w:r w:rsidRPr="00CB59D1">
        <w:rPr>
          <w:rFonts w:hint="eastAsia"/>
          <w:kern w:val="2"/>
        </w:rPr>
        <w:t>Spark</w:t>
      </w:r>
      <w:r w:rsidR="00CF66C3" w:rsidRPr="00CB59D1">
        <w:rPr>
          <w:rFonts w:hint="eastAsia"/>
          <w:kern w:val="2"/>
        </w:rPr>
        <w:t>、</w:t>
      </w:r>
      <w:r w:rsidRPr="00CB59D1">
        <w:rPr>
          <w:rFonts w:hint="eastAsia"/>
          <w:kern w:val="2"/>
        </w:rPr>
        <w:t>Hbase</w:t>
      </w:r>
      <w:r w:rsidRPr="00CB59D1">
        <w:rPr>
          <w:rFonts w:hint="eastAsia"/>
          <w:kern w:val="2"/>
        </w:rPr>
        <w:t>等大数据组件。详细架构图详见图</w:t>
      </w:r>
      <w:r w:rsidR="0022184F" w:rsidRPr="00CB59D1">
        <w:rPr>
          <w:rFonts w:hint="eastAsia"/>
          <w:kern w:val="2"/>
        </w:rPr>
        <w:t>3-8</w:t>
      </w:r>
      <w:r w:rsidR="0022184F" w:rsidRPr="00CB59D1">
        <w:rPr>
          <w:rFonts w:hint="eastAsia"/>
          <w:kern w:val="2"/>
        </w:rPr>
        <w:t>。</w:t>
      </w:r>
    </w:p>
    <w:p w14:paraId="6126474B" w14:textId="77777777" w:rsidR="00ED7AB9" w:rsidRDefault="000623B2" w:rsidP="009D739E">
      <w:pPr>
        <w:jc w:val="center"/>
      </w:pPr>
      <w:r w:rsidRPr="00C8646C">
        <w:rPr>
          <w:noProof/>
        </w:rPr>
        <w:drawing>
          <wp:inline distT="0" distB="0" distL="0" distR="0" wp14:anchorId="0F2562E4" wp14:editId="7F321F7C">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4802" cy="2798804"/>
                    </a:xfrm>
                    <a:prstGeom prst="rect">
                      <a:avLst/>
                    </a:prstGeom>
                    <a:noFill/>
                    <a:ln>
                      <a:noFill/>
                    </a:ln>
                  </pic:spPr>
                </pic:pic>
              </a:graphicData>
            </a:graphic>
          </wp:inline>
        </w:drawing>
      </w:r>
    </w:p>
    <w:p w14:paraId="1489F7E4" w14:textId="77777777" w:rsidR="0032777A" w:rsidRPr="00D55525" w:rsidRDefault="0032777A" w:rsidP="00D55525">
      <w:pPr>
        <w:pStyle w:val="21"/>
        <w:ind w:firstLineChars="0" w:firstLine="0"/>
        <w:rPr>
          <w:b/>
          <w:bCs/>
        </w:rPr>
      </w:pPr>
      <w:r w:rsidRPr="00D55525">
        <w:rPr>
          <w:rFonts w:hint="eastAsia"/>
          <w:b/>
          <w:bCs/>
        </w:rPr>
        <w:t>图</w:t>
      </w:r>
      <w:r w:rsidRPr="00D55525">
        <w:rPr>
          <w:rFonts w:hint="eastAsia"/>
          <w:b/>
          <w:bCs/>
        </w:rPr>
        <w:t xml:space="preserve">3-8 </w:t>
      </w:r>
      <w:r w:rsidRPr="00CB59D1">
        <w:rPr>
          <w:rFonts w:hint="eastAsia"/>
          <w:bCs/>
        </w:rPr>
        <w:t>推荐系统整体架构图</w:t>
      </w:r>
    </w:p>
    <w:p w14:paraId="0BF7B209" w14:textId="77777777" w:rsidR="00ED7AB9" w:rsidRDefault="00C55CED" w:rsidP="00C55CED">
      <w:pPr>
        <w:pStyle w:val="2"/>
      </w:pPr>
      <w:bookmarkStart w:id="47" w:name="_Toc493570300"/>
      <w:r>
        <w:rPr>
          <w:rFonts w:hint="eastAsia"/>
        </w:rPr>
        <w:lastRenderedPageBreak/>
        <w:t xml:space="preserve">3.4 </w:t>
      </w:r>
      <w:r>
        <w:rPr>
          <w:rFonts w:hint="eastAsia"/>
        </w:rPr>
        <w:t>本章小结</w:t>
      </w:r>
      <w:bookmarkEnd w:id="47"/>
    </w:p>
    <w:p w14:paraId="1561010A" w14:textId="1AC68DB9" w:rsidR="007B7FDB" w:rsidRPr="00CB59D1" w:rsidRDefault="00AE3BA7" w:rsidP="00CB59D1">
      <w:pPr>
        <w:widowControl w:val="0"/>
        <w:spacing w:line="400" w:lineRule="exact"/>
        <w:ind w:firstLineChars="200" w:firstLine="480"/>
        <w:jc w:val="both"/>
        <w:rPr>
          <w:kern w:val="2"/>
        </w:rPr>
      </w:pPr>
      <w:r w:rsidRPr="00CB59D1">
        <w:rPr>
          <w:rFonts w:hint="eastAsia"/>
          <w:kern w:val="2"/>
        </w:rPr>
        <w:t>本章</w:t>
      </w:r>
      <w:r w:rsidR="006B3CE1" w:rsidRPr="00CB59D1">
        <w:rPr>
          <w:rFonts w:hint="eastAsia"/>
          <w:kern w:val="2"/>
        </w:rPr>
        <w:t>节</w:t>
      </w:r>
      <w:r w:rsidR="005D0B98" w:rsidRPr="00CB59D1">
        <w:rPr>
          <w:rFonts w:hint="eastAsia"/>
          <w:kern w:val="2"/>
        </w:rPr>
        <w:t>主要</w:t>
      </w:r>
      <w:r w:rsidRPr="00CB59D1">
        <w:rPr>
          <w:rFonts w:hint="eastAsia"/>
          <w:kern w:val="2"/>
        </w:rPr>
        <w:t>对推荐系统</w:t>
      </w:r>
      <w:r w:rsidR="00A94959" w:rsidRPr="00CB59D1">
        <w:rPr>
          <w:rFonts w:hint="eastAsia"/>
          <w:kern w:val="2"/>
        </w:rPr>
        <w:t>架构设计</w:t>
      </w:r>
      <w:r w:rsidRPr="00CB59D1">
        <w:rPr>
          <w:rFonts w:hint="eastAsia"/>
          <w:kern w:val="2"/>
        </w:rPr>
        <w:t>进行了详细的分析，</w:t>
      </w:r>
      <w:r w:rsidR="00E4023D" w:rsidRPr="00CB59D1">
        <w:rPr>
          <w:rFonts w:hint="eastAsia"/>
          <w:kern w:val="2"/>
        </w:rPr>
        <w:t>以离线计算和实时计算为主线，介绍了业务需求、功能性需求等，并描述了相关模块的主要业务功能。最后对于重要的核心模块进行了详细介绍。</w:t>
      </w:r>
      <w:r w:rsidR="00640D26" w:rsidRPr="00CB59D1">
        <w:rPr>
          <w:kern w:val="2"/>
        </w:rPr>
        <w:br w:type="page"/>
      </w:r>
    </w:p>
    <w:p w14:paraId="45718D09" w14:textId="4285E6A1" w:rsidR="00ED7AB9" w:rsidRPr="00E47EA1" w:rsidRDefault="00E47EA1" w:rsidP="00E47EA1">
      <w:pPr>
        <w:pStyle w:val="1"/>
        <w:rPr>
          <w:rFonts w:ascii="Times New Roman" w:hAnsi="Times New Roman" w:cs="Times New Roman"/>
          <w:lang w:val="en-US"/>
        </w:rPr>
      </w:pPr>
      <w:bookmarkStart w:id="48" w:name="_Toc493570301"/>
      <w:r>
        <w:rPr>
          <w:rFonts w:ascii="Times New Roman" w:hAnsi="Times New Roman" w:cs="Times New Roman"/>
          <w:lang w:val="en-US"/>
        </w:rPr>
        <w:lastRenderedPageBreak/>
        <w:t>第</w:t>
      </w:r>
      <w:r>
        <w:rPr>
          <w:rFonts w:ascii="Times New Roman" w:hAnsi="Times New Roman" w:cs="Times New Roman"/>
          <w:lang w:val="en-US"/>
        </w:rPr>
        <w:t>4</w:t>
      </w:r>
      <w:r w:rsidR="00C76EC9" w:rsidRPr="00E47EA1">
        <w:rPr>
          <w:rFonts w:ascii="Times New Roman" w:hAnsi="Times New Roman" w:cs="Times New Roman"/>
          <w:lang w:val="en-US"/>
        </w:rPr>
        <w:t>章</w:t>
      </w:r>
      <w:r w:rsidR="00C76EC9" w:rsidRPr="00E47EA1">
        <w:rPr>
          <w:rFonts w:ascii="Times New Roman" w:hAnsi="Times New Roman" w:cs="Times New Roman"/>
          <w:lang w:val="en-US"/>
        </w:rPr>
        <w:t xml:space="preserve"> </w:t>
      </w:r>
      <w:r w:rsidR="00C76EC9" w:rsidRPr="00E47EA1">
        <w:rPr>
          <w:rFonts w:ascii="Times New Roman" w:hAnsi="Times New Roman" w:cs="Times New Roman" w:hint="eastAsia"/>
          <w:lang w:val="en-US"/>
        </w:rPr>
        <w:t>关于推荐算法的相关问题研究</w:t>
      </w:r>
      <w:bookmarkEnd w:id="48"/>
      <w:r w:rsidR="00C76EC9" w:rsidRPr="00E47EA1">
        <w:rPr>
          <w:rFonts w:ascii="Times New Roman" w:hAnsi="Times New Roman" w:cs="Times New Roman"/>
          <w:lang w:val="en-US"/>
        </w:rPr>
        <w:t xml:space="preserve"> </w:t>
      </w:r>
      <w:r w:rsidR="0094088B" w:rsidRPr="00E47EA1">
        <w:rPr>
          <w:rFonts w:ascii="Times New Roman" w:hAnsi="Times New Roman" w:cs="Times New Roman"/>
          <w:lang w:val="en-US"/>
        </w:rPr>
        <w:tab/>
      </w:r>
    </w:p>
    <w:p w14:paraId="303C7926" w14:textId="3C7589AE" w:rsidR="00D224EC" w:rsidRPr="00D00E77" w:rsidRDefault="001B4929" w:rsidP="00D00E77">
      <w:pPr>
        <w:widowControl w:val="0"/>
        <w:spacing w:line="400" w:lineRule="exact"/>
        <w:ind w:firstLineChars="200" w:firstLine="480"/>
        <w:jc w:val="both"/>
        <w:rPr>
          <w:kern w:val="2"/>
        </w:rPr>
      </w:pPr>
      <w:r w:rsidRPr="00D00E77">
        <w:rPr>
          <w:rFonts w:hint="eastAsia"/>
          <w:kern w:val="2"/>
        </w:rPr>
        <w:t>电子商务在过去十年中的</w:t>
      </w:r>
      <w:r w:rsidR="00CD0159" w:rsidRPr="00D00E77">
        <w:rPr>
          <w:rFonts w:hint="eastAsia"/>
          <w:kern w:val="2"/>
        </w:rPr>
        <w:t>日益普及，以及互联网</w:t>
      </w:r>
      <w:r w:rsidR="00C726C5" w:rsidRPr="00D00E77">
        <w:rPr>
          <w:rFonts w:hint="eastAsia"/>
          <w:kern w:val="2"/>
        </w:rPr>
        <w:t>信息量</w:t>
      </w:r>
      <w:r w:rsidR="00CD0159" w:rsidRPr="00D00E77">
        <w:rPr>
          <w:rFonts w:hint="eastAsia"/>
          <w:kern w:val="2"/>
        </w:rPr>
        <w:t>的迅速增长</w:t>
      </w:r>
      <w:r w:rsidR="00C726C5" w:rsidRPr="00D00E77">
        <w:rPr>
          <w:rFonts w:hint="eastAsia"/>
          <w:kern w:val="2"/>
        </w:rPr>
        <w:t>推动了</w:t>
      </w:r>
      <w:r w:rsidRPr="00D00E77">
        <w:rPr>
          <w:rFonts w:hint="eastAsia"/>
          <w:kern w:val="2"/>
        </w:rPr>
        <w:t>推荐系统的</w:t>
      </w:r>
      <w:r w:rsidR="00C726C5" w:rsidRPr="00D00E77">
        <w:rPr>
          <w:rFonts w:hint="eastAsia"/>
          <w:kern w:val="2"/>
        </w:rPr>
        <w:t>发展</w:t>
      </w:r>
      <w:r w:rsidRPr="00D00E77">
        <w:rPr>
          <w:rFonts w:hint="eastAsia"/>
          <w:kern w:val="2"/>
        </w:rPr>
        <w:t>，</w:t>
      </w:r>
      <w:r w:rsidR="00C726C5" w:rsidRPr="00D00E77">
        <w:rPr>
          <w:rFonts w:hint="eastAsia"/>
          <w:kern w:val="2"/>
        </w:rPr>
        <w:t>通过推荐计算帮助用户</w:t>
      </w:r>
      <w:r w:rsidRPr="00D00E77">
        <w:rPr>
          <w:rFonts w:hint="eastAsia"/>
          <w:kern w:val="2"/>
        </w:rPr>
        <w:t>找出最符合</w:t>
      </w:r>
      <w:r w:rsidR="00FC7E06" w:rsidRPr="00D00E77">
        <w:rPr>
          <w:rFonts w:hint="eastAsia"/>
          <w:kern w:val="2"/>
        </w:rPr>
        <w:t>用户需求的</w:t>
      </w:r>
      <w:r w:rsidRPr="00D00E77">
        <w:rPr>
          <w:rFonts w:hint="eastAsia"/>
          <w:kern w:val="2"/>
        </w:rPr>
        <w:t>产品</w:t>
      </w:r>
      <w:r w:rsidR="00FC7E06" w:rsidRPr="00D00E77">
        <w:rPr>
          <w:rFonts w:hint="eastAsia"/>
          <w:kern w:val="2"/>
        </w:rPr>
        <w:t>成为推荐系统的核心目标和重要挑战</w:t>
      </w:r>
      <w:r w:rsidRPr="00D00E77">
        <w:rPr>
          <w:rFonts w:hint="eastAsia"/>
          <w:kern w:val="2"/>
        </w:rPr>
        <w:t>。</w:t>
      </w:r>
      <w:r w:rsidR="009C1B24" w:rsidRPr="00D00E77">
        <w:rPr>
          <w:rFonts w:hint="eastAsia"/>
          <w:kern w:val="2"/>
        </w:rPr>
        <w:t>推荐系统系统将数据分析技术</w:t>
      </w:r>
      <w:r w:rsidR="00701F8C" w:rsidRPr="00D00E77">
        <w:rPr>
          <w:rFonts w:hint="eastAsia"/>
          <w:kern w:val="2"/>
        </w:rPr>
        <w:t>用于</w:t>
      </w:r>
      <w:r w:rsidR="009C1B24" w:rsidRPr="00D00E77">
        <w:rPr>
          <w:rFonts w:hint="eastAsia"/>
          <w:kern w:val="2"/>
        </w:rPr>
        <w:t>帮助用户在</w:t>
      </w:r>
      <w:r w:rsidR="00701F8C" w:rsidRPr="00D00E77">
        <w:rPr>
          <w:rFonts w:hint="eastAsia"/>
          <w:kern w:val="2"/>
        </w:rPr>
        <w:t>网站中找到他们需要的信息</w:t>
      </w:r>
      <w:r w:rsidR="009C1B24" w:rsidRPr="00D00E77">
        <w:rPr>
          <w:rFonts w:hint="eastAsia"/>
          <w:kern w:val="2"/>
        </w:rPr>
        <w:t>，产生</w:t>
      </w:r>
      <w:r w:rsidR="00701F8C" w:rsidRPr="00D00E77">
        <w:rPr>
          <w:rFonts w:hint="eastAsia"/>
          <w:kern w:val="2"/>
        </w:rPr>
        <w:t>用户对项目的</w:t>
      </w:r>
      <w:r w:rsidR="00A3736F" w:rsidRPr="00D00E77">
        <w:rPr>
          <w:rFonts w:hint="eastAsia"/>
          <w:kern w:val="2"/>
        </w:rPr>
        <w:t>预期得分和</w:t>
      </w:r>
      <w:r w:rsidR="00A00CB5" w:rsidRPr="00D00E77">
        <w:rPr>
          <w:rFonts w:hint="eastAsia"/>
          <w:kern w:val="2"/>
        </w:rPr>
        <w:t>给</w:t>
      </w:r>
      <w:r w:rsidR="009C1B24" w:rsidRPr="00D00E77">
        <w:rPr>
          <w:rFonts w:hint="eastAsia"/>
          <w:kern w:val="2"/>
        </w:rPr>
        <w:t>用户的</w:t>
      </w:r>
      <w:r w:rsidR="009C1B24" w:rsidRPr="00D00E77">
        <w:rPr>
          <w:rFonts w:hint="eastAsia"/>
          <w:kern w:val="2"/>
        </w:rPr>
        <w:t>N</w:t>
      </w:r>
      <w:r w:rsidR="009C1B24" w:rsidRPr="00D00E77">
        <w:rPr>
          <w:rFonts w:hint="eastAsia"/>
          <w:kern w:val="2"/>
        </w:rPr>
        <w:t>类推荐项目列表。</w:t>
      </w:r>
      <w:r w:rsidRPr="00D00E77">
        <w:rPr>
          <w:rFonts w:hint="eastAsia"/>
          <w:kern w:val="2"/>
        </w:rPr>
        <w:t>近年来提出了许多推荐系统</w:t>
      </w:r>
      <w:r w:rsidR="009C1B24" w:rsidRPr="00D00E77">
        <w:rPr>
          <w:rFonts w:hint="eastAsia"/>
          <w:kern w:val="2"/>
        </w:rPr>
        <w:t>算法的实现</w:t>
      </w:r>
      <w:r w:rsidRPr="00D00E77">
        <w:rPr>
          <w:rFonts w:hint="eastAsia"/>
          <w:kern w:val="2"/>
        </w:rPr>
        <w:t>，其中基于协同过滤</w:t>
      </w:r>
      <w:r w:rsidR="00A3736F" w:rsidRPr="0001239F">
        <w:rPr>
          <w:rFonts w:hint="eastAsia"/>
          <w:kern w:val="2"/>
          <w:vertAlign w:val="superscript"/>
        </w:rPr>
        <w:t>[</w:t>
      </w:r>
      <w:r w:rsidR="00437EBD" w:rsidRPr="0001239F">
        <w:rPr>
          <w:rFonts w:hint="eastAsia"/>
          <w:kern w:val="2"/>
          <w:vertAlign w:val="superscript"/>
        </w:rPr>
        <w:t>22</w:t>
      </w:r>
      <w:r w:rsidR="00A3736F" w:rsidRPr="0001239F">
        <w:rPr>
          <w:rFonts w:hint="eastAsia"/>
          <w:kern w:val="2"/>
          <w:vertAlign w:val="superscript"/>
        </w:rPr>
        <w:t>]</w:t>
      </w:r>
      <w:r w:rsidRPr="00D00E77">
        <w:rPr>
          <w:rFonts w:hint="eastAsia"/>
          <w:kern w:val="2"/>
        </w:rPr>
        <w:t>的算法被发现是非常有效的</w:t>
      </w:r>
      <w:r w:rsidR="00005FC2" w:rsidRPr="00D00E77">
        <w:rPr>
          <w:rFonts w:hint="eastAsia"/>
          <w:kern w:val="2"/>
        </w:rPr>
        <w:t>，协同过滤算法的基本思想是根据其相似用户或产品通过相似度计算提出对项目的建议和预测</w:t>
      </w:r>
      <w:r w:rsidRPr="00D00E77">
        <w:rPr>
          <w:rFonts w:hint="eastAsia"/>
          <w:kern w:val="2"/>
        </w:rPr>
        <w:t>。</w:t>
      </w:r>
      <w:r w:rsidR="00D224EC" w:rsidRPr="00D00E77">
        <w:rPr>
          <w:rFonts w:hint="eastAsia"/>
          <w:kern w:val="2"/>
        </w:rPr>
        <w:t>下面章节我们将</w:t>
      </w:r>
      <w:r w:rsidR="00821B7D" w:rsidRPr="00D00E77">
        <w:rPr>
          <w:rFonts w:hint="eastAsia"/>
          <w:kern w:val="2"/>
        </w:rPr>
        <w:t>重点</w:t>
      </w:r>
      <w:r w:rsidR="00D06FC7" w:rsidRPr="00D00E77">
        <w:rPr>
          <w:rFonts w:hint="eastAsia"/>
          <w:kern w:val="2"/>
        </w:rPr>
        <w:t>介绍</w:t>
      </w:r>
      <w:r w:rsidR="001C7D88" w:rsidRPr="00D00E77">
        <w:rPr>
          <w:rFonts w:hint="eastAsia"/>
          <w:kern w:val="2"/>
        </w:rPr>
        <w:t>早期基于用户的协同过滤推荐</w:t>
      </w:r>
      <w:r w:rsidR="002F241B" w:rsidRPr="00D00E77">
        <w:rPr>
          <w:rFonts w:hint="eastAsia"/>
          <w:kern w:val="2"/>
        </w:rPr>
        <w:t>算法</w:t>
      </w:r>
      <w:r w:rsidR="001C7D88" w:rsidRPr="00D00E77">
        <w:rPr>
          <w:rFonts w:hint="eastAsia"/>
          <w:kern w:val="2"/>
        </w:rPr>
        <w:t>和基于</w:t>
      </w:r>
      <w:r w:rsidR="00D224EC" w:rsidRPr="00D00E77">
        <w:rPr>
          <w:rFonts w:hint="eastAsia"/>
          <w:kern w:val="2"/>
        </w:rPr>
        <w:t>Item</w:t>
      </w:r>
      <w:r w:rsidR="00D224EC" w:rsidRPr="00D00E77">
        <w:rPr>
          <w:rFonts w:hint="eastAsia"/>
          <w:kern w:val="2"/>
        </w:rPr>
        <w:t>的协同过滤推荐算法</w:t>
      </w:r>
      <w:r w:rsidR="002B1CC7" w:rsidRPr="00D00E77">
        <w:rPr>
          <w:rFonts w:hint="eastAsia"/>
          <w:kern w:val="2"/>
        </w:rPr>
        <w:t>的</w:t>
      </w:r>
      <w:r w:rsidR="00D224EC" w:rsidRPr="00D00E77">
        <w:rPr>
          <w:rFonts w:hint="eastAsia"/>
          <w:kern w:val="2"/>
        </w:rPr>
        <w:t>研究</w:t>
      </w:r>
      <w:r w:rsidR="002F241B" w:rsidRPr="00D00E77">
        <w:rPr>
          <w:rFonts w:hint="eastAsia"/>
          <w:kern w:val="2"/>
        </w:rPr>
        <w:t>，</w:t>
      </w:r>
      <w:r w:rsidR="00DB4041" w:rsidRPr="00D00E77">
        <w:rPr>
          <w:rFonts w:hint="eastAsia"/>
          <w:kern w:val="2"/>
        </w:rPr>
        <w:t>通过矩阵分解和</w:t>
      </w:r>
      <w:r w:rsidR="00DB4041" w:rsidRPr="00D00E77">
        <w:rPr>
          <w:rFonts w:hint="eastAsia"/>
          <w:kern w:val="2"/>
        </w:rPr>
        <w:t>Item</w:t>
      </w:r>
      <w:r w:rsidR="00DB4041" w:rsidRPr="00D00E77">
        <w:rPr>
          <w:rFonts w:hint="eastAsia"/>
          <w:kern w:val="2"/>
        </w:rPr>
        <w:t>正则化</w:t>
      </w:r>
      <w:r w:rsidR="002F241B" w:rsidRPr="00D00E77">
        <w:rPr>
          <w:rFonts w:hint="eastAsia"/>
          <w:kern w:val="2"/>
        </w:rPr>
        <w:t>对后者</w:t>
      </w:r>
      <w:r w:rsidR="00DB4041" w:rsidRPr="00D00E77">
        <w:rPr>
          <w:rFonts w:hint="eastAsia"/>
          <w:kern w:val="2"/>
        </w:rPr>
        <w:t>在算法上进行</w:t>
      </w:r>
      <w:r w:rsidR="002F241B" w:rsidRPr="00D00E77">
        <w:rPr>
          <w:rFonts w:hint="eastAsia"/>
          <w:kern w:val="2"/>
        </w:rPr>
        <w:t>改进，</w:t>
      </w:r>
      <w:r w:rsidR="00DB4041" w:rsidRPr="00D00E77">
        <w:rPr>
          <w:rFonts w:hint="eastAsia"/>
          <w:kern w:val="2"/>
        </w:rPr>
        <w:t>并使用异步分布式的计算方式优化算法收敛时间。并对于系统冷启动问题提出相应的解决方案。</w:t>
      </w:r>
    </w:p>
    <w:p w14:paraId="1B006958" w14:textId="77777777" w:rsidR="00195EDC" w:rsidRPr="008A3F26" w:rsidRDefault="00195EDC">
      <w:pPr>
        <w:pStyle w:val="2"/>
      </w:pPr>
      <w:bookmarkStart w:id="49" w:name="_Toc493570302"/>
      <w:r w:rsidRPr="008A3F26">
        <w:rPr>
          <w:rFonts w:hint="eastAsia"/>
        </w:rPr>
        <w:t xml:space="preserve">4.1 </w:t>
      </w:r>
      <w:r w:rsidRPr="008A3F26">
        <w:rPr>
          <w:rFonts w:hint="eastAsia"/>
        </w:rPr>
        <w:t>基于用户的相似度计算</w:t>
      </w:r>
      <w:bookmarkEnd w:id="49"/>
    </w:p>
    <w:p w14:paraId="79D613D5" w14:textId="191294DD" w:rsidR="00D6521D" w:rsidRPr="00D00E77" w:rsidRDefault="00D6521D" w:rsidP="00D00E77">
      <w:pPr>
        <w:widowControl w:val="0"/>
        <w:spacing w:line="400" w:lineRule="exact"/>
        <w:ind w:firstLineChars="200" w:firstLine="480"/>
        <w:jc w:val="both"/>
        <w:rPr>
          <w:kern w:val="2"/>
        </w:rPr>
      </w:pPr>
      <w:r w:rsidRPr="00D00E77">
        <w:rPr>
          <w:rFonts w:hint="eastAsia"/>
          <w:kern w:val="2"/>
        </w:rPr>
        <w:t>基于内存的算法是利用整个用户</w:t>
      </w:r>
      <w:r w:rsidR="00C64BA5" w:rsidRPr="00D00E77">
        <w:rPr>
          <w:rFonts w:hint="eastAsia"/>
          <w:kern w:val="2"/>
        </w:rPr>
        <w:t>-</w:t>
      </w:r>
      <w:r w:rsidRPr="00D00E77">
        <w:rPr>
          <w:rFonts w:hint="eastAsia"/>
          <w:kern w:val="2"/>
        </w:rPr>
        <w:t>项目数据库来生成预测的。使用统计</w:t>
      </w:r>
      <w:r w:rsidR="00512EC2" w:rsidRPr="00D00E77">
        <w:rPr>
          <w:rFonts w:hint="eastAsia"/>
          <w:kern w:val="2"/>
        </w:rPr>
        <w:t>技术来找到具有与目标用户相似的历史的一组用户（称为邻居，</w:t>
      </w:r>
      <w:r w:rsidR="00F23391" w:rsidRPr="00D00E77">
        <w:rPr>
          <w:rFonts w:hint="eastAsia"/>
          <w:kern w:val="2"/>
        </w:rPr>
        <w:t>他</w:t>
      </w:r>
      <w:r w:rsidR="0092769E" w:rsidRPr="00D00E77">
        <w:rPr>
          <w:rFonts w:hint="eastAsia"/>
          <w:kern w:val="2"/>
        </w:rPr>
        <w:t>们</w:t>
      </w:r>
      <w:r w:rsidR="00737C65" w:rsidRPr="00D00E77">
        <w:rPr>
          <w:rFonts w:hint="eastAsia"/>
          <w:kern w:val="2"/>
        </w:rPr>
        <w:t>给项目打分具有一定的相似性</w:t>
      </w:r>
      <w:r w:rsidRPr="00D00E77">
        <w:rPr>
          <w:rFonts w:hint="eastAsia"/>
          <w:kern w:val="2"/>
        </w:rPr>
        <w:t>，或者倾向于购买相似的项目集合）</w:t>
      </w:r>
      <w:r w:rsidR="006C538F" w:rsidRPr="0001239F">
        <w:rPr>
          <w:rFonts w:hint="eastAsia"/>
          <w:kern w:val="2"/>
          <w:vertAlign w:val="superscript"/>
        </w:rPr>
        <w:t>[23</w:t>
      </w:r>
      <w:r w:rsidR="00F26787" w:rsidRPr="0001239F">
        <w:rPr>
          <w:rFonts w:hint="eastAsia"/>
          <w:kern w:val="2"/>
          <w:vertAlign w:val="superscript"/>
        </w:rPr>
        <w:t>]</w:t>
      </w:r>
      <w:r w:rsidRPr="00D00E77">
        <w:rPr>
          <w:rFonts w:hint="eastAsia"/>
          <w:kern w:val="2"/>
        </w:rPr>
        <w:t>。</w:t>
      </w:r>
      <w:r w:rsidRPr="00D00E77">
        <w:rPr>
          <w:rFonts w:hint="eastAsia"/>
          <w:kern w:val="2"/>
        </w:rPr>
        <w:t xml:space="preserve"> </w:t>
      </w:r>
      <w:r w:rsidR="00D91C27" w:rsidRPr="00D00E77">
        <w:rPr>
          <w:rFonts w:hint="eastAsia"/>
          <w:kern w:val="2"/>
        </w:rPr>
        <w:t>一旦形成了用户邻域，</w:t>
      </w:r>
      <w:r w:rsidR="00224334" w:rsidRPr="00D00E77">
        <w:rPr>
          <w:rFonts w:hint="eastAsia"/>
          <w:kern w:val="2"/>
        </w:rPr>
        <w:t>就可以使用不同的算法来预测邻居的偏好并</w:t>
      </w:r>
      <w:r w:rsidR="00D91C27" w:rsidRPr="00D00E77">
        <w:rPr>
          <w:rFonts w:hint="eastAsia"/>
          <w:kern w:val="2"/>
        </w:rPr>
        <w:t>产生对</w:t>
      </w:r>
      <w:r w:rsidRPr="00D00E77">
        <w:rPr>
          <w:rFonts w:hint="eastAsia"/>
          <w:kern w:val="2"/>
        </w:rPr>
        <w:t>活跃用户的预测。这些技术，也称为最近邻或基于用户的协同过滤，在</w:t>
      </w:r>
      <w:r w:rsidR="00D91C27" w:rsidRPr="00D00E77">
        <w:rPr>
          <w:rFonts w:hint="eastAsia"/>
          <w:kern w:val="2"/>
        </w:rPr>
        <w:t>以往的实践中很</w:t>
      </w:r>
      <w:r w:rsidRPr="00D00E77">
        <w:rPr>
          <w:rFonts w:hint="eastAsia"/>
          <w:kern w:val="2"/>
        </w:rPr>
        <w:t>受欢迎并被广泛使用。</w:t>
      </w:r>
    </w:p>
    <w:p w14:paraId="24C3BB6E" w14:textId="4D5D9793" w:rsidR="00D6521D" w:rsidRPr="00D00E77" w:rsidRDefault="00D6521D" w:rsidP="00D00E77">
      <w:pPr>
        <w:widowControl w:val="0"/>
        <w:spacing w:line="400" w:lineRule="exact"/>
        <w:ind w:firstLineChars="200" w:firstLine="480"/>
        <w:jc w:val="both"/>
        <w:rPr>
          <w:kern w:val="2"/>
        </w:rPr>
      </w:pPr>
      <w:r w:rsidRPr="00D00E77">
        <w:rPr>
          <w:rFonts w:hint="eastAsia"/>
          <w:kern w:val="2"/>
        </w:rPr>
        <w:t>基于用户的协同过滤系统在过去的研究已经取得了成功，但它们的广泛应用逐渐暴露出很多缺陷和不足</w:t>
      </w:r>
      <w:r w:rsidR="004A396C" w:rsidRPr="00A81772">
        <w:rPr>
          <w:rFonts w:hint="eastAsia"/>
          <w:kern w:val="2"/>
          <w:vertAlign w:val="superscript"/>
        </w:rPr>
        <w:t>[</w:t>
      </w:r>
      <w:r w:rsidR="006C538F" w:rsidRPr="00A81772">
        <w:rPr>
          <w:rFonts w:hint="eastAsia"/>
          <w:kern w:val="2"/>
          <w:vertAlign w:val="superscript"/>
        </w:rPr>
        <w:t>24</w:t>
      </w:r>
      <w:r w:rsidR="00F26787" w:rsidRPr="00A81772">
        <w:rPr>
          <w:rFonts w:hint="eastAsia"/>
          <w:kern w:val="2"/>
          <w:vertAlign w:val="superscript"/>
        </w:rPr>
        <w:t>]</w:t>
      </w:r>
      <w:r w:rsidRPr="00D00E77">
        <w:rPr>
          <w:rFonts w:hint="eastAsia"/>
          <w:kern w:val="2"/>
        </w:rPr>
        <w:t>，如：</w:t>
      </w:r>
    </w:p>
    <w:p w14:paraId="03FA37EB" w14:textId="004BDB24"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(1) </w:t>
      </w:r>
      <w:r w:rsidRPr="00D00E77">
        <w:rPr>
          <w:rFonts w:hint="eastAsia"/>
          <w:kern w:val="2"/>
        </w:rPr>
        <w:t>稀疏性。</w:t>
      </w:r>
      <w:r w:rsidR="00D6521D" w:rsidRPr="00D00E77">
        <w:rPr>
          <w:rFonts w:hint="eastAsia"/>
          <w:kern w:val="2"/>
        </w:rPr>
        <w:t>实际上，许多商业推荐系统被用于评估大型项目集（例如，淘宝（</w:t>
      </w:r>
      <w:r w:rsidR="00D6521D" w:rsidRPr="00D00E77">
        <w:rPr>
          <w:rFonts w:hint="eastAsia"/>
          <w:kern w:val="2"/>
        </w:rPr>
        <w:t>taobao.com</w:t>
      </w:r>
      <w:r w:rsidR="00D6521D" w:rsidRPr="00D00E77">
        <w:rPr>
          <w:rFonts w:hint="eastAsia"/>
          <w:kern w:val="2"/>
        </w:rPr>
        <w:t>）推荐的商品和网易云音乐推荐的歌曲或专辑。在这些系统中，活跃的用户可能甚至只购买了不到</w:t>
      </w:r>
      <w:r w:rsidR="00D6521D" w:rsidRPr="00D00E77">
        <w:rPr>
          <w:rFonts w:hint="eastAsia"/>
          <w:kern w:val="2"/>
        </w:rPr>
        <w:t>0.01</w:t>
      </w:r>
      <w:r w:rsidR="00D6521D" w:rsidRPr="00D00E77">
        <w:rPr>
          <w:rFonts w:hint="eastAsia"/>
          <w:kern w:val="2"/>
        </w:rPr>
        <w:t>％的项目。</w:t>
      </w:r>
      <w:r w:rsidR="007133E2" w:rsidRPr="00D00E77">
        <w:rPr>
          <w:rFonts w:hint="eastAsia"/>
          <w:kern w:val="2"/>
        </w:rPr>
        <w:t>因此，基于最近邻算法的推荐系统也许</w:t>
      </w:r>
      <w:r w:rsidR="00D6521D" w:rsidRPr="00D00E77">
        <w:rPr>
          <w:rFonts w:hint="eastAsia"/>
          <w:kern w:val="2"/>
        </w:rPr>
        <w:t>不能为特定用户做出任何</w:t>
      </w:r>
      <w:r w:rsidR="0045342E" w:rsidRPr="00D00E77">
        <w:rPr>
          <w:rFonts w:hint="eastAsia"/>
          <w:kern w:val="2"/>
        </w:rPr>
        <w:t>有价值的</w:t>
      </w:r>
      <w:r w:rsidR="00D6521D" w:rsidRPr="00D00E77">
        <w:rPr>
          <w:rFonts w:hint="eastAsia"/>
          <w:kern w:val="2"/>
        </w:rPr>
        <w:t>项目建议。因此，推荐的准确性可能很差。</w:t>
      </w:r>
    </w:p>
    <w:p w14:paraId="313FD464" w14:textId="77777777"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(2) </w:t>
      </w:r>
      <w:r w:rsidR="00D6521D" w:rsidRPr="00D00E77">
        <w:rPr>
          <w:rFonts w:hint="eastAsia"/>
          <w:kern w:val="2"/>
        </w:rPr>
        <w:t>可扩展性。最近邻算法需要随着用户数量和项目数量的增长而增长。</w:t>
      </w:r>
      <w:r w:rsidR="00D6521D" w:rsidRPr="00D00E77">
        <w:rPr>
          <w:rFonts w:hint="eastAsia"/>
          <w:kern w:val="2"/>
        </w:rPr>
        <w:t xml:space="preserve"> </w:t>
      </w:r>
      <w:r w:rsidR="005307C0" w:rsidRPr="00D00E77">
        <w:rPr>
          <w:rFonts w:hint="eastAsia"/>
          <w:kern w:val="2"/>
        </w:rPr>
        <w:t>拥有数百万用户和项目，</w:t>
      </w:r>
      <w:r w:rsidR="00D6521D" w:rsidRPr="00D00E77">
        <w:rPr>
          <w:rFonts w:hint="eastAsia"/>
          <w:kern w:val="2"/>
        </w:rPr>
        <w:t>典型的基于</w:t>
      </w:r>
      <w:r w:rsidR="00D6521D" w:rsidRPr="00D00E77">
        <w:rPr>
          <w:rFonts w:hint="eastAsia"/>
          <w:kern w:val="2"/>
        </w:rPr>
        <w:t>Web</w:t>
      </w:r>
      <w:r w:rsidR="00D6521D" w:rsidRPr="00D00E77">
        <w:rPr>
          <w:rFonts w:hint="eastAsia"/>
          <w:kern w:val="2"/>
        </w:rPr>
        <w:t>的推荐系统</w:t>
      </w:r>
      <w:r w:rsidR="005307C0" w:rsidRPr="00D00E77">
        <w:rPr>
          <w:rFonts w:hint="eastAsia"/>
          <w:kern w:val="2"/>
        </w:rPr>
        <w:t>使用现有算法时</w:t>
      </w:r>
      <w:r w:rsidR="00D6521D" w:rsidRPr="00D00E77">
        <w:rPr>
          <w:rFonts w:hint="eastAsia"/>
          <w:kern w:val="2"/>
        </w:rPr>
        <w:t>将遭受严重的可扩展性问题。</w:t>
      </w:r>
    </w:p>
    <w:p w14:paraId="78C3C5A2" w14:textId="77777777" w:rsidR="00CA4647" w:rsidRPr="00D00E77" w:rsidRDefault="00D6521D" w:rsidP="00D00E77">
      <w:pPr>
        <w:widowControl w:val="0"/>
        <w:spacing w:line="400" w:lineRule="exact"/>
        <w:ind w:firstLineChars="200" w:firstLine="480"/>
        <w:jc w:val="both"/>
        <w:rPr>
          <w:kern w:val="2"/>
        </w:rPr>
      </w:pPr>
      <w:r w:rsidRPr="00D00E77">
        <w:rPr>
          <w:rFonts w:hint="eastAsia"/>
          <w:kern w:val="2"/>
        </w:rPr>
        <w:t>对于大型稀疏性数据库，最近邻算法的弱点使得我们探索其他推荐系统算法。我们的第一种方法试图通过将半智能过滤代理纳入系统来弥合稀疏性问题。这</w:t>
      </w:r>
      <w:r w:rsidR="00B16951" w:rsidRPr="00D00E77">
        <w:rPr>
          <w:rFonts w:hint="eastAsia"/>
          <w:kern w:val="2"/>
        </w:rPr>
        <w:t>些代理使用语义特征评估每个项目。通过提供一个密集的评级集合，</w:t>
      </w:r>
      <w:r w:rsidRPr="00D00E77">
        <w:rPr>
          <w:rFonts w:hint="eastAsia"/>
          <w:kern w:val="2"/>
        </w:rPr>
        <w:t>有助于减轻覆盖面并提高质量。然而，过滤代理</w:t>
      </w:r>
      <w:r w:rsidR="00B16951" w:rsidRPr="00D00E77">
        <w:rPr>
          <w:rFonts w:hint="eastAsia"/>
          <w:kern w:val="2"/>
        </w:rPr>
        <w:t>的</w:t>
      </w:r>
      <w:r w:rsidRPr="00D00E77">
        <w:rPr>
          <w:rFonts w:hint="eastAsia"/>
          <w:kern w:val="2"/>
        </w:rPr>
        <w:t>解决方案没有</w:t>
      </w:r>
      <w:r w:rsidR="00B16951" w:rsidRPr="00D00E77">
        <w:rPr>
          <w:rFonts w:hint="eastAsia"/>
          <w:kern w:val="2"/>
        </w:rPr>
        <w:t>完全</w:t>
      </w:r>
      <w:r w:rsidRPr="00D00E77">
        <w:rPr>
          <w:rFonts w:hint="eastAsia"/>
          <w:kern w:val="2"/>
        </w:rPr>
        <w:t>解决稀疏评级矩阵与用户之间关系差的根本问题。在本文中，我们研究了另一种技术，其主要思想是分析</w:t>
      </w:r>
      <w:r w:rsidRPr="00D00E77">
        <w:rPr>
          <w:rFonts w:hint="eastAsia"/>
          <w:kern w:val="2"/>
        </w:rPr>
        <w:lastRenderedPageBreak/>
        <w:t>用户</w:t>
      </w:r>
      <w:r w:rsidRPr="00D00E77">
        <w:rPr>
          <w:rFonts w:hint="eastAsia"/>
          <w:kern w:val="2"/>
        </w:rPr>
        <w:t>-</w:t>
      </w:r>
      <w:r w:rsidRPr="00D00E77">
        <w:rPr>
          <w:rFonts w:hint="eastAsia"/>
          <w:kern w:val="2"/>
        </w:rPr>
        <w:t>项目矩阵以识别不同项目之间的关</w:t>
      </w:r>
      <w:r w:rsidR="00B16951" w:rsidRPr="00D00E77">
        <w:rPr>
          <w:rFonts w:hint="eastAsia"/>
          <w:kern w:val="2"/>
        </w:rPr>
        <w:t>系，然后使用这些关系来计算给定的某对用户的预测分数。主要思想是</w:t>
      </w:r>
      <w:r w:rsidRPr="00D00E77">
        <w:rPr>
          <w:rFonts w:hint="eastAsia"/>
          <w:kern w:val="2"/>
        </w:rPr>
        <w:t>用户有兴趣购买与用户之前</w:t>
      </w:r>
      <w:r w:rsidR="00B16951" w:rsidRPr="00D00E77">
        <w:rPr>
          <w:rFonts w:hint="eastAsia"/>
          <w:kern w:val="2"/>
        </w:rPr>
        <w:t>购买</w:t>
      </w:r>
      <w:r w:rsidRPr="00D00E77">
        <w:rPr>
          <w:rFonts w:hint="eastAsia"/>
          <w:kern w:val="2"/>
        </w:rPr>
        <w:t>项目相似的项目，并且倾向于避免</w:t>
      </w:r>
      <w:r w:rsidRPr="00D00E77">
        <w:rPr>
          <w:rFonts w:hint="eastAsia"/>
          <w:kern w:val="2"/>
        </w:rPr>
        <w:t>/</w:t>
      </w:r>
      <w:r w:rsidRPr="00D00E77">
        <w:rPr>
          <w:rFonts w:hint="eastAsia"/>
          <w:kern w:val="2"/>
        </w:rPr>
        <w:t>不予以推荐类似于用户之前不喜欢的项目。当请求</w:t>
      </w:r>
      <w:r w:rsidR="005938DD" w:rsidRPr="00D00E77">
        <w:rPr>
          <w:rFonts w:hint="eastAsia"/>
          <w:kern w:val="2"/>
        </w:rPr>
        <w:t>推荐</w:t>
      </w:r>
      <w:r w:rsidRPr="00D00E77">
        <w:rPr>
          <w:rFonts w:hint="eastAsia"/>
          <w:kern w:val="2"/>
        </w:rPr>
        <w:t>时，这些技术不需要识别类似用户的邻域</w:t>
      </w:r>
      <w:r w:rsidR="00B16951" w:rsidRPr="00D00E77">
        <w:rPr>
          <w:rFonts w:hint="eastAsia"/>
          <w:kern w:val="2"/>
        </w:rPr>
        <w:t>。</w:t>
      </w:r>
      <w:r w:rsidRPr="00D00E77">
        <w:rPr>
          <w:rFonts w:hint="eastAsia"/>
          <w:kern w:val="2"/>
        </w:rPr>
        <w:t>因此，他们倾向于</w:t>
      </w:r>
      <w:r w:rsidR="006505E1" w:rsidRPr="00D00E77">
        <w:rPr>
          <w:rFonts w:hint="eastAsia"/>
          <w:kern w:val="2"/>
        </w:rPr>
        <w:t>给予更快的推荐结果</w:t>
      </w:r>
      <w:r w:rsidRPr="00D00E77">
        <w:rPr>
          <w:rFonts w:hint="eastAsia"/>
          <w:kern w:val="2"/>
        </w:rPr>
        <w:t>。</w:t>
      </w:r>
    </w:p>
    <w:p w14:paraId="0981D8BB" w14:textId="6154D76F" w:rsidR="00ED7AB9" w:rsidRPr="00B14FEF" w:rsidRDefault="00195EDC">
      <w:pPr>
        <w:pStyle w:val="2"/>
      </w:pPr>
      <w:bookmarkStart w:id="50" w:name="_Toc493570303"/>
      <w:r w:rsidRPr="008A3F26">
        <w:t>4.2</w:t>
      </w:r>
      <w:r w:rsidR="00C76EC9" w:rsidRPr="008A3F26">
        <w:rPr>
          <w:rFonts w:hint="eastAsia"/>
        </w:rPr>
        <w:t xml:space="preserve"> </w:t>
      </w:r>
      <w:r w:rsidR="00C76EC9" w:rsidRPr="008A3F26">
        <w:rPr>
          <w:rFonts w:hint="eastAsia"/>
        </w:rPr>
        <w:t>基于</w:t>
      </w:r>
      <w:r w:rsidR="00CA4647" w:rsidRPr="008A3F26">
        <w:rPr>
          <w:rFonts w:hint="eastAsia"/>
        </w:rPr>
        <w:t>Item</w:t>
      </w:r>
      <w:r w:rsidR="00CA4647" w:rsidRPr="008A3F26">
        <w:rPr>
          <w:rFonts w:hint="eastAsia"/>
        </w:rPr>
        <w:t>的协同过滤算法</w:t>
      </w:r>
      <w:bookmarkEnd w:id="50"/>
    </w:p>
    <w:p w14:paraId="55644198" w14:textId="1345159D" w:rsidR="00CA4647" w:rsidRPr="00D00E77" w:rsidRDefault="00B228DB" w:rsidP="00D00E77">
      <w:pPr>
        <w:widowControl w:val="0"/>
        <w:spacing w:line="400" w:lineRule="exact"/>
        <w:ind w:firstLineChars="200" w:firstLine="480"/>
        <w:jc w:val="both"/>
        <w:rPr>
          <w:kern w:val="2"/>
        </w:rPr>
      </w:pPr>
      <w:r w:rsidRPr="00D00E77">
        <w:rPr>
          <w:rFonts w:hint="eastAsia"/>
          <w:kern w:val="2"/>
        </w:rPr>
        <w:t>由于基于用户的推荐在实际项目中有诸多缺陷</w:t>
      </w:r>
      <w:r w:rsidR="00142A28" w:rsidRPr="00A81772">
        <w:rPr>
          <w:rFonts w:hint="eastAsia"/>
          <w:kern w:val="2"/>
          <w:vertAlign w:val="superscript"/>
        </w:rPr>
        <w:t>[</w:t>
      </w:r>
      <w:r w:rsidR="006C538F" w:rsidRPr="00A81772">
        <w:rPr>
          <w:rFonts w:hint="eastAsia"/>
          <w:kern w:val="2"/>
          <w:vertAlign w:val="superscript"/>
        </w:rPr>
        <w:t>25</w:t>
      </w:r>
      <w:r w:rsidR="00142A28" w:rsidRPr="00A81772">
        <w:rPr>
          <w:rFonts w:hint="eastAsia"/>
          <w:kern w:val="2"/>
          <w:vertAlign w:val="superscript"/>
        </w:rPr>
        <w:t>]</w:t>
      </w:r>
      <w:r w:rsidRPr="00D00E77">
        <w:rPr>
          <w:rFonts w:hint="eastAsia"/>
          <w:kern w:val="2"/>
        </w:rPr>
        <w:t>，</w:t>
      </w:r>
      <w:r w:rsidR="00CA4647" w:rsidRPr="00D00E77">
        <w:rPr>
          <w:rFonts w:hint="eastAsia"/>
          <w:kern w:val="2"/>
        </w:rPr>
        <w:t>在本节中，我们研究了一类基于项目的推荐算法。</w:t>
      </w:r>
      <w:r w:rsidR="00B14FEF" w:rsidRPr="00D00E77">
        <w:rPr>
          <w:rFonts w:hint="eastAsia"/>
          <w:kern w:val="2"/>
        </w:rPr>
        <w:t>与</w:t>
      </w:r>
      <w:r w:rsidR="00FE7A9A" w:rsidRPr="00D00E77">
        <w:rPr>
          <w:rFonts w:hint="eastAsia"/>
          <w:kern w:val="2"/>
        </w:rPr>
        <w:t>4.1</w:t>
      </w:r>
      <w:r w:rsidR="00D33F02" w:rsidRPr="00D00E77">
        <w:rPr>
          <w:rFonts w:hint="eastAsia"/>
          <w:kern w:val="2"/>
        </w:rPr>
        <w:t>节中讨论的基于用户的协同过滤算法不同，基于项目的方法</w:t>
      </w:r>
      <w:r w:rsidR="001A3B8B" w:rsidRPr="00D00E77">
        <w:rPr>
          <w:rFonts w:hint="eastAsia"/>
          <w:kern w:val="2"/>
        </w:rPr>
        <w:t>根据</w:t>
      </w:r>
      <w:r w:rsidR="00CA4647" w:rsidRPr="00D00E77">
        <w:rPr>
          <w:rFonts w:hint="eastAsia"/>
          <w:kern w:val="2"/>
        </w:rPr>
        <w:t>目标用户已</w:t>
      </w:r>
      <w:r w:rsidR="00D33F02" w:rsidRPr="00D00E77">
        <w:rPr>
          <w:rFonts w:hint="eastAsia"/>
          <w:kern w:val="2"/>
        </w:rPr>
        <w:t>评价</w:t>
      </w:r>
      <w:r w:rsidR="001A3B8B" w:rsidRPr="00D00E77">
        <w:rPr>
          <w:rFonts w:hint="eastAsia"/>
          <w:kern w:val="2"/>
        </w:rPr>
        <w:t>的项目集合，</w:t>
      </w:r>
      <w:r w:rsidR="00CA4647" w:rsidRPr="00D00E77">
        <w:rPr>
          <w:rFonts w:hint="eastAsia"/>
          <w:kern w:val="2"/>
        </w:rPr>
        <w:t>计算它们与目标项目</w:t>
      </w:r>
      <w:r w:rsidR="00CA4647" w:rsidRPr="00D00E77">
        <w:rPr>
          <w:rFonts w:hint="eastAsia"/>
          <w:kern w:val="2"/>
        </w:rPr>
        <w:t>i</w:t>
      </w:r>
      <w:r w:rsidR="00D33F02" w:rsidRPr="00D00E77">
        <w:rPr>
          <w:rFonts w:hint="eastAsia"/>
          <w:kern w:val="2"/>
        </w:rPr>
        <w:t>的相似</w:t>
      </w:r>
      <w:r w:rsidR="00CA4647" w:rsidRPr="00D00E77">
        <w:rPr>
          <w:rFonts w:hint="eastAsia"/>
          <w:kern w:val="2"/>
        </w:rPr>
        <w:t>度</w:t>
      </w:r>
      <w:r w:rsidR="00A81772" w:rsidRPr="00CA4647">
        <w:rPr>
          <w:rFonts w:hint="eastAsia"/>
          <w:lang w:val="en-GB"/>
        </w:rPr>
        <w:t>{s</w:t>
      </w:r>
      <w:r w:rsidR="00A81772" w:rsidRPr="00FE7A9A">
        <w:rPr>
          <w:rFonts w:hint="eastAsia"/>
          <w:vertAlign w:val="subscript"/>
          <w:lang w:val="en-GB"/>
        </w:rPr>
        <w:t>i1</w:t>
      </w:r>
      <w:r w:rsidR="00A81772" w:rsidRPr="00CA4647">
        <w:rPr>
          <w:rFonts w:hint="eastAsia"/>
          <w:lang w:val="en-GB"/>
        </w:rPr>
        <w:t>，</w:t>
      </w:r>
      <w:r w:rsidR="00A81772" w:rsidRPr="00CA4647">
        <w:rPr>
          <w:rFonts w:hint="eastAsia"/>
          <w:lang w:val="en-GB"/>
        </w:rPr>
        <w:t>s</w:t>
      </w:r>
      <w:r w:rsidR="00A81772" w:rsidRPr="00FE7A9A">
        <w:rPr>
          <w:rFonts w:hint="eastAsia"/>
          <w:vertAlign w:val="subscript"/>
          <w:lang w:val="en-GB"/>
        </w:rPr>
        <w:t>i2</w:t>
      </w:r>
      <w:r w:rsidR="00A81772" w:rsidRPr="00CA4647">
        <w:rPr>
          <w:rFonts w:hint="eastAsia"/>
          <w:lang w:val="en-GB"/>
        </w:rPr>
        <w:t>，</w:t>
      </w:r>
      <w:r w:rsidR="00A81772" w:rsidRPr="00CA4647">
        <w:rPr>
          <w:lang w:val="en-GB"/>
        </w:rPr>
        <w:t>…</w:t>
      </w:r>
      <w:r w:rsidR="00E73E54">
        <w:rPr>
          <w:rFonts w:hint="eastAsia"/>
          <w:lang w:val="en-GB"/>
        </w:rPr>
        <w:t>.</w:t>
      </w:r>
      <w:r w:rsidR="00E73E54">
        <w:rPr>
          <w:rFonts w:hint="eastAsia"/>
          <w:lang w:val="en-GB"/>
        </w:rPr>
        <w:t>，</w:t>
      </w:r>
      <w:r w:rsidR="00A81772" w:rsidRPr="00CA4647">
        <w:rPr>
          <w:rFonts w:hint="eastAsia"/>
          <w:lang w:val="en-GB"/>
        </w:rPr>
        <w:t>s</w:t>
      </w:r>
      <w:r w:rsidR="00A81772" w:rsidRPr="00FE7A9A">
        <w:rPr>
          <w:rFonts w:hint="eastAsia"/>
          <w:vertAlign w:val="subscript"/>
          <w:lang w:val="en-GB"/>
        </w:rPr>
        <w:t>ik</w:t>
      </w:r>
      <w:r w:rsidR="00A81772" w:rsidRPr="00CA4647">
        <w:rPr>
          <w:rFonts w:hint="eastAsia"/>
          <w:lang w:val="en-GB"/>
        </w:rPr>
        <w:t>}</w:t>
      </w:r>
      <w:r w:rsidR="00CA4647" w:rsidRPr="00D00E77">
        <w:rPr>
          <w:rFonts w:hint="eastAsia"/>
          <w:kern w:val="2"/>
        </w:rPr>
        <w:t>，然后选择</w:t>
      </w:r>
      <w:r w:rsidR="00CA4647" w:rsidRPr="00D00E77">
        <w:rPr>
          <w:rFonts w:hint="eastAsia"/>
          <w:kern w:val="2"/>
        </w:rPr>
        <w:t>k</w:t>
      </w:r>
      <w:r w:rsidR="00CA4647" w:rsidRPr="00D00E77">
        <w:rPr>
          <w:rFonts w:hint="eastAsia"/>
          <w:kern w:val="2"/>
        </w:rPr>
        <w:t>个最相似的项目</w:t>
      </w:r>
      <w:r w:rsidR="00A81772" w:rsidRPr="00CA4647">
        <w:rPr>
          <w:rFonts w:hint="eastAsia"/>
          <w:lang w:val="en-GB"/>
        </w:rPr>
        <w:t>{i</w:t>
      </w:r>
      <w:r w:rsidR="00A81772" w:rsidRPr="00FE7A9A">
        <w:rPr>
          <w:rFonts w:hint="eastAsia"/>
          <w:vertAlign w:val="subscript"/>
          <w:lang w:val="en-GB"/>
        </w:rPr>
        <w:t>1</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2</w:t>
      </w:r>
      <w:r w:rsidR="00A81772" w:rsidRPr="00CA4647">
        <w:rPr>
          <w:rFonts w:hint="eastAsia"/>
          <w:lang w:val="en-GB"/>
        </w:rPr>
        <w:t>，</w:t>
      </w:r>
      <w:r w:rsidR="00A81772" w:rsidRPr="00CA4647">
        <w:rPr>
          <w:lang w:val="en-GB"/>
        </w:rPr>
        <w:t>…</w:t>
      </w:r>
      <w:r w:rsidR="00A81772" w:rsidRPr="00CA4647">
        <w:rPr>
          <w:rFonts w:hint="eastAsia"/>
          <w:lang w:val="en-GB"/>
        </w:rPr>
        <w:t>..</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k</w:t>
      </w:r>
      <w:r w:rsidR="00A81772" w:rsidRPr="00CA4647">
        <w:rPr>
          <w:rFonts w:hint="eastAsia"/>
          <w:lang w:val="en-GB"/>
        </w:rPr>
        <w:t>}</w:t>
      </w:r>
      <w:r w:rsidR="00CA4647" w:rsidRPr="00D00E77">
        <w:rPr>
          <w:rFonts w:hint="eastAsia"/>
          <w:kern w:val="2"/>
        </w:rPr>
        <w:t>。一旦</w:t>
      </w:r>
      <w:r w:rsidR="00475867" w:rsidRPr="00D00E77">
        <w:rPr>
          <w:rFonts w:hint="eastAsia"/>
          <w:kern w:val="2"/>
        </w:rPr>
        <w:t>经过计算得出相似项目的列表</w:t>
      </w:r>
      <w:r w:rsidR="00CA4647" w:rsidRPr="00D00E77">
        <w:rPr>
          <w:rFonts w:hint="eastAsia"/>
          <w:kern w:val="2"/>
        </w:rPr>
        <w:t>，则通过对这些</w:t>
      </w:r>
      <w:r w:rsidR="00D33F02" w:rsidRPr="00D00E77">
        <w:rPr>
          <w:rFonts w:hint="eastAsia"/>
          <w:kern w:val="2"/>
        </w:rPr>
        <w:t>相似</w:t>
      </w:r>
      <w:r w:rsidR="00CA4647" w:rsidRPr="00D00E77">
        <w:rPr>
          <w:rFonts w:hint="eastAsia"/>
          <w:kern w:val="2"/>
        </w:rPr>
        <w:t>项目采用目标用户的评级的加权平均来</w:t>
      </w:r>
      <w:r w:rsidR="00475867" w:rsidRPr="00D00E77">
        <w:rPr>
          <w:rFonts w:hint="eastAsia"/>
          <w:kern w:val="2"/>
        </w:rPr>
        <w:t>获得</w:t>
      </w:r>
      <w:r w:rsidR="00CA4647" w:rsidRPr="00D00E77">
        <w:rPr>
          <w:rFonts w:hint="eastAsia"/>
          <w:kern w:val="2"/>
        </w:rPr>
        <w:t>预测</w:t>
      </w:r>
      <w:r w:rsidR="00475867" w:rsidRPr="00D00E77">
        <w:rPr>
          <w:rFonts w:hint="eastAsia"/>
          <w:kern w:val="2"/>
        </w:rPr>
        <w:t>结果</w:t>
      </w:r>
      <w:r w:rsidR="00CA4647" w:rsidRPr="00D00E77">
        <w:rPr>
          <w:rFonts w:hint="eastAsia"/>
          <w:kern w:val="2"/>
        </w:rPr>
        <w:t>。我们在这里详细描述这两个方面，即相似度计算和预测生成。</w:t>
      </w:r>
    </w:p>
    <w:p w14:paraId="02353EE3" w14:textId="77777777" w:rsidR="00ED7AB9" w:rsidRPr="00585FE3" w:rsidRDefault="00195EDC">
      <w:pPr>
        <w:pStyle w:val="3"/>
        <w:rPr>
          <w:lang w:val="en-US"/>
        </w:rPr>
      </w:pPr>
      <w:bookmarkStart w:id="51" w:name="_Toc493570304"/>
      <w:r w:rsidRPr="00585FE3">
        <w:rPr>
          <w:lang w:val="en-US"/>
        </w:rPr>
        <w:t>4.2</w:t>
      </w:r>
      <w:r w:rsidR="00C76EC9" w:rsidRPr="00585FE3">
        <w:rPr>
          <w:lang w:val="en-US"/>
        </w:rPr>
        <w:t>.1</w:t>
      </w:r>
      <w:r w:rsidR="008B0E26" w:rsidRPr="00585FE3">
        <w:rPr>
          <w:rFonts w:hint="eastAsia"/>
          <w:lang w:val="en-US"/>
        </w:rPr>
        <w:t xml:space="preserve"> </w:t>
      </w:r>
      <w:r w:rsidR="008B0E26" w:rsidRPr="00585FE3">
        <w:rPr>
          <w:rFonts w:hint="eastAsia"/>
          <w:lang w:val="en-US"/>
        </w:rPr>
        <w:t>项目相似度计算</w:t>
      </w:r>
      <w:bookmarkEnd w:id="51"/>
    </w:p>
    <w:p w14:paraId="4FBA35B3" w14:textId="5C5ADC1C" w:rsidR="008B0E26" w:rsidRPr="00D00E77" w:rsidRDefault="00D33F02" w:rsidP="00D00E77">
      <w:pPr>
        <w:widowControl w:val="0"/>
        <w:spacing w:line="400" w:lineRule="exact"/>
        <w:ind w:firstLineChars="200" w:firstLine="480"/>
        <w:jc w:val="both"/>
        <w:rPr>
          <w:kern w:val="2"/>
        </w:rPr>
      </w:pPr>
      <w:r w:rsidRPr="00D00E77">
        <w:rPr>
          <w:rFonts w:hint="eastAsia"/>
          <w:kern w:val="2"/>
        </w:rPr>
        <w:t>基于项目的协同过滤算法的一个关键步骤是计算项目之间的相似度</w:t>
      </w:r>
      <w:r w:rsidR="008B0E26" w:rsidRPr="00D00E77">
        <w:rPr>
          <w:rFonts w:hint="eastAsia"/>
          <w:kern w:val="2"/>
        </w:rPr>
        <w:t>，然后选择最相似的项目。两个项目</w:t>
      </w:r>
      <w:r w:rsidR="008B0E26" w:rsidRPr="00D00E77">
        <w:rPr>
          <w:rFonts w:hint="eastAsia"/>
          <w:kern w:val="2"/>
        </w:rPr>
        <w:t>i</w:t>
      </w:r>
      <w:r w:rsidR="008B0E26" w:rsidRPr="00D00E77">
        <w:rPr>
          <w:rFonts w:hint="eastAsia"/>
          <w:kern w:val="2"/>
        </w:rPr>
        <w:t>和</w:t>
      </w:r>
      <w:r w:rsidR="008B0E26" w:rsidRPr="00D00E77">
        <w:rPr>
          <w:rFonts w:hint="eastAsia"/>
          <w:kern w:val="2"/>
        </w:rPr>
        <w:t>j</w:t>
      </w:r>
      <w:r w:rsidR="008B0E26" w:rsidRPr="00D00E77">
        <w:rPr>
          <w:rFonts w:hint="eastAsia"/>
          <w:kern w:val="2"/>
        </w:rPr>
        <w:t>之间的相似度计算的基本思想是首先隔离对这两个项目进行</w:t>
      </w:r>
      <w:r w:rsidR="0088211A" w:rsidRPr="00D00E77">
        <w:rPr>
          <w:rFonts w:hint="eastAsia"/>
          <w:kern w:val="2"/>
        </w:rPr>
        <w:t>过评分</w:t>
      </w:r>
      <w:r w:rsidR="008B0E26" w:rsidRPr="00D00E77">
        <w:rPr>
          <w:rFonts w:hint="eastAsia"/>
          <w:kern w:val="2"/>
        </w:rPr>
        <w:t>的用户，然后应用相似度计算技术来确定相似度</w:t>
      </w:r>
      <w:r w:rsidR="001A3D27" w:rsidRPr="000A004B">
        <w:rPr>
          <w:rFonts w:hint="eastAsia"/>
          <w:lang w:val="en-GB"/>
        </w:rPr>
        <w:t>s</w:t>
      </w:r>
      <w:r w:rsidR="001A3D27" w:rsidRPr="006C7F8A">
        <w:rPr>
          <w:rFonts w:hint="eastAsia"/>
          <w:vertAlign w:val="subscript"/>
          <w:lang w:val="en-GB"/>
        </w:rPr>
        <w:t>i,j</w:t>
      </w:r>
      <w:r w:rsidR="008B0E26" w:rsidRPr="00D00E77">
        <w:rPr>
          <w:rFonts w:hint="eastAsia"/>
          <w:kern w:val="2"/>
        </w:rPr>
        <w:t>。图</w:t>
      </w:r>
      <w:r w:rsidR="00CB4EB2" w:rsidRPr="00D00E77">
        <w:rPr>
          <w:rFonts w:hint="eastAsia"/>
          <w:kern w:val="2"/>
        </w:rPr>
        <w:t>4-1</w:t>
      </w:r>
      <w:r w:rsidR="008B0E26" w:rsidRPr="00D00E77">
        <w:rPr>
          <w:rFonts w:hint="eastAsia"/>
          <w:kern w:val="2"/>
        </w:rPr>
        <w:t>说明了这个过程</w:t>
      </w:r>
      <w:r w:rsidR="0088211A" w:rsidRPr="00D00E77">
        <w:rPr>
          <w:rFonts w:hint="eastAsia"/>
          <w:kern w:val="2"/>
        </w:rPr>
        <w:t>，</w:t>
      </w:r>
      <w:r w:rsidR="008B0E26" w:rsidRPr="00D00E77">
        <w:rPr>
          <w:rFonts w:hint="eastAsia"/>
          <w:kern w:val="2"/>
        </w:rPr>
        <w:t>这里矩阵行表示用户，列表示项目。</w:t>
      </w:r>
    </w:p>
    <w:p w14:paraId="35AAE674" w14:textId="77777777" w:rsidR="00CB4EB2" w:rsidRDefault="000623B2" w:rsidP="00711052">
      <w:pPr>
        <w:jc w:val="center"/>
      </w:pPr>
      <w:r w:rsidRPr="00C8646C">
        <w:rPr>
          <w:noProof/>
        </w:rPr>
        <w:drawing>
          <wp:inline distT="0" distB="0" distL="0" distR="0" wp14:anchorId="0F2B32F4" wp14:editId="074E831A">
            <wp:extent cx="5272405" cy="2347595"/>
            <wp:effectExtent l="0" t="0" r="1079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405" cy="2347595"/>
                    </a:xfrm>
                    <a:prstGeom prst="rect">
                      <a:avLst/>
                    </a:prstGeom>
                    <a:noFill/>
                    <a:ln>
                      <a:noFill/>
                    </a:ln>
                  </pic:spPr>
                </pic:pic>
              </a:graphicData>
            </a:graphic>
          </wp:inline>
        </w:drawing>
      </w:r>
    </w:p>
    <w:p w14:paraId="577FBB4C" w14:textId="24BB013B" w:rsidR="00CB4EB2" w:rsidRPr="009D121A" w:rsidRDefault="00CB4EB2" w:rsidP="00711052">
      <w:pPr>
        <w:pStyle w:val="21"/>
        <w:ind w:firstLineChars="0" w:firstLine="0"/>
        <w:rPr>
          <w:b/>
          <w:bCs/>
        </w:rPr>
      </w:pPr>
      <w:r w:rsidRPr="009D121A">
        <w:rPr>
          <w:rFonts w:hint="eastAsia"/>
          <w:b/>
          <w:bCs/>
        </w:rPr>
        <w:t>图</w:t>
      </w:r>
      <w:r w:rsidRPr="009D121A">
        <w:rPr>
          <w:rFonts w:hint="eastAsia"/>
          <w:b/>
          <w:bCs/>
        </w:rPr>
        <w:t xml:space="preserve">4-1 </w:t>
      </w:r>
      <w:r w:rsidRPr="009D121A">
        <w:rPr>
          <w:rFonts w:hint="eastAsia"/>
          <w:b/>
          <w:bCs/>
        </w:rPr>
        <w:t>共评项目的隔离与相似度计算</w:t>
      </w:r>
    </w:p>
    <w:p w14:paraId="5A41495F" w14:textId="02C09E16" w:rsidR="008B0E26" w:rsidRPr="00D00E77" w:rsidRDefault="008B0E26" w:rsidP="00D00E77">
      <w:pPr>
        <w:widowControl w:val="0"/>
        <w:spacing w:line="400" w:lineRule="exact"/>
        <w:ind w:firstLineChars="200" w:firstLine="480"/>
        <w:jc w:val="both"/>
        <w:rPr>
          <w:kern w:val="2"/>
        </w:rPr>
      </w:pPr>
      <w:r w:rsidRPr="00D00E77">
        <w:rPr>
          <w:rFonts w:hint="eastAsia"/>
          <w:kern w:val="2"/>
        </w:rPr>
        <w:t>计算项目之间的相似性有许多不同的方法。在这里我们提出三种这样的方法。这些是基于余弦的相似性</w:t>
      </w:r>
      <w:r w:rsidR="00D71937" w:rsidRPr="00D00E77">
        <w:rPr>
          <w:rFonts w:hint="eastAsia"/>
          <w:kern w:val="2"/>
        </w:rPr>
        <w:t>计算</w:t>
      </w:r>
      <w:r w:rsidRPr="00D00E77">
        <w:rPr>
          <w:rFonts w:hint="eastAsia"/>
          <w:kern w:val="2"/>
        </w:rPr>
        <w:t>，基于相关的相似性和调整余弦相似度。</w:t>
      </w:r>
    </w:p>
    <w:p w14:paraId="15A89788" w14:textId="29813E8D" w:rsidR="008B0E26" w:rsidRPr="00D00E77" w:rsidRDefault="00D00E77" w:rsidP="00D00E77">
      <w:pPr>
        <w:widowControl w:val="0"/>
        <w:spacing w:line="400" w:lineRule="exact"/>
        <w:ind w:firstLineChars="200" w:firstLine="480"/>
        <w:jc w:val="both"/>
        <w:rPr>
          <w:kern w:val="2"/>
        </w:rPr>
      </w:pPr>
      <w:r>
        <w:rPr>
          <w:rFonts w:hint="eastAsia"/>
          <w:kern w:val="2"/>
        </w:rPr>
        <w:t xml:space="preserve">(1) </w:t>
      </w:r>
      <w:r w:rsidR="00566EED" w:rsidRPr="00D00E77">
        <w:rPr>
          <w:rFonts w:hint="eastAsia"/>
          <w:kern w:val="2"/>
        </w:rPr>
        <w:t>cosine</w:t>
      </w:r>
      <w:r w:rsidR="008B0E26" w:rsidRPr="00D00E77">
        <w:rPr>
          <w:rFonts w:hint="eastAsia"/>
          <w:kern w:val="2"/>
        </w:rPr>
        <w:t>相似度</w:t>
      </w:r>
      <w:r w:rsidR="00D71937" w:rsidRPr="00D00E77">
        <w:rPr>
          <w:rFonts w:hint="eastAsia"/>
          <w:kern w:val="2"/>
        </w:rPr>
        <w:t>计算</w:t>
      </w:r>
    </w:p>
    <w:p w14:paraId="7FCA03F6" w14:textId="2671ADD8" w:rsidR="00ED7AB9" w:rsidRPr="00D00E77" w:rsidRDefault="00C76EC9" w:rsidP="00D00E77">
      <w:pPr>
        <w:widowControl w:val="0"/>
        <w:spacing w:line="400" w:lineRule="exact"/>
        <w:ind w:firstLineChars="200" w:firstLine="480"/>
        <w:jc w:val="both"/>
        <w:rPr>
          <w:kern w:val="2"/>
        </w:rPr>
      </w:pPr>
      <w:r w:rsidRPr="00D00E77">
        <w:rPr>
          <w:rFonts w:hint="eastAsia"/>
          <w:kern w:val="2"/>
        </w:rPr>
        <w:t>在这种情况下，两个项目被认为是</w:t>
      </w:r>
      <w:r w:rsidRPr="00D00E77">
        <w:rPr>
          <w:rFonts w:hint="eastAsia"/>
          <w:kern w:val="2"/>
        </w:rPr>
        <w:t>m</w:t>
      </w:r>
      <w:r w:rsidRPr="00D00E77">
        <w:rPr>
          <w:rFonts w:hint="eastAsia"/>
          <w:kern w:val="2"/>
        </w:rPr>
        <w:t>维用户空间中的两个向量。它们之间的相似性</w:t>
      </w:r>
      <w:r w:rsidR="00417E84" w:rsidRPr="00D00E77">
        <w:rPr>
          <w:rFonts w:hint="eastAsia"/>
          <w:kern w:val="2"/>
        </w:rPr>
        <w:t>是</w:t>
      </w:r>
      <w:r w:rsidRPr="00D00E77">
        <w:rPr>
          <w:rFonts w:hint="eastAsia"/>
          <w:kern w:val="2"/>
        </w:rPr>
        <w:t>通过计算这两个向量之间的角度的余弦来</w:t>
      </w:r>
      <w:r w:rsidR="00417E84" w:rsidRPr="00D00E77">
        <w:rPr>
          <w:rFonts w:hint="eastAsia"/>
          <w:kern w:val="2"/>
        </w:rPr>
        <w:t>获得的</w:t>
      </w:r>
      <w:r w:rsidR="006C538F" w:rsidRPr="001A3D27">
        <w:rPr>
          <w:rFonts w:hint="eastAsia"/>
          <w:kern w:val="2"/>
          <w:vertAlign w:val="superscript"/>
        </w:rPr>
        <w:t>[26</w:t>
      </w:r>
      <w:r w:rsidR="00F77AD6" w:rsidRPr="001A3D27">
        <w:rPr>
          <w:rFonts w:hint="eastAsia"/>
          <w:kern w:val="2"/>
          <w:vertAlign w:val="superscript"/>
        </w:rPr>
        <w:t>]</w:t>
      </w:r>
      <w:r w:rsidRPr="00D00E77">
        <w:rPr>
          <w:rFonts w:hint="eastAsia"/>
          <w:kern w:val="2"/>
        </w:rPr>
        <w:t>。形式上，在图</w:t>
      </w:r>
      <w:r w:rsidR="00370175" w:rsidRPr="00D00E77">
        <w:rPr>
          <w:rFonts w:hint="eastAsia"/>
          <w:kern w:val="2"/>
        </w:rPr>
        <w:t>4-</w:t>
      </w:r>
      <w:r w:rsidR="00370175" w:rsidRPr="00D00E77">
        <w:rPr>
          <w:rFonts w:hint="eastAsia"/>
          <w:kern w:val="2"/>
        </w:rPr>
        <w:lastRenderedPageBreak/>
        <w:t>1</w:t>
      </w:r>
      <w:r w:rsidRPr="00D00E77">
        <w:rPr>
          <w:rFonts w:hint="eastAsia"/>
          <w:kern w:val="2"/>
        </w:rPr>
        <w:t>中</w:t>
      </w:r>
      <w:r w:rsidR="00417E84" w:rsidRPr="00D00E77">
        <w:rPr>
          <w:rFonts w:hint="eastAsia"/>
          <w:kern w:val="2"/>
        </w:rPr>
        <w:t>给出</w:t>
      </w:r>
      <w:r w:rsidRPr="00D00E77">
        <w:rPr>
          <w:rFonts w:hint="eastAsia"/>
          <w:kern w:val="2"/>
        </w:rPr>
        <w:t>的</w:t>
      </w:r>
      <m:oMath>
        <m:r>
          <m:rPr>
            <m:sty m:val="p"/>
          </m:rPr>
          <w:rPr>
            <w:rFonts w:ascii="Cambria Math" w:hAnsi="Cambria Math"/>
            <w:kern w:val="2"/>
          </w:rPr>
          <m:t>m×n</m:t>
        </m:r>
      </m:oMath>
      <w:r w:rsidRPr="00D00E77">
        <w:rPr>
          <w:rFonts w:hint="eastAsia"/>
          <w:kern w:val="2"/>
        </w:rPr>
        <w:t>个等级矩阵中，项目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之间的相似度表示为</w:t>
      </w:r>
      <w:r w:rsidRPr="00D00E77">
        <w:rPr>
          <w:rFonts w:hint="eastAsia"/>
          <w:kern w:val="2"/>
        </w:rPr>
        <w:t>sim(i,j)</w:t>
      </w:r>
      <w:r w:rsidRPr="00D00E77">
        <w:rPr>
          <w:rFonts w:hint="eastAsia"/>
          <w:kern w:val="2"/>
        </w:rPr>
        <w:t>，</w:t>
      </w:r>
      <w:r w:rsidRPr="00D00E77">
        <w:rPr>
          <w:rFonts w:hint="eastAsia"/>
          <w:kern w:val="2"/>
        </w:rPr>
        <w:t>sim(</w:t>
      </w:r>
      <w:r w:rsidR="007C73DD" w:rsidRPr="00D00E77">
        <w:rPr>
          <w:rFonts w:hint="eastAsia"/>
          <w:kern w:val="2"/>
        </w:rPr>
        <w:t>i</w:t>
      </w:r>
      <w:r w:rsidRPr="00D00E77">
        <w:rPr>
          <w:rFonts w:hint="eastAsia"/>
          <w:kern w:val="2"/>
        </w:rPr>
        <w:t>,j)</w:t>
      </w:r>
      <w:r w:rsidRPr="00D00E77">
        <w:rPr>
          <w:rFonts w:hint="eastAsia"/>
          <w:kern w:val="2"/>
        </w:rPr>
        <w:t>由以下公式给出</w:t>
      </w:r>
      <w:r w:rsidR="00417E84" w:rsidRPr="00D00E77">
        <w:rPr>
          <w:rFonts w:hint="eastAsia"/>
          <w:kern w:val="2"/>
        </w:rPr>
        <w:t>：</w:t>
      </w:r>
    </w:p>
    <w:p w14:paraId="0406E01E" w14:textId="77777777" w:rsidR="00ED7AB9" w:rsidRPr="00C815F9" w:rsidRDefault="00D401F8" w:rsidP="00C815F9">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16D09A2B" w14:textId="20390F43" w:rsidR="00ED7AB9" w:rsidRPr="00D00E77" w:rsidRDefault="00D00E77" w:rsidP="00D00E77">
      <w:pPr>
        <w:widowControl w:val="0"/>
        <w:spacing w:line="400" w:lineRule="exact"/>
        <w:ind w:firstLineChars="200" w:firstLine="480"/>
        <w:jc w:val="both"/>
        <w:rPr>
          <w:kern w:val="2"/>
        </w:rPr>
      </w:pPr>
      <w:r>
        <w:rPr>
          <w:rFonts w:hint="eastAsia"/>
          <w:kern w:val="2"/>
        </w:rPr>
        <w:t xml:space="preserve">(2) </w:t>
      </w:r>
      <w:r w:rsidR="00566EED" w:rsidRPr="00D00E77">
        <w:rPr>
          <w:rFonts w:hint="eastAsia"/>
          <w:kern w:val="2"/>
        </w:rPr>
        <w:t>皮尔逊相似度</w:t>
      </w:r>
    </w:p>
    <w:p w14:paraId="5BB73118" w14:textId="4FE97888" w:rsidR="00ED7AB9" w:rsidRPr="00D00E77" w:rsidRDefault="00C76EC9" w:rsidP="00D00E77">
      <w:pPr>
        <w:widowControl w:val="0"/>
        <w:spacing w:line="400" w:lineRule="exact"/>
        <w:ind w:firstLineChars="200" w:firstLine="480"/>
        <w:jc w:val="both"/>
        <w:rPr>
          <w:kern w:val="2"/>
        </w:rPr>
      </w:pPr>
      <w:r w:rsidRPr="00D00E77">
        <w:rPr>
          <w:rFonts w:hint="eastAsia"/>
          <w:kern w:val="2"/>
        </w:rPr>
        <w:t>通过计算</w:t>
      </w:r>
      <w:r w:rsidRPr="00D00E77">
        <w:rPr>
          <w:rFonts w:hint="eastAsia"/>
          <w:kern w:val="2"/>
        </w:rPr>
        <w:t>Pearson-r</w:t>
      </w:r>
      <w:r w:rsidR="00111943" w:rsidRPr="00D00E77">
        <w:rPr>
          <w:rFonts w:hint="eastAsia"/>
          <w:kern w:val="2"/>
        </w:rPr>
        <w:t>相关系数</w:t>
      </w:r>
      <w:r w:rsidR="00E73E54" w:rsidRPr="00B714A5">
        <w:rPr>
          <w:rFonts w:hint="eastAsia"/>
          <w:lang w:val="en-GB"/>
        </w:rPr>
        <w:t>corr</w:t>
      </w:r>
      <w:r w:rsidR="00E73E54" w:rsidRPr="009D6EFF">
        <w:rPr>
          <w:rFonts w:hint="eastAsia"/>
          <w:vertAlign w:val="subscript"/>
          <w:lang w:val="en-GB"/>
        </w:rPr>
        <w:t>ij</w:t>
      </w:r>
      <w:r w:rsidRPr="00D00E77">
        <w:rPr>
          <w:rFonts w:hint="eastAsia"/>
          <w:kern w:val="2"/>
        </w:rPr>
        <w:t>来测量两个项目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w:t>
      </w:r>
      <w:r w:rsidRPr="00D00E77">
        <w:rPr>
          <w:rFonts w:hint="eastAsia"/>
          <w:kern w:val="2"/>
        </w:rPr>
        <w:t xml:space="preserve"> </w:t>
      </w:r>
      <w:r w:rsidR="00EA28DD" w:rsidRPr="00D00E77">
        <w:rPr>
          <w:rFonts w:hint="eastAsia"/>
          <w:kern w:val="2"/>
        </w:rPr>
        <w:t>为了使相关性</w:t>
      </w:r>
      <w:r w:rsidR="009E6A29" w:rsidRPr="00D00E77">
        <w:rPr>
          <w:rFonts w:hint="eastAsia"/>
          <w:kern w:val="2"/>
        </w:rPr>
        <w:t>的</w:t>
      </w:r>
      <w:r w:rsidR="00EA28DD" w:rsidRPr="00D00E77">
        <w:rPr>
          <w:rFonts w:hint="eastAsia"/>
          <w:kern w:val="2"/>
        </w:rPr>
        <w:t>计算</w:t>
      </w:r>
      <w:r w:rsidR="009E6A29" w:rsidRPr="00D00E77">
        <w:rPr>
          <w:rFonts w:hint="eastAsia"/>
          <w:kern w:val="2"/>
        </w:rPr>
        <w:t>更加</w:t>
      </w:r>
      <w:r w:rsidR="00EA28DD" w:rsidRPr="00D00E77">
        <w:rPr>
          <w:rFonts w:hint="eastAsia"/>
          <w:kern w:val="2"/>
        </w:rPr>
        <w:t>准确，我们必须首先隔离被同一用户评分的</w:t>
      </w:r>
      <w:r w:rsidR="00EA28DD" w:rsidRPr="00D00E77">
        <w:rPr>
          <w:rFonts w:hint="eastAsia"/>
          <w:kern w:val="2"/>
        </w:rPr>
        <w:t>item</w:t>
      </w:r>
      <w:r w:rsidR="00EA28DD" w:rsidRPr="00D00E77">
        <w:rPr>
          <w:rFonts w:hint="eastAsia"/>
          <w:kern w:val="2"/>
        </w:rPr>
        <w:t>（即用户同时对</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进行</w:t>
      </w:r>
      <w:r w:rsidR="00BB7BB4" w:rsidRPr="00D00E77">
        <w:rPr>
          <w:rFonts w:hint="eastAsia"/>
          <w:kern w:val="2"/>
        </w:rPr>
        <w:t>的</w:t>
      </w:r>
      <w:r w:rsidRPr="00D00E77">
        <w:rPr>
          <w:rFonts w:hint="eastAsia"/>
          <w:kern w:val="2"/>
        </w:rPr>
        <w:t>评</w:t>
      </w:r>
      <w:r w:rsidR="00EA28DD" w:rsidRPr="00D00E77">
        <w:rPr>
          <w:rFonts w:hint="eastAsia"/>
          <w:kern w:val="2"/>
        </w:rPr>
        <w:t>分</w:t>
      </w:r>
      <w:r w:rsidR="003B571B" w:rsidRPr="00D00E77">
        <w:rPr>
          <w:rFonts w:hint="eastAsia"/>
          <w:kern w:val="2"/>
        </w:rPr>
        <w:t>）。</w:t>
      </w:r>
      <w:r w:rsidR="009513C3" w:rsidRPr="00D00E77">
        <w:rPr>
          <w:rFonts w:hint="eastAsia"/>
          <w:kern w:val="2"/>
        </w:rPr>
        <w:t>具体定义如下：</w:t>
      </w:r>
    </w:p>
    <w:p w14:paraId="1DE35EE1" w14:textId="77777777" w:rsidR="00ED7AB9" w:rsidRDefault="00D401F8" w:rsidP="009513C3">
      <w:pPr>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6BBAC90" w14:textId="77777777" w:rsidR="00ED7AB9" w:rsidRPr="00D00E77" w:rsidRDefault="00EF4A0C" w:rsidP="00D00E77">
      <w:pPr>
        <w:widowControl w:val="0"/>
        <w:spacing w:line="400" w:lineRule="exact"/>
        <w:ind w:firstLineChars="200" w:firstLine="480"/>
        <w:jc w:val="both"/>
        <w:rPr>
          <w:kern w:val="2"/>
        </w:rPr>
      </w:pPr>
      <w:r w:rsidRPr="00D00E77">
        <w:rPr>
          <w:rFonts w:hint="eastAsia"/>
          <w:kern w:val="2"/>
        </w:rPr>
        <w:t>其中</w:t>
      </w:r>
      <w:r w:rsidRPr="00D00E77">
        <w:rPr>
          <w:rFonts w:hint="eastAsia"/>
          <w:kern w:val="2"/>
        </w:rPr>
        <w:t>U</w:t>
      </w:r>
      <w:r w:rsidRPr="00D00E77">
        <w:rPr>
          <w:rFonts w:hint="eastAsia"/>
          <w:kern w:val="2"/>
        </w:rPr>
        <w:t>表示用户</w:t>
      </w:r>
      <w:r w:rsidRPr="00D00E77">
        <w:rPr>
          <w:rFonts w:hint="eastAsia"/>
          <w:kern w:val="2"/>
        </w:rPr>
        <w:t>u,i</w:t>
      </w:r>
      <w:r w:rsidRPr="00D00E77">
        <w:rPr>
          <w:rFonts w:hint="eastAsia"/>
          <w:kern w:val="2"/>
        </w:rPr>
        <w:t>共同评价的物品</w:t>
      </w:r>
      <w:r w:rsidR="00C76EC9" w:rsidRPr="00D00E77">
        <w:rPr>
          <w:rFonts w:hint="eastAsia"/>
          <w:kern w:val="2"/>
        </w:rPr>
        <w:t>，</w:t>
      </w:r>
      <m:oMath>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u,i</m:t>
            </m:r>
          </m:sub>
        </m:sSub>
      </m:oMath>
      <w:r w:rsidRPr="00D00E77">
        <w:rPr>
          <w:rFonts w:hint="eastAsia"/>
          <w:kern w:val="2"/>
        </w:rPr>
        <w:t>表示</w:t>
      </w:r>
      <w:r w:rsidRPr="00D00E77">
        <w:rPr>
          <w:rFonts w:hint="eastAsia"/>
          <w:kern w:val="2"/>
        </w:rPr>
        <w:t>u</w:t>
      </w:r>
      <w:r w:rsidRPr="00D00E77">
        <w:rPr>
          <w:rFonts w:hint="eastAsia"/>
          <w:kern w:val="2"/>
        </w:rPr>
        <w:t>对</w:t>
      </w:r>
      <w:r w:rsidRPr="00D00E77">
        <w:rPr>
          <w:rFonts w:hint="eastAsia"/>
          <w:kern w:val="2"/>
        </w:rPr>
        <w:t>i</w:t>
      </w:r>
      <w:r w:rsidRPr="00D00E77">
        <w:rPr>
          <w:rFonts w:hint="eastAsia"/>
          <w:kern w:val="2"/>
        </w:rPr>
        <w:t>的评分。</w:t>
      </w:r>
      <w:r w:rsidR="00C76EC9" w:rsidRPr="00D00E77">
        <w:rPr>
          <w:rFonts w:hint="eastAsia"/>
          <w:kern w:val="2"/>
        </w:rPr>
        <w:t>R</w:t>
      </w:r>
      <w:r w:rsidR="00C76EC9" w:rsidRPr="00D00E77">
        <w:rPr>
          <w:kern w:val="2"/>
        </w:rPr>
        <w:t>̅</w:t>
      </w:r>
      <w:r w:rsidR="00C76EC9" w:rsidRPr="00D00E77">
        <w:rPr>
          <w:rFonts w:hint="eastAsia"/>
          <w:kern w:val="2"/>
        </w:rPr>
        <w:t>i</w:t>
      </w:r>
      <w:r w:rsidRPr="00D00E77">
        <w:rPr>
          <w:rFonts w:hint="eastAsia"/>
          <w:kern w:val="2"/>
        </w:rPr>
        <w:t>表示所有评价物品的平均</w:t>
      </w:r>
      <w:r w:rsidR="009513C3" w:rsidRPr="00D00E77">
        <w:rPr>
          <w:rFonts w:hint="eastAsia"/>
          <w:kern w:val="2"/>
        </w:rPr>
        <w:t>分</w:t>
      </w:r>
      <w:r w:rsidR="00C76EC9" w:rsidRPr="00D00E77">
        <w:rPr>
          <w:rFonts w:hint="eastAsia"/>
          <w:kern w:val="2"/>
        </w:rPr>
        <w:t>。</w:t>
      </w:r>
    </w:p>
    <w:p w14:paraId="58D7ED72" w14:textId="480B4DBD" w:rsidR="00ED7AB9" w:rsidRPr="00D00E77" w:rsidRDefault="00D00E77" w:rsidP="00D00E77">
      <w:pPr>
        <w:widowControl w:val="0"/>
        <w:spacing w:line="400" w:lineRule="exact"/>
        <w:ind w:firstLineChars="200" w:firstLine="480"/>
        <w:jc w:val="both"/>
        <w:rPr>
          <w:kern w:val="2"/>
        </w:rPr>
      </w:pPr>
      <w:r>
        <w:rPr>
          <w:rFonts w:hint="eastAsia"/>
          <w:kern w:val="2"/>
        </w:rPr>
        <w:t xml:space="preserve">(3) </w:t>
      </w:r>
      <w:r w:rsidR="00C76EC9" w:rsidRPr="00D00E77">
        <w:rPr>
          <w:kern w:val="2"/>
        </w:rPr>
        <w:t>调整余弦相似度</w:t>
      </w:r>
    </w:p>
    <w:p w14:paraId="696D63AF" w14:textId="74B221AD" w:rsidR="00ED7AB9" w:rsidRPr="00D00E77" w:rsidRDefault="00C76EC9" w:rsidP="00D00E77">
      <w:pPr>
        <w:widowControl w:val="0"/>
        <w:spacing w:line="400" w:lineRule="exact"/>
        <w:ind w:firstLineChars="200" w:firstLine="480"/>
        <w:jc w:val="both"/>
        <w:rPr>
          <w:kern w:val="2"/>
        </w:rPr>
      </w:pPr>
      <w:r w:rsidRPr="00D00E77">
        <w:rPr>
          <w:rFonts w:hint="eastAsia"/>
          <w:kern w:val="2"/>
        </w:rPr>
        <w:t>基于用户的</w:t>
      </w:r>
      <w:r w:rsidR="00262719" w:rsidRPr="00D00E77">
        <w:rPr>
          <w:rFonts w:hint="eastAsia"/>
          <w:kern w:val="2"/>
        </w:rPr>
        <w:t>协同过滤算法</w:t>
      </w:r>
      <w:r w:rsidRPr="00D00E77">
        <w:rPr>
          <w:rFonts w:hint="eastAsia"/>
          <w:kern w:val="2"/>
        </w:rPr>
        <w:t>和基于项目的</w:t>
      </w:r>
      <w:r w:rsidR="00957541" w:rsidRPr="00D00E77">
        <w:rPr>
          <w:rFonts w:hint="eastAsia"/>
          <w:kern w:val="2"/>
        </w:rPr>
        <w:t>协同过滤算法</w:t>
      </w:r>
      <w:r w:rsidRPr="00D00E77">
        <w:rPr>
          <w:rFonts w:hint="eastAsia"/>
          <w:kern w:val="2"/>
        </w:rPr>
        <w:t>之间的相似度计算之间的一个根本区别在于，在基于用户的</w:t>
      </w:r>
      <w:r w:rsidRPr="00D00E77">
        <w:rPr>
          <w:rFonts w:hint="eastAsia"/>
          <w:kern w:val="2"/>
        </w:rPr>
        <w:t>CF</w:t>
      </w:r>
      <w:r w:rsidRPr="00D00E77">
        <w:rPr>
          <w:rFonts w:hint="eastAsia"/>
          <w:kern w:val="2"/>
        </w:rPr>
        <w:t>的情况下，沿着矩阵的行计算相似度，而基于项目的</w:t>
      </w:r>
      <w:r w:rsidRPr="00D00E77">
        <w:rPr>
          <w:rFonts w:hint="eastAsia"/>
          <w:kern w:val="2"/>
        </w:rPr>
        <w:t>CF</w:t>
      </w:r>
      <w:r w:rsidRPr="00D00E77">
        <w:rPr>
          <w:rFonts w:hint="eastAsia"/>
          <w:kern w:val="2"/>
        </w:rPr>
        <w:t>的情况下，是沿着矩阵列计算相似度</w:t>
      </w:r>
      <w:r w:rsidR="00B714A5" w:rsidRPr="00D00E77">
        <w:rPr>
          <w:rFonts w:hint="eastAsia"/>
          <w:kern w:val="2"/>
        </w:rPr>
        <w:t>。</w:t>
      </w:r>
      <w:r w:rsidRPr="00D00E77">
        <w:rPr>
          <w:rFonts w:hint="eastAsia"/>
          <w:kern w:val="2"/>
        </w:rPr>
        <w:t>在基于项目的案例中使用基本余弦测量的计算相似度有一个重要缺点，</w:t>
      </w:r>
      <w:r w:rsidR="00C37876" w:rsidRPr="00D00E77">
        <w:rPr>
          <w:rFonts w:hint="eastAsia"/>
          <w:kern w:val="2"/>
        </w:rPr>
        <w:t>未考虑到用户评分尺度问题</w:t>
      </w:r>
      <w:r w:rsidRPr="00D00E77">
        <w:rPr>
          <w:rFonts w:hint="eastAsia"/>
          <w:kern w:val="2"/>
        </w:rPr>
        <w:t>。调整的余弦相似性通过从每个共同对中减去相应的用户平均值来尽可能抵消这个不足。一般来说，使用该</w:t>
      </w:r>
      <w:r w:rsidRPr="00D00E77">
        <w:rPr>
          <w:rFonts w:hint="eastAsia"/>
          <w:kern w:val="2"/>
        </w:rPr>
        <w:t>item i</w:t>
      </w:r>
      <w:r w:rsidRPr="00D00E77">
        <w:rPr>
          <w:rFonts w:hint="eastAsia"/>
          <w:kern w:val="2"/>
        </w:rPr>
        <w:t>和</w:t>
      </w:r>
      <w:r w:rsidRPr="00D00E77">
        <w:rPr>
          <w:rFonts w:hint="eastAsia"/>
          <w:kern w:val="2"/>
        </w:rPr>
        <w:t>j</w:t>
      </w:r>
      <w:r w:rsidRPr="00D00E77">
        <w:rPr>
          <w:rFonts w:hint="eastAsia"/>
          <w:kern w:val="2"/>
        </w:rPr>
        <w:t>之间的相似性由下式给出</w:t>
      </w:r>
      <w:r w:rsidRPr="00D00E77">
        <w:rPr>
          <w:rFonts w:hint="eastAsia"/>
          <w:kern w:val="2"/>
        </w:rPr>
        <w:t>:</w:t>
      </w:r>
    </w:p>
    <w:p w14:paraId="2BD80DA5" w14:textId="70C2D7C4" w:rsidR="00ED7AB9" w:rsidRPr="00D00E77" w:rsidRDefault="003E3EB7" w:rsidP="00D00E7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A9048E3" w14:textId="065ADB3F" w:rsidR="00ED7AB9" w:rsidRDefault="00AC739F" w:rsidP="00B714A5">
      <w:pPr>
        <w:ind w:left="6" w:right="23" w:firstLine="480"/>
      </w:pPr>
      <w:r>
        <w:rPr>
          <w:rFonts w:hint="eastAsia"/>
        </w:rPr>
        <w:t>其中</w:t>
      </w:r>
      <w:r w:rsidR="00E1116F">
        <w:rPr>
          <w:rFonts w:hint="eastAsia"/>
        </w:rPr>
        <w:t>，</w:t>
      </w:r>
      <w:r w:rsidR="00C76EC9">
        <w:rPr>
          <w:rFonts w:hint="eastAsia"/>
        </w:rPr>
        <w:t>R</w:t>
      </w:r>
      <w:r w:rsidR="00C76EC9">
        <w:t>̅</w:t>
      </w:r>
      <w:r w:rsidR="00C76EC9">
        <w:rPr>
          <w:rFonts w:hint="eastAsia"/>
          <w:vertAlign w:val="subscript"/>
        </w:rPr>
        <w:t>u</w:t>
      </w:r>
      <w:r w:rsidR="00C76EC9">
        <w:rPr>
          <w:rFonts w:hint="eastAsia"/>
        </w:rPr>
        <w:t>是第</w:t>
      </w:r>
      <w:r w:rsidR="00C76EC9">
        <w:rPr>
          <w:rFonts w:hint="eastAsia"/>
        </w:rPr>
        <w:t>u</w:t>
      </w:r>
      <w:r w:rsidR="00C76EC9">
        <w:rPr>
          <w:rFonts w:hint="eastAsia"/>
        </w:rPr>
        <w:t>项用户评级的平均值。</w:t>
      </w:r>
    </w:p>
    <w:p w14:paraId="2C48ED0E" w14:textId="5655F112" w:rsidR="00ED7AB9" w:rsidRPr="00585FE3" w:rsidRDefault="00585FE3" w:rsidP="00585FE3">
      <w:pPr>
        <w:pStyle w:val="3"/>
        <w:rPr>
          <w:lang w:val="en-US"/>
        </w:rPr>
      </w:pPr>
      <w:bookmarkStart w:id="52" w:name="_Toc493570305"/>
      <w:r>
        <w:rPr>
          <w:rFonts w:hint="eastAsia"/>
          <w:lang w:val="en-US"/>
        </w:rPr>
        <w:t xml:space="preserve">4.2.2 </w:t>
      </w:r>
      <w:r w:rsidR="00C76EC9" w:rsidRPr="00585FE3">
        <w:rPr>
          <w:lang w:val="en-US"/>
        </w:rPr>
        <w:t>预测计算</w:t>
      </w:r>
      <w:bookmarkEnd w:id="52"/>
      <w:r w:rsidR="00C76EC9" w:rsidRPr="00585FE3">
        <w:rPr>
          <w:lang w:val="en-US"/>
        </w:rPr>
        <w:t xml:space="preserve"> </w:t>
      </w:r>
    </w:p>
    <w:p w14:paraId="53A403E5" w14:textId="37A0AA24" w:rsidR="00F3212B" w:rsidRPr="004C7936" w:rsidRDefault="007475F9" w:rsidP="004C7936">
      <w:pPr>
        <w:widowControl w:val="0"/>
        <w:spacing w:line="400" w:lineRule="exact"/>
        <w:ind w:firstLineChars="200" w:firstLine="480"/>
        <w:jc w:val="both"/>
        <w:rPr>
          <w:kern w:val="2"/>
        </w:rPr>
      </w:pPr>
      <w:r w:rsidRPr="004C7936">
        <w:rPr>
          <w:rFonts w:hint="eastAsia"/>
          <w:kern w:val="2"/>
        </w:rPr>
        <w:t>协同过滤算法</w:t>
      </w:r>
      <w:r w:rsidR="00C76EC9" w:rsidRPr="004C7936">
        <w:rPr>
          <w:rFonts w:hint="eastAsia"/>
          <w:kern w:val="2"/>
        </w:rPr>
        <w:t>中最重要的一步是根据预测生成</w:t>
      </w:r>
      <w:r w:rsidR="00E13E89" w:rsidRPr="004C7936">
        <w:rPr>
          <w:rFonts w:hint="eastAsia"/>
          <w:kern w:val="2"/>
        </w:rPr>
        <w:t>推荐的</w:t>
      </w:r>
      <w:r w:rsidR="00C76EC9" w:rsidRPr="004C7936">
        <w:rPr>
          <w:rFonts w:hint="eastAsia"/>
          <w:kern w:val="2"/>
        </w:rPr>
        <w:t>接口。</w:t>
      </w:r>
      <w:r w:rsidR="000E4496" w:rsidRPr="004C7936">
        <w:rPr>
          <w:rFonts w:hint="eastAsia"/>
          <w:kern w:val="2"/>
        </w:rPr>
        <w:t>一旦我们基于相似性度量来找到</w:t>
      </w:r>
      <w:r w:rsidR="00C76EC9" w:rsidRPr="004C7936">
        <w:rPr>
          <w:rFonts w:hint="eastAsia"/>
          <w:kern w:val="2"/>
        </w:rPr>
        <w:t>最相似项目的集合，下一步</w:t>
      </w:r>
      <w:r w:rsidR="006E2E03" w:rsidRPr="004C7936">
        <w:rPr>
          <w:rFonts w:hint="eastAsia"/>
          <w:kern w:val="2"/>
        </w:rPr>
        <w:t>就</w:t>
      </w:r>
      <w:r w:rsidR="00C76EC9" w:rsidRPr="004C7936">
        <w:rPr>
          <w:rFonts w:hint="eastAsia"/>
          <w:kern w:val="2"/>
        </w:rPr>
        <w:t>是研究用户评级，并使用一种技术来获得预测。这里我们考虑两种这样的技术。</w:t>
      </w:r>
    </w:p>
    <w:p w14:paraId="1452B0F7" w14:textId="29ABF322" w:rsidR="00ED7AB9" w:rsidRPr="004C7936" w:rsidRDefault="004C7936" w:rsidP="004C7936">
      <w:pPr>
        <w:widowControl w:val="0"/>
        <w:spacing w:line="400" w:lineRule="exact"/>
        <w:ind w:firstLineChars="200" w:firstLine="480"/>
        <w:jc w:val="both"/>
        <w:rPr>
          <w:kern w:val="2"/>
        </w:rPr>
      </w:pPr>
      <w:r>
        <w:rPr>
          <w:rFonts w:hint="eastAsia"/>
          <w:kern w:val="2"/>
        </w:rPr>
        <w:t xml:space="preserve">(1) </w:t>
      </w:r>
      <w:r w:rsidR="00C76EC9" w:rsidRPr="004C7936">
        <w:rPr>
          <w:kern w:val="2"/>
        </w:rPr>
        <w:t>加权求和</w:t>
      </w:r>
    </w:p>
    <w:p w14:paraId="435BB6CB" w14:textId="0B37C5A0" w:rsidR="00ED7AB9" w:rsidRPr="004C7936" w:rsidRDefault="00C76EC9" w:rsidP="004C7936">
      <w:pPr>
        <w:widowControl w:val="0"/>
        <w:spacing w:line="400" w:lineRule="exact"/>
        <w:ind w:firstLineChars="200" w:firstLine="480"/>
        <w:jc w:val="both"/>
        <w:rPr>
          <w:kern w:val="2"/>
        </w:rPr>
      </w:pPr>
      <w:r w:rsidRPr="004C7936">
        <w:rPr>
          <w:rFonts w:hint="eastAsia"/>
          <w:kern w:val="2"/>
        </w:rPr>
        <w:t>顾名思义，该方法通过计算用户对类似于</w:t>
      </w:r>
      <w:r w:rsidRPr="004C7936">
        <w:rPr>
          <w:rFonts w:hint="eastAsia"/>
          <w:kern w:val="2"/>
        </w:rPr>
        <w:t>i</w:t>
      </w:r>
      <w:r w:rsidRPr="004C7936">
        <w:rPr>
          <w:rFonts w:hint="eastAsia"/>
          <w:kern w:val="2"/>
        </w:rPr>
        <w:t>的项目给出的评分的总和来计算用户</w:t>
      </w:r>
      <w:r w:rsidRPr="004C7936">
        <w:rPr>
          <w:rFonts w:hint="eastAsia"/>
          <w:kern w:val="2"/>
        </w:rPr>
        <w:t>u</w:t>
      </w:r>
      <w:r w:rsidR="00E13E89" w:rsidRPr="004C7936">
        <w:rPr>
          <w:rFonts w:hint="eastAsia"/>
          <w:kern w:val="2"/>
        </w:rPr>
        <w:t>对</w:t>
      </w:r>
      <w:r w:rsidRPr="004C7936">
        <w:rPr>
          <w:rFonts w:hint="eastAsia"/>
          <w:kern w:val="2"/>
        </w:rPr>
        <w:t>项目</w:t>
      </w:r>
      <w:r w:rsidRPr="004C7936">
        <w:rPr>
          <w:rFonts w:hint="eastAsia"/>
          <w:kern w:val="2"/>
        </w:rPr>
        <w:t>i</w:t>
      </w:r>
      <w:r w:rsidRPr="004C7936">
        <w:rPr>
          <w:rFonts w:hint="eastAsia"/>
          <w:kern w:val="2"/>
        </w:rPr>
        <w:t>的预测。每个评级</w:t>
      </w:r>
      <w:r w:rsidR="00E40A19" w:rsidRPr="004C7936">
        <w:rPr>
          <w:rFonts w:hint="eastAsia"/>
          <w:kern w:val="2"/>
        </w:rPr>
        <w:t>是</w:t>
      </w:r>
      <w:r w:rsidRPr="004C7936">
        <w:rPr>
          <w:rFonts w:hint="eastAsia"/>
          <w:kern w:val="2"/>
        </w:rPr>
        <w:t>由项目</w:t>
      </w:r>
      <w:r w:rsidRPr="004C7936">
        <w:rPr>
          <w:rFonts w:hint="eastAsia"/>
          <w:kern w:val="2"/>
        </w:rPr>
        <w:t>i</w:t>
      </w:r>
      <w:r w:rsidRPr="004C7936">
        <w:rPr>
          <w:rFonts w:hint="eastAsia"/>
          <w:kern w:val="2"/>
        </w:rPr>
        <w:t>和</w:t>
      </w:r>
      <w:r w:rsidRPr="004C7936">
        <w:rPr>
          <w:rFonts w:hint="eastAsia"/>
          <w:kern w:val="2"/>
        </w:rPr>
        <w:t>j</w:t>
      </w:r>
      <w:r w:rsidRPr="004C7936">
        <w:rPr>
          <w:rFonts w:hint="eastAsia"/>
          <w:kern w:val="2"/>
        </w:rPr>
        <w:t>之间的对应相似度</w:t>
      </w:r>
      <w:r w:rsidR="00D06BCC">
        <w:rPr>
          <w:rFonts w:hint="eastAsia"/>
        </w:rPr>
        <w:t>s</w:t>
      </w:r>
      <w:r w:rsidR="00D06BCC">
        <w:rPr>
          <w:rFonts w:hint="eastAsia"/>
          <w:vertAlign w:val="subscript"/>
        </w:rPr>
        <w:t>i,j</w:t>
      </w:r>
      <w:r w:rsidRPr="004C7936">
        <w:rPr>
          <w:rFonts w:hint="eastAsia"/>
          <w:kern w:val="2"/>
        </w:rPr>
        <w:t>加权求和</w:t>
      </w:r>
      <w:r w:rsidR="00E40A19" w:rsidRPr="004C7936">
        <w:rPr>
          <w:rFonts w:hint="eastAsia"/>
          <w:kern w:val="2"/>
        </w:rPr>
        <w:t>获得</w:t>
      </w:r>
      <w:r w:rsidRPr="004C7936">
        <w:rPr>
          <w:rFonts w:hint="eastAsia"/>
          <w:kern w:val="2"/>
        </w:rPr>
        <w:t>。使用图</w:t>
      </w:r>
      <w:r w:rsidRPr="004C7936">
        <w:rPr>
          <w:rFonts w:hint="eastAsia"/>
          <w:kern w:val="2"/>
        </w:rPr>
        <w:t>4-2</w:t>
      </w:r>
      <w:r w:rsidRPr="004C7936">
        <w:rPr>
          <w:rFonts w:hint="eastAsia"/>
          <w:kern w:val="2"/>
        </w:rPr>
        <w:t>所示的概念，我们可以表示预测</w:t>
      </w:r>
      <w:r w:rsidR="00D06BCC">
        <w:rPr>
          <w:rFonts w:hint="eastAsia"/>
        </w:rPr>
        <w:t>P</w:t>
      </w:r>
      <w:r w:rsidR="00D06BCC">
        <w:rPr>
          <w:rFonts w:hint="eastAsia"/>
          <w:vertAlign w:val="subscript"/>
        </w:rPr>
        <w:t>u,i</w:t>
      </w:r>
      <w:r w:rsidR="00A24D32" w:rsidRPr="004C7936">
        <w:rPr>
          <w:rFonts w:hint="eastAsia"/>
          <w:kern w:val="2"/>
        </w:rPr>
        <w:t>的公式</w:t>
      </w:r>
      <w:r w:rsidRPr="004C7936">
        <w:rPr>
          <w:rFonts w:hint="eastAsia"/>
          <w:kern w:val="2"/>
        </w:rPr>
        <w:t>为</w:t>
      </w:r>
    </w:p>
    <w:p w14:paraId="30805307" w14:textId="77777777"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45FDFFBF" w14:textId="77777777" w:rsidR="00ED7AB9" w:rsidRPr="004C7936" w:rsidRDefault="00A24D32" w:rsidP="004C7936">
      <w:pPr>
        <w:widowControl w:val="0"/>
        <w:spacing w:line="400" w:lineRule="exact"/>
        <w:ind w:firstLineChars="200" w:firstLine="480"/>
        <w:jc w:val="both"/>
        <w:rPr>
          <w:kern w:val="2"/>
        </w:rPr>
      </w:pPr>
      <w:r w:rsidRPr="004C7936">
        <w:rPr>
          <w:rFonts w:hint="eastAsia"/>
          <w:kern w:val="2"/>
        </w:rPr>
        <w:t>基本上，这种方法尝试了解活跃用户如何评价相似</w:t>
      </w:r>
      <w:r w:rsidR="00C76EC9" w:rsidRPr="004C7936">
        <w:rPr>
          <w:rFonts w:hint="eastAsia"/>
          <w:kern w:val="2"/>
        </w:rPr>
        <w:t>项目。通过相似项的加权</w:t>
      </w:r>
      <w:r w:rsidR="004E6E9B" w:rsidRPr="004C7936">
        <w:rPr>
          <w:rFonts w:hint="eastAsia"/>
          <w:kern w:val="2"/>
        </w:rPr>
        <w:t>和</w:t>
      </w:r>
      <w:r w:rsidR="000C68C3" w:rsidRPr="004C7936">
        <w:rPr>
          <w:rFonts w:hint="eastAsia"/>
          <w:kern w:val="2"/>
        </w:rPr>
        <w:t>，以确保</w:t>
      </w:r>
      <w:r w:rsidR="0053566F" w:rsidRPr="004C7936">
        <w:rPr>
          <w:rFonts w:hint="eastAsia"/>
          <w:kern w:val="2"/>
        </w:rPr>
        <w:t>预测</w:t>
      </w:r>
      <w:r w:rsidR="00E969CE" w:rsidRPr="004C7936">
        <w:rPr>
          <w:rFonts w:hint="eastAsia"/>
          <w:kern w:val="2"/>
        </w:rPr>
        <w:t>在预计范围内。</w:t>
      </w:r>
    </w:p>
    <w:p w14:paraId="3C4911D0" w14:textId="77777777" w:rsidR="00ED7AB9" w:rsidRDefault="000623B2" w:rsidP="00D06BCC">
      <w:pPr>
        <w:jc w:val="center"/>
      </w:pPr>
      <w:r w:rsidRPr="00C8646C">
        <w:rPr>
          <w:noProof/>
        </w:rPr>
        <w:lastRenderedPageBreak/>
        <w:drawing>
          <wp:inline distT="0" distB="0" distL="0" distR="0" wp14:anchorId="6A08225B" wp14:editId="551AF9D0">
            <wp:extent cx="5198110" cy="2413635"/>
            <wp:effectExtent l="0" t="0" r="8890"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a:extLst>
                        <a:ext uri="{28A0092B-C50C-407E-A947-70E740481C1C}">
                          <a14:useLocalDpi xmlns:a14="http://schemas.microsoft.com/office/drawing/2010/main" val="0"/>
                        </a:ext>
                      </a:extLst>
                    </a:blip>
                    <a:srcRect l="1430"/>
                    <a:stretch>
                      <a:fillRect/>
                    </a:stretch>
                  </pic:blipFill>
                  <pic:spPr bwMode="auto">
                    <a:xfrm>
                      <a:off x="0" y="0"/>
                      <a:ext cx="5198110" cy="2413635"/>
                    </a:xfrm>
                    <a:prstGeom prst="rect">
                      <a:avLst/>
                    </a:prstGeom>
                    <a:noFill/>
                    <a:ln>
                      <a:noFill/>
                    </a:ln>
                  </pic:spPr>
                </pic:pic>
              </a:graphicData>
            </a:graphic>
          </wp:inline>
        </w:drawing>
      </w:r>
    </w:p>
    <w:p w14:paraId="5A3D20B8" w14:textId="77777777" w:rsidR="00ED7AB9" w:rsidRPr="00711052" w:rsidRDefault="00C76EC9" w:rsidP="00711052">
      <w:pPr>
        <w:pStyle w:val="21"/>
        <w:ind w:firstLineChars="0" w:firstLine="0"/>
        <w:rPr>
          <w:b/>
          <w:bCs/>
        </w:rPr>
      </w:pPr>
      <w:r w:rsidRPr="00711052">
        <w:rPr>
          <w:rFonts w:hint="eastAsia"/>
          <w:b/>
          <w:bCs/>
        </w:rPr>
        <w:t>图</w:t>
      </w:r>
      <w:r w:rsidRPr="00711052">
        <w:rPr>
          <w:rFonts w:hint="eastAsia"/>
          <w:b/>
          <w:bCs/>
        </w:rPr>
        <w:t xml:space="preserve">4-2 </w:t>
      </w:r>
      <w:r w:rsidRPr="00D06BCC">
        <w:rPr>
          <w:rFonts w:hint="eastAsia"/>
          <w:bCs/>
        </w:rPr>
        <w:t xml:space="preserve">Item-based </w:t>
      </w:r>
      <w:r w:rsidRPr="00D06BCC">
        <w:rPr>
          <w:rFonts w:hint="eastAsia"/>
          <w:bCs/>
        </w:rPr>
        <w:t>协同过滤算法预测产生过程</w:t>
      </w:r>
    </w:p>
    <w:p w14:paraId="761D099C" w14:textId="75A52F50" w:rsidR="00ED7AB9" w:rsidRPr="004C7936" w:rsidRDefault="004C7936" w:rsidP="004C7936">
      <w:pPr>
        <w:widowControl w:val="0"/>
        <w:spacing w:line="400" w:lineRule="exact"/>
        <w:ind w:firstLineChars="200" w:firstLine="480"/>
        <w:jc w:val="both"/>
        <w:rPr>
          <w:kern w:val="2"/>
        </w:rPr>
      </w:pPr>
      <w:r>
        <w:rPr>
          <w:rFonts w:hint="eastAsia"/>
          <w:kern w:val="2"/>
        </w:rPr>
        <w:t xml:space="preserve">(2) </w:t>
      </w:r>
      <w:r w:rsidR="00C76EC9" w:rsidRPr="004C7936">
        <w:rPr>
          <w:kern w:val="2"/>
        </w:rPr>
        <w:t>回归</w:t>
      </w:r>
    </w:p>
    <w:p w14:paraId="53068C8C" w14:textId="72D9CFDA" w:rsidR="00ED7AB9" w:rsidRPr="004C7936" w:rsidRDefault="005F526F" w:rsidP="004C7936">
      <w:pPr>
        <w:widowControl w:val="0"/>
        <w:spacing w:line="400" w:lineRule="exact"/>
        <w:ind w:firstLineChars="200" w:firstLine="480"/>
        <w:jc w:val="both"/>
        <w:rPr>
          <w:kern w:val="2"/>
        </w:rPr>
      </w:pPr>
      <w:r w:rsidRPr="004C7936">
        <w:rPr>
          <w:rFonts w:hint="eastAsia"/>
          <w:kern w:val="2"/>
        </w:rPr>
        <w:t>该</w:t>
      </w:r>
      <w:r w:rsidR="00357E9A" w:rsidRPr="004C7936">
        <w:rPr>
          <w:rFonts w:hint="eastAsia"/>
          <w:kern w:val="2"/>
        </w:rPr>
        <w:t>方法类似于加权求和的方式，使用基于回归模型的评级来计算</w:t>
      </w:r>
      <w:r w:rsidR="0094347B" w:rsidRPr="004C7936">
        <w:rPr>
          <w:rFonts w:hint="eastAsia"/>
          <w:kern w:val="2"/>
        </w:rPr>
        <w:t>相似度</w:t>
      </w:r>
      <w:r w:rsidR="00357E9A" w:rsidRPr="00401CAD">
        <w:rPr>
          <w:rFonts w:hint="eastAsia"/>
          <w:kern w:val="2"/>
          <w:vertAlign w:val="superscript"/>
        </w:rPr>
        <w:t>[</w:t>
      </w:r>
      <w:r w:rsidR="006C538F" w:rsidRPr="00401CAD">
        <w:rPr>
          <w:rFonts w:hint="eastAsia"/>
          <w:kern w:val="2"/>
          <w:vertAlign w:val="superscript"/>
        </w:rPr>
        <w:t>27</w:t>
      </w:r>
      <w:r w:rsidR="00357E9A" w:rsidRPr="00401CAD">
        <w:rPr>
          <w:rFonts w:hint="eastAsia"/>
          <w:kern w:val="2"/>
          <w:vertAlign w:val="superscript"/>
        </w:rPr>
        <w:t>]</w:t>
      </w:r>
      <w:r w:rsidR="0094347B" w:rsidRPr="004C7936">
        <w:rPr>
          <w:rFonts w:hint="eastAsia"/>
          <w:kern w:val="2"/>
        </w:rPr>
        <w:t>，而不是直接通过</w:t>
      </w:r>
      <w:r w:rsidR="00D036B9" w:rsidRPr="004C7936">
        <w:rPr>
          <w:rFonts w:hint="eastAsia"/>
          <w:kern w:val="2"/>
        </w:rPr>
        <w:t>相似</w:t>
      </w:r>
      <w:r w:rsidR="00C76EC9" w:rsidRPr="004C7936">
        <w:rPr>
          <w:rFonts w:hint="eastAsia"/>
          <w:kern w:val="2"/>
        </w:rPr>
        <w:t>项目的</w:t>
      </w:r>
      <w:r w:rsidR="0094347B" w:rsidRPr="004C7936">
        <w:rPr>
          <w:rFonts w:hint="eastAsia"/>
          <w:kern w:val="2"/>
        </w:rPr>
        <w:t>评分</w:t>
      </w:r>
      <w:r w:rsidR="00C76EC9" w:rsidRPr="004C7936">
        <w:rPr>
          <w:rFonts w:hint="eastAsia"/>
          <w:kern w:val="2"/>
        </w:rPr>
        <w:t>的方式</w:t>
      </w:r>
      <w:r w:rsidR="00115FEA" w:rsidRPr="004C7936">
        <w:rPr>
          <w:rFonts w:hint="eastAsia"/>
          <w:kern w:val="2"/>
        </w:rPr>
        <w:t>计算</w:t>
      </w:r>
      <w:r w:rsidR="00C76EC9" w:rsidRPr="004C7936">
        <w:rPr>
          <w:rFonts w:hint="eastAsia"/>
          <w:kern w:val="2"/>
        </w:rPr>
        <w:t>。实际上，使用余弦或相关性度量计算出的相似度可能会产生误差，因为两个评估矢量可能是相差甚远的（欧几里得），但</w:t>
      </w:r>
      <w:r w:rsidR="001717F7" w:rsidRPr="004C7936">
        <w:rPr>
          <w:rFonts w:hint="eastAsia"/>
          <w:kern w:val="2"/>
        </w:rPr>
        <w:t>仍</w:t>
      </w:r>
      <w:r w:rsidR="00C76EC9" w:rsidRPr="004C7936">
        <w:rPr>
          <w:rFonts w:hint="eastAsia"/>
          <w:kern w:val="2"/>
        </w:rPr>
        <w:t>可能具有非常高的相似度。在</w:t>
      </w:r>
      <w:r w:rsidR="0031672E" w:rsidRPr="004C7936">
        <w:rPr>
          <w:rFonts w:hint="eastAsia"/>
          <w:kern w:val="2"/>
        </w:rPr>
        <w:t>这种情况下，使用所谓的“相似项目”的原始评级可能导致较差的预测。因此</w:t>
      </w:r>
      <w:r w:rsidR="00211D65" w:rsidRPr="004C7936">
        <w:rPr>
          <w:rFonts w:hint="eastAsia"/>
          <w:kern w:val="2"/>
        </w:rPr>
        <w:t>基本思想是使用与加权求和技术相同的公式，而不是使用相似</w:t>
      </w:r>
      <w:r w:rsidR="00C76EC9" w:rsidRPr="004C7936">
        <w:rPr>
          <w:rFonts w:hint="eastAsia"/>
          <w:kern w:val="2"/>
        </w:rPr>
        <w:t>项目</w:t>
      </w:r>
      <w:r w:rsidR="00C76EC9" w:rsidRPr="004C7936">
        <w:rPr>
          <w:rFonts w:hint="eastAsia"/>
          <w:kern w:val="2"/>
        </w:rPr>
        <w:t>N</w:t>
      </w:r>
      <w:r w:rsidR="00211D65" w:rsidRPr="004C7936">
        <w:rPr>
          <w:rFonts w:hint="eastAsia"/>
          <w:kern w:val="2"/>
        </w:rPr>
        <w:t>的“原始”评分</w:t>
      </w:r>
      <w:r w:rsidR="00401CAD">
        <w:rPr>
          <w:rFonts w:hint="eastAsia"/>
        </w:rPr>
        <w:t>R</w:t>
      </w:r>
      <w:r w:rsidR="00401CAD">
        <w:rPr>
          <w:rFonts w:hint="eastAsia"/>
          <w:vertAlign w:val="subscript"/>
        </w:rPr>
        <w:t>u, N</w:t>
      </w:r>
      <w:r w:rsidR="00C76EC9" w:rsidRPr="004C7936">
        <w:rPr>
          <w:rFonts w:hint="eastAsia"/>
          <w:kern w:val="2"/>
        </w:rPr>
        <w:t>的值，该模型基于线性回归模型使用其近似值</w:t>
      </w:r>
      <m:oMath>
        <m:sSub>
          <m:sSubPr>
            <m:ctrlPr>
              <w:rPr>
                <w:rFonts w:ascii="Cambria Math" w:hAnsi="Cambria Math"/>
                <w:kern w:val="2"/>
              </w:rPr>
            </m:ctrlPr>
          </m:sSubPr>
          <m:e>
            <m:sSup>
              <m:sSupPr>
                <m:ctrlPr>
                  <w:rPr>
                    <w:rFonts w:ascii="Cambria Math" w:hAnsi="Cambria Math"/>
                    <w:kern w:val="2"/>
                  </w:rPr>
                </m:ctrlPr>
              </m:sSupPr>
              <m:e>
                <m:r>
                  <m:rPr>
                    <m:sty m:val="p"/>
                  </m:rPr>
                  <w:rPr>
                    <w:rFonts w:ascii="Cambria Math" w:hAnsi="Cambria Math" w:hint="eastAsia"/>
                    <w:kern w:val="2"/>
                  </w:rPr>
                  <m:t>R</m:t>
                </m:r>
              </m:e>
              <m:sup>
                <m:r>
                  <m:rPr>
                    <m:sty m:val="p"/>
                  </m:rPr>
                  <w:rPr>
                    <w:rFonts w:ascii="Cambria Math" w:hAnsi="Cambria Math"/>
                    <w:kern w:val="2"/>
                  </w:rPr>
                  <m:t>’</m:t>
                </m:r>
              </m:sup>
            </m:sSup>
          </m:e>
          <m:sub>
            <m:r>
              <m:rPr>
                <m:sty m:val="p"/>
              </m:rPr>
              <w:rPr>
                <w:rFonts w:ascii="Cambria Math" w:hAnsi="Cambria Math"/>
                <w:kern w:val="2"/>
              </w:rPr>
              <m:t>u,N</m:t>
            </m:r>
          </m:sub>
        </m:sSub>
      </m:oMath>
      <w:r w:rsidR="00C76EC9" w:rsidRPr="004C7936">
        <w:rPr>
          <w:rFonts w:hint="eastAsia"/>
          <w:kern w:val="2"/>
        </w:rPr>
        <w:t>。如果我们用</w:t>
      </w:r>
      <w:r w:rsidR="00C76EC9" w:rsidRPr="004C7936">
        <w:rPr>
          <w:rFonts w:hint="eastAsia"/>
          <w:kern w:val="2"/>
        </w:rPr>
        <w:t>Ri</w:t>
      </w:r>
      <w:r w:rsidR="00C76EC9" w:rsidRPr="004C7936">
        <w:rPr>
          <w:rFonts w:hint="eastAsia"/>
          <w:kern w:val="2"/>
        </w:rPr>
        <w:t>和</w:t>
      </w:r>
      <w:r w:rsidR="00C76EC9" w:rsidRPr="004C7936">
        <w:rPr>
          <w:rFonts w:hint="eastAsia"/>
          <w:kern w:val="2"/>
        </w:rPr>
        <w:t>RN</w:t>
      </w:r>
      <w:r w:rsidR="00AB1355" w:rsidRPr="004C7936">
        <w:rPr>
          <w:rFonts w:hint="eastAsia"/>
          <w:kern w:val="2"/>
        </w:rPr>
        <w:t>分别</w:t>
      </w:r>
      <w:r w:rsidR="00C76EC9" w:rsidRPr="004C7936">
        <w:rPr>
          <w:rFonts w:hint="eastAsia"/>
          <w:kern w:val="2"/>
        </w:rPr>
        <w:t>表示目标项目</w:t>
      </w:r>
      <w:r w:rsidR="00C76EC9" w:rsidRPr="004C7936">
        <w:rPr>
          <w:rFonts w:hint="eastAsia"/>
          <w:kern w:val="2"/>
        </w:rPr>
        <w:t>i</w:t>
      </w:r>
      <w:r w:rsidR="00AB1355" w:rsidRPr="004C7936">
        <w:rPr>
          <w:rFonts w:hint="eastAsia"/>
          <w:kern w:val="2"/>
        </w:rPr>
        <w:t>和相</w:t>
      </w:r>
      <w:r w:rsidR="00C76EC9" w:rsidRPr="004C7936">
        <w:rPr>
          <w:rFonts w:hint="eastAsia"/>
          <w:kern w:val="2"/>
        </w:rPr>
        <w:t>似项目</w:t>
      </w:r>
      <w:r w:rsidR="00C76EC9" w:rsidRPr="004C7936">
        <w:rPr>
          <w:rFonts w:hint="eastAsia"/>
          <w:kern w:val="2"/>
        </w:rPr>
        <w:t>N</w:t>
      </w:r>
      <w:r w:rsidR="00AB1355" w:rsidRPr="004C7936">
        <w:rPr>
          <w:rFonts w:hint="eastAsia"/>
          <w:kern w:val="2"/>
        </w:rPr>
        <w:t>的各自</w:t>
      </w:r>
      <w:r w:rsidR="00AB1355" w:rsidRPr="004C7936">
        <w:rPr>
          <w:rFonts w:hint="eastAsia"/>
          <w:kern w:val="2"/>
        </w:rPr>
        <w:t xml:space="preserve"> </w:t>
      </w:r>
      <w:r w:rsidR="00AB1355" w:rsidRPr="004C7936">
        <w:rPr>
          <w:rFonts w:hint="eastAsia"/>
          <w:kern w:val="2"/>
        </w:rPr>
        <w:t>的特征</w:t>
      </w:r>
      <w:r w:rsidR="00C76EC9" w:rsidRPr="004C7936">
        <w:rPr>
          <w:rFonts w:hint="eastAsia"/>
          <w:kern w:val="2"/>
        </w:rPr>
        <w:t>向量，则线性回归模型可以表示为</w:t>
      </w:r>
    </w:p>
    <w:p w14:paraId="3D4ABFD6" w14:textId="77777777"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77AE3A93" w14:textId="25992F74" w:rsidR="00ED7AB9" w:rsidRDefault="005F526F" w:rsidP="00F3212B">
      <w:pPr>
        <w:spacing w:line="400" w:lineRule="exact"/>
        <w:ind w:firstLine="482"/>
      </w:pPr>
      <w:r>
        <w:rPr>
          <w:rFonts w:hint="eastAsia"/>
        </w:rPr>
        <w:t>其中，</w:t>
      </w:r>
      <w:r w:rsidR="00C76EC9">
        <w:rPr>
          <w:rFonts w:hint="eastAsia"/>
        </w:rPr>
        <w:t>回归模型</w:t>
      </w:r>
      <w:r w:rsidR="001D5B94">
        <w:rPr>
          <w:rFonts w:hint="eastAsia"/>
        </w:rPr>
        <w:t>的</w:t>
      </w:r>
      <w:r w:rsidR="00C76EC9">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m:oMath>
        <m:r>
          <w:rPr>
            <w:rFonts w:ascii="Cambria Math" w:hAnsi="Cambria Math"/>
          </w:rPr>
          <m:t>ϵ</m:t>
        </m:r>
      </m:oMath>
      <w:r w:rsidR="00C76EC9">
        <w:rPr>
          <w:rFonts w:hint="eastAsia"/>
        </w:rPr>
        <w:t>是回归模型的误差。</w:t>
      </w:r>
    </w:p>
    <w:p w14:paraId="7209FE54" w14:textId="2764A917" w:rsidR="00B91DB1" w:rsidRPr="008A3F26" w:rsidRDefault="00B91DB1" w:rsidP="009B22B3">
      <w:pPr>
        <w:pStyle w:val="2"/>
      </w:pPr>
      <w:bookmarkStart w:id="53" w:name="_Toc493570306"/>
      <w:r w:rsidRPr="008A3F26">
        <w:t xml:space="preserve">4.3 </w:t>
      </w:r>
      <w:r w:rsidR="008E62A4" w:rsidRPr="008A3F26">
        <w:rPr>
          <w:rFonts w:hint="eastAsia"/>
        </w:rPr>
        <w:t>基于</w:t>
      </w:r>
      <w:r w:rsidR="009336D1" w:rsidRPr="008A3F26">
        <w:rPr>
          <w:rFonts w:hint="eastAsia"/>
        </w:rPr>
        <w:t>item</w:t>
      </w:r>
      <w:r w:rsidR="008E62A4" w:rsidRPr="008A3F26">
        <w:rPr>
          <w:rFonts w:hint="eastAsia"/>
        </w:rPr>
        <w:t>的正则化</w:t>
      </w:r>
      <w:r w:rsidR="00434DA9" w:rsidRPr="008A3F26">
        <w:rPr>
          <w:rFonts w:hint="eastAsia"/>
        </w:rPr>
        <w:t>和</w:t>
      </w:r>
      <w:r w:rsidR="008E62A4" w:rsidRPr="008A3F26">
        <w:rPr>
          <w:rFonts w:hint="eastAsia"/>
        </w:rPr>
        <w:t>异步分布式矩阵分解</w:t>
      </w:r>
      <w:bookmarkEnd w:id="53"/>
    </w:p>
    <w:p w14:paraId="046ED022" w14:textId="77777777" w:rsidR="00B91DB1" w:rsidRPr="00585FE3" w:rsidRDefault="009B22B3" w:rsidP="009B22B3">
      <w:pPr>
        <w:pStyle w:val="3"/>
        <w:rPr>
          <w:lang w:val="en-US"/>
        </w:rPr>
      </w:pPr>
      <w:bookmarkStart w:id="54" w:name="_Toc493570307"/>
      <w:r w:rsidRPr="00585FE3">
        <w:rPr>
          <w:rFonts w:hint="eastAsia"/>
          <w:lang w:val="en-US"/>
        </w:rPr>
        <w:t>4.3.1</w:t>
      </w:r>
      <w:r w:rsidRPr="00585FE3">
        <w:rPr>
          <w:lang w:val="en-US"/>
        </w:rPr>
        <w:t xml:space="preserve"> </w:t>
      </w:r>
      <w:r w:rsidRPr="00585FE3">
        <w:rPr>
          <w:rFonts w:hint="eastAsia"/>
          <w:lang w:val="en-US"/>
        </w:rPr>
        <w:t>算法概述</w:t>
      </w:r>
      <w:r w:rsidRPr="00585FE3">
        <w:rPr>
          <w:lang w:val="en-US"/>
        </w:rPr>
        <w:t>及引入原因</w:t>
      </w:r>
      <w:bookmarkEnd w:id="54"/>
      <w:r w:rsidRPr="00585FE3">
        <w:rPr>
          <w:rFonts w:hint="eastAsia"/>
          <w:lang w:val="en-US"/>
        </w:rPr>
        <w:t xml:space="preserve"> </w:t>
      </w:r>
    </w:p>
    <w:p w14:paraId="2A336652" w14:textId="694BEF29" w:rsidR="009B22B3" w:rsidRDefault="009B22B3" w:rsidP="00E72C12">
      <w:pPr>
        <w:spacing w:line="400" w:lineRule="exact"/>
        <w:ind w:firstLine="482"/>
      </w:pPr>
      <w:r>
        <w:rPr>
          <w:rFonts w:hint="eastAsia"/>
        </w:rPr>
        <w:t>该</w:t>
      </w:r>
      <w:r w:rsidR="00C21AC9">
        <w:t>方法的主要思想是将用户评</w:t>
      </w:r>
      <w:r w:rsidR="00C21AC9">
        <w:rPr>
          <w:rFonts w:hint="eastAsia"/>
        </w:rPr>
        <w:t>分</w:t>
      </w:r>
      <w:r w:rsidR="00C21AC9">
        <w:t>矩阵分</w:t>
      </w:r>
      <w:r w:rsidR="00C21AC9">
        <w:rPr>
          <w:rFonts w:hint="eastAsia"/>
        </w:rPr>
        <w:t>发</w:t>
      </w:r>
      <w:r w:rsidR="00EF6C38">
        <w:t>在不同的机器上，每个机器只能访问一部分信息，</w:t>
      </w:r>
      <w:r>
        <w:t>通过网络异步</w:t>
      </w:r>
      <w:r>
        <w:rPr>
          <w:rFonts w:hint="eastAsia"/>
        </w:rPr>
        <w:t>的</w:t>
      </w:r>
      <w:r>
        <w:t>传播</w:t>
      </w:r>
      <w:r w:rsidR="00EF6C38">
        <w:t>并</w:t>
      </w:r>
      <w:r w:rsidR="00EF6C38">
        <w:rPr>
          <w:rFonts w:hint="eastAsia"/>
        </w:rPr>
        <w:t>通过</w:t>
      </w:r>
      <w:r>
        <w:t>随机梯度优化的</w:t>
      </w:r>
      <w:r w:rsidR="007A5818">
        <w:rPr>
          <w:rFonts w:hint="eastAsia"/>
        </w:rPr>
        <w:t>方式进行</w:t>
      </w:r>
      <w:r w:rsidR="00EF6C38">
        <w:t>更新。每</w:t>
      </w:r>
      <w:r w:rsidR="00EF6C38">
        <w:rPr>
          <w:rFonts w:hint="eastAsia"/>
        </w:rPr>
        <w:t>当</w:t>
      </w:r>
      <w:r w:rsidR="00B32A47">
        <w:t>机器接收到一个参数向量时，它</w:t>
      </w:r>
      <w:r w:rsidR="00252387">
        <w:rPr>
          <w:rFonts w:hint="eastAsia"/>
        </w:rPr>
        <w:t>就</w:t>
      </w:r>
      <w:r w:rsidR="00B32A47">
        <w:t>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w:t>
      </w:r>
      <w:r w:rsidR="00F4061C">
        <w:rPr>
          <w:rFonts w:hint="eastAsia"/>
        </w:rPr>
        <w:t>使用了基于</w:t>
      </w:r>
      <w:r w:rsidRPr="001B54C8">
        <w:t>正则化</w:t>
      </w:r>
      <w:r w:rsidR="00502380" w:rsidRPr="001B54C8">
        <w:rPr>
          <w:rFonts w:hint="eastAsia"/>
        </w:rPr>
        <w:t>的相似度计算</w:t>
      </w:r>
      <w:r w:rsidR="00F4061C">
        <w:rPr>
          <w:rFonts w:hint="eastAsia"/>
        </w:rPr>
        <w:t>方式</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w:t>
      </w:r>
      <w:r w:rsidR="002F03A1">
        <w:rPr>
          <w:rFonts w:hint="eastAsia"/>
        </w:rPr>
        <w:t>了</w:t>
      </w:r>
      <w:r>
        <w:t>正则化对</w:t>
      </w:r>
      <w:r w:rsidR="00D12D79">
        <w:t>Movie</w:t>
      </w:r>
      <w:r>
        <w:t>Lens</w:t>
      </w:r>
      <w:r>
        <w:t>（</w:t>
      </w:r>
      <w:r>
        <w:t>100K</w:t>
      </w:r>
      <w:r>
        <w:t>，</w:t>
      </w:r>
      <w:r>
        <w:t>1M</w:t>
      </w:r>
      <w:r>
        <w:t>，</w:t>
      </w:r>
      <w:r>
        <w:t>10M</w:t>
      </w:r>
      <w:r>
        <w:t>）和</w:t>
      </w:r>
      <w:r>
        <w:t>NetFlix</w:t>
      </w:r>
      <w:r>
        <w:t>数据集的</w:t>
      </w:r>
      <w:r w:rsidR="00E677AE">
        <w:t>影响，</w:t>
      </w:r>
      <w:r w:rsidR="002F03A1">
        <w:rPr>
          <w:rFonts w:hint="eastAsia"/>
        </w:rPr>
        <w:t>实验结果表明</w:t>
      </w:r>
      <w:r w:rsidR="00E677AE">
        <w:t>它</w:t>
      </w:r>
      <w:r w:rsidR="002F03A1">
        <w:rPr>
          <w:rFonts w:hint="eastAsia"/>
        </w:rPr>
        <w:t>对于</w:t>
      </w:r>
      <w:r w:rsidR="00F90F02">
        <w:rPr>
          <w:rFonts w:hint="eastAsia"/>
        </w:rPr>
        <w:t>计算结果的</w:t>
      </w:r>
      <w:r>
        <w:t>均方根误差（</w:t>
      </w:r>
      <w:r>
        <w:t>RMSE</w:t>
      </w:r>
      <w:r>
        <w:t>）和平均绝对误差</w:t>
      </w:r>
      <w:r>
        <w:lastRenderedPageBreak/>
        <w:t>（</w:t>
      </w:r>
      <w:r>
        <w:t>MAE</w:t>
      </w:r>
      <w:r>
        <w:t>）</w:t>
      </w:r>
      <w:r w:rsidR="00F90F02">
        <w:rPr>
          <w:rFonts w:hint="eastAsia"/>
        </w:rPr>
        <w:t>有明显的改善</w:t>
      </w:r>
      <w:r>
        <w:t>，</w:t>
      </w:r>
      <w:r w:rsidR="002F03A1">
        <w:t>并且与</w:t>
      </w:r>
      <w:r>
        <w:t>同步分布式方法相比，异步分布式方法在收敛时间</w:t>
      </w:r>
      <w:r w:rsidR="00F90F02">
        <w:rPr>
          <w:rFonts w:hint="eastAsia"/>
        </w:rPr>
        <w:t>方面</w:t>
      </w:r>
      <w:r>
        <w:t>显着提高。</w:t>
      </w:r>
    </w:p>
    <w:p w14:paraId="10E91396" w14:textId="2907CB84" w:rsidR="009B22B3" w:rsidRPr="00D831E2" w:rsidRDefault="00665039" w:rsidP="00E72C12">
      <w:pPr>
        <w:spacing w:line="400" w:lineRule="exact"/>
        <w:ind w:firstLine="482"/>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EB6B9D">
        <w:rPr>
          <w:rFonts w:hint="eastAsia"/>
        </w:rPr>
        <w:t>：</w:t>
      </w:r>
      <w:r w:rsidR="007145D1">
        <w:rPr>
          <w:rFonts w:hint="eastAsia"/>
        </w:rPr>
        <w:t xml:space="preserve">(1) </w:t>
      </w:r>
      <w:r w:rsidR="002F03A1">
        <w:rPr>
          <w:rFonts w:hint="eastAsia"/>
        </w:rPr>
        <w:t>邻域</w:t>
      </w:r>
      <w:r w:rsidR="00FF60E5">
        <w:rPr>
          <w:rFonts w:hint="eastAsia"/>
        </w:rPr>
        <w:t>方法</w:t>
      </w:r>
      <w:r w:rsidR="006C538F" w:rsidRPr="00401CAD">
        <w:rPr>
          <w:rFonts w:hint="eastAsia"/>
          <w:vertAlign w:val="superscript"/>
        </w:rPr>
        <w:t>[28</w:t>
      </w:r>
      <w:r w:rsidR="00712427" w:rsidRPr="00401CAD">
        <w:rPr>
          <w:rFonts w:hint="eastAsia"/>
          <w:vertAlign w:val="superscript"/>
        </w:rPr>
        <w:t>]</w:t>
      </w:r>
      <w:r w:rsidR="00FF60E5">
        <w:rPr>
          <w:rFonts w:hint="eastAsia"/>
        </w:rPr>
        <w:t>，使用相似用户或项目的过去的评分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EB6B9D">
        <w:rPr>
          <w:rFonts w:hint="eastAsia"/>
        </w:rPr>
        <w:t>。</w:t>
      </w:r>
      <w:r w:rsidR="007145D1">
        <w:rPr>
          <w:rFonts w:hint="eastAsia"/>
        </w:rPr>
        <w:t xml:space="preserve">(2) </w:t>
      </w:r>
      <w:r w:rsidR="00BC00E5">
        <w:rPr>
          <w:rFonts w:hint="eastAsia"/>
        </w:rPr>
        <w:t>矩阵分解技术</w:t>
      </w:r>
      <w:r w:rsidR="00DA7602" w:rsidRPr="00401CAD">
        <w:rPr>
          <w:rFonts w:hint="eastAsia"/>
          <w:vertAlign w:val="superscript"/>
        </w:rPr>
        <w:t>[29</w:t>
      </w:r>
      <w:r w:rsidR="00DE1A5D" w:rsidRPr="00401CAD">
        <w:rPr>
          <w:rFonts w:hint="eastAsia"/>
          <w:vertAlign w:val="superscript"/>
        </w:rPr>
        <w:t>]</w:t>
      </w:r>
      <w:r w:rsidR="00BC00E5">
        <w:rPr>
          <w:rFonts w:hint="eastAsia"/>
        </w:rPr>
        <w:t>，</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58A11305" w14:textId="7197D682" w:rsidR="009B22B3" w:rsidRDefault="000D7D4F" w:rsidP="00E72C12">
      <w:pPr>
        <w:spacing w:line="400" w:lineRule="exact"/>
        <w:ind w:firstLine="482"/>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401CAD">
        <w:rPr>
          <w:rFonts w:hint="eastAsia"/>
        </w:rPr>
        <w:t>（</w:t>
      </w:r>
      <w:r w:rsidR="00CE6797">
        <w:rPr>
          <w:rFonts w:hint="eastAsia"/>
        </w:rPr>
        <w:t>随机梯度算法</w:t>
      </w:r>
      <w:r w:rsidR="00401CAD">
        <w:rPr>
          <w:rFonts w:hint="eastAsia"/>
        </w:rPr>
        <w:t>）</w:t>
      </w:r>
      <w:r w:rsidR="00057642">
        <w:rPr>
          <w:rFonts w:hint="eastAsia"/>
        </w:rPr>
        <w:t>的</w:t>
      </w:r>
      <w:r w:rsidR="00CE6797">
        <w:rPr>
          <w:rFonts w:hint="eastAsia"/>
        </w:rPr>
        <w:t>方式</w:t>
      </w:r>
      <w:r w:rsidR="009B22B3">
        <w:rPr>
          <w:rFonts w:hint="eastAsia"/>
        </w:rPr>
        <w:t>进行推荐。</w:t>
      </w:r>
      <w:r w:rsidR="00D22942">
        <w:rPr>
          <w:rFonts w:hint="eastAsia"/>
        </w:rPr>
        <w:t>在同步计算</w:t>
      </w:r>
      <w:r w:rsidR="00EE69CD">
        <w:t>场景中</w:t>
      </w:r>
      <w:r w:rsidR="00EE69CD">
        <w:rPr>
          <w:rFonts w:hint="eastAsia"/>
        </w:rPr>
        <w:t>，由于</w:t>
      </w:r>
      <w:r w:rsidR="0075727A">
        <w:rPr>
          <w:rFonts w:hint="eastAsia"/>
        </w:rPr>
        <w:t>网络中的</w:t>
      </w:r>
      <w:r w:rsidR="009B22B3">
        <w:rPr>
          <w:rFonts w:hint="eastAsia"/>
        </w:rPr>
        <w:t>机器</w:t>
      </w:r>
      <w:r w:rsidR="0075727A">
        <w:rPr>
          <w:rFonts w:hint="eastAsia"/>
        </w:rPr>
        <w:t>计算速度各</w:t>
      </w:r>
      <w:r w:rsidR="009B22B3">
        <w:rPr>
          <w:rFonts w:hint="eastAsia"/>
        </w:rPr>
        <w:t>不</w:t>
      </w:r>
      <w:r w:rsidR="0075727A">
        <w:rPr>
          <w:rFonts w:hint="eastAsia"/>
        </w:rPr>
        <w:t>相</w:t>
      </w:r>
      <w:r w:rsidR="009B22B3">
        <w:rPr>
          <w:rFonts w:hint="eastAsia"/>
        </w:rPr>
        <w:t>同，</w:t>
      </w:r>
      <w:r w:rsidR="00057642">
        <w:rPr>
          <w:rFonts w:hint="eastAsia"/>
        </w:rPr>
        <w:t>因为每台机器的每个阶段</w:t>
      </w:r>
      <w:r w:rsidR="0075727A">
        <w:rPr>
          <w:rFonts w:hint="eastAsia"/>
        </w:rPr>
        <w:t>都</w:t>
      </w:r>
      <w:r w:rsidR="00057642">
        <w:rPr>
          <w:rFonts w:hint="eastAsia"/>
        </w:rPr>
        <w:t>必须等待最慢的机器计算完毕后才能进行下一步的计算</w:t>
      </w:r>
      <w:r w:rsidR="0075727A">
        <w:rPr>
          <w:rFonts w:hint="eastAsia"/>
        </w:rPr>
        <w:t>，因此同步更新一般</w:t>
      </w:r>
      <w:r w:rsidR="00AF06B0">
        <w:rPr>
          <w:rFonts w:hint="eastAsia"/>
        </w:rPr>
        <w:t>非常慢</w:t>
      </w:r>
      <w:r w:rsidR="009B22B3">
        <w:rPr>
          <w:rFonts w:hint="eastAsia"/>
        </w:rPr>
        <w:t>。在我们的异步框架中，每个机器</w:t>
      </w:r>
      <w:r w:rsidR="00CE6797">
        <w:rPr>
          <w:rFonts w:hint="eastAsia"/>
        </w:rPr>
        <w:t>并行执行</w:t>
      </w:r>
      <w:r w:rsidR="00CE6797">
        <w:rPr>
          <w:rFonts w:hint="eastAsia"/>
        </w:rPr>
        <w:t>SGO</w:t>
      </w:r>
      <w:r w:rsidR="003B7B19">
        <w:rPr>
          <w:rFonts w:hint="eastAsia"/>
        </w:rPr>
        <w:t>来计算</w:t>
      </w:r>
      <w:r w:rsidR="00CE6797">
        <w:rPr>
          <w:rFonts w:hint="eastAsia"/>
        </w:rPr>
        <w:t>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3B7B19">
        <w:rPr>
          <w:rFonts w:hint="eastAsia"/>
        </w:rPr>
        <w:t>运</w:t>
      </w:r>
      <w:r w:rsidR="0043481E">
        <w:rPr>
          <w:rFonts w:hint="eastAsia"/>
        </w:rPr>
        <w:t>算</w:t>
      </w:r>
      <w:r w:rsidR="009B22B3">
        <w:rPr>
          <w:rFonts w:hint="eastAsia"/>
        </w:rPr>
        <w:t>。这样可以保证每台机器</w:t>
      </w:r>
      <w:r w:rsidR="006E0A49">
        <w:rPr>
          <w:rFonts w:hint="eastAsia"/>
        </w:rPr>
        <w:t>都</w:t>
      </w:r>
      <w:r w:rsidR="009B22B3">
        <w:rPr>
          <w:rFonts w:hint="eastAsia"/>
        </w:rPr>
        <w:t>能够全面了解整个数据</w:t>
      </w:r>
      <w:r w:rsidR="0027648B">
        <w:rPr>
          <w:rFonts w:hint="eastAsia"/>
        </w:rPr>
        <w:t>的计算</w:t>
      </w:r>
      <w:r w:rsidR="00DE0CC0">
        <w:rPr>
          <w:rFonts w:hint="eastAsia"/>
        </w:rPr>
        <w:t>情况</w:t>
      </w:r>
      <w:r w:rsidR="009B22B3">
        <w:rPr>
          <w:rFonts w:hint="eastAsia"/>
        </w:rPr>
        <w:t>。</w:t>
      </w:r>
    </w:p>
    <w:p w14:paraId="36638321" w14:textId="77777777" w:rsidR="009B22B3" w:rsidRPr="009B22B3" w:rsidRDefault="00294D51" w:rsidP="00E72C12">
      <w:pPr>
        <w:spacing w:line="400" w:lineRule="exact"/>
        <w:ind w:firstLine="482"/>
      </w:pPr>
      <w:r>
        <w:rPr>
          <w:rFonts w:hint="eastAsia"/>
        </w:rPr>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22AA5A70" w14:textId="77777777" w:rsidR="009B22B3" w:rsidRPr="00585FE3" w:rsidRDefault="009B22B3" w:rsidP="009B22B3">
      <w:pPr>
        <w:pStyle w:val="3"/>
        <w:rPr>
          <w:lang w:val="en-US"/>
        </w:rPr>
      </w:pPr>
      <w:bookmarkStart w:id="55" w:name="_Toc493570308"/>
      <w:r w:rsidRPr="00585FE3">
        <w:rPr>
          <w:rFonts w:hint="eastAsia"/>
          <w:lang w:val="en-US"/>
        </w:rPr>
        <w:t>4.3.2</w:t>
      </w:r>
      <w:r w:rsidRPr="00585FE3">
        <w:rPr>
          <w:lang w:val="en-US"/>
        </w:rPr>
        <w:t xml:space="preserve"> </w:t>
      </w:r>
      <w:r w:rsidR="0009503D" w:rsidRPr="00585FE3">
        <w:rPr>
          <w:rFonts w:hint="eastAsia"/>
          <w:lang w:val="en-US"/>
        </w:rPr>
        <w:t>用户矩阵分解和</w:t>
      </w:r>
      <w:r w:rsidR="00EE69CD" w:rsidRPr="00585FE3">
        <w:rPr>
          <w:rFonts w:hint="eastAsia"/>
          <w:lang w:val="en-US"/>
        </w:rPr>
        <w:t>基于</w:t>
      </w:r>
      <w:r w:rsidR="00EE69CD" w:rsidRPr="00585FE3">
        <w:rPr>
          <w:rFonts w:hint="eastAsia"/>
          <w:lang w:val="en-US"/>
        </w:rPr>
        <w:t>Item</w:t>
      </w:r>
      <w:r w:rsidR="00EE69CD" w:rsidRPr="00585FE3">
        <w:rPr>
          <w:rFonts w:hint="eastAsia"/>
          <w:lang w:val="en-US"/>
        </w:rPr>
        <w:t>的</w:t>
      </w:r>
      <w:r w:rsidR="00EE69CD" w:rsidRPr="00585FE3">
        <w:rPr>
          <w:lang w:val="en-US"/>
        </w:rPr>
        <w:t>矩阵</w:t>
      </w:r>
      <w:r w:rsidR="00AA218B" w:rsidRPr="00585FE3">
        <w:rPr>
          <w:rFonts w:hint="eastAsia"/>
          <w:lang w:val="en-US"/>
        </w:rPr>
        <w:t>正则化</w:t>
      </w:r>
      <w:bookmarkEnd w:id="55"/>
    </w:p>
    <w:p w14:paraId="7C5C3F2B" w14:textId="34B72F5A" w:rsidR="00FB0A1B" w:rsidRPr="004C7936" w:rsidRDefault="00813117" w:rsidP="004C7936">
      <w:pPr>
        <w:spacing w:line="400" w:lineRule="exact"/>
        <w:ind w:firstLine="482"/>
      </w:pPr>
      <w:r>
        <w:rPr>
          <w:rFonts w:ascii="宋体" w:hAnsi="宋体" w:cs="宋体" w:hint="eastAsia"/>
        </w:rPr>
        <w:t>在本章节中</w:t>
      </w:r>
      <w:r w:rsidRPr="00604325">
        <w:rPr>
          <w:rFonts w:ascii="宋体" w:hAnsi="宋体" w:cs="宋体" w:hint="eastAsia"/>
        </w:rPr>
        <w:t>我们将介绍矩阵分解中的基本定义和目标。</w:t>
      </w:r>
      <w:r>
        <w:rPr>
          <w:rFonts w:ascii="宋体" w:hAnsi="宋体" w:cs="宋体" w:hint="eastAsia"/>
        </w:rPr>
        <w:t>常见的矩阵分解主要包括基本矩阵分解(basic MF),正则化矩阵分解,以及基于概率的矩阵分解。这里我们主要介绍正则化矩阵分解，该方式可以解决base MF的过拟合问题，是较为常用的矩阵分解方式。我们用</w:t>
      </w:r>
      <w:r w:rsidRPr="00EE69CD">
        <w:rPr>
          <w:rFonts w:ascii="宋体" w:hAnsi="宋体" w:cs="宋体"/>
        </w:rPr>
        <w:t>集合U和I</w:t>
      </w:r>
      <w:r>
        <w:rPr>
          <w:rFonts w:ascii="宋体" w:hAnsi="宋体" w:cs="宋体"/>
        </w:rPr>
        <w:t>分别</w:t>
      </w:r>
      <w:r w:rsidRPr="00EE69CD">
        <w:rPr>
          <w:rFonts w:ascii="宋体" w:hAnsi="宋体" w:cs="宋体"/>
        </w:rPr>
        <w:t>表示</w:t>
      </w:r>
      <w:r>
        <w:rPr>
          <w:rFonts w:ascii="宋体" w:hAnsi="宋体" w:cs="宋体" w:hint="eastAsia"/>
        </w:rPr>
        <w:t>用</w:t>
      </w:r>
      <w:r w:rsidRPr="00EE69CD">
        <w:rPr>
          <w:rFonts w:ascii="宋体" w:hAnsi="宋体" w:cs="宋体"/>
        </w:rPr>
        <w:t>户和项目</w:t>
      </w:r>
      <w:r>
        <w:rPr>
          <w:rFonts w:ascii="宋体" w:hAnsi="宋体" w:cs="宋体" w:hint="eastAsia"/>
        </w:rPr>
        <w:t>的数据集</w:t>
      </w:r>
      <w:r w:rsidRPr="00EE69CD">
        <w:rPr>
          <w:rFonts w:ascii="宋体" w:hAnsi="宋体" w:cs="宋体"/>
        </w:rPr>
        <w:t>，其中</w:t>
      </w:r>
      <w:r>
        <w:rPr>
          <w:rFonts w:ascii="宋体" w:hAnsi="宋体" w:cs="宋体"/>
        </w:rPr>
        <w:t>u</w:t>
      </w:r>
      <w:r>
        <w:rPr>
          <w:rFonts w:ascii="宋体" w:hAnsi="宋体" w:cs="宋体"/>
          <w:vertAlign w:val="subscript"/>
        </w:rPr>
        <w:t>i</w:t>
      </w:r>
      <w:r w:rsidRPr="00EE69CD">
        <w:rPr>
          <w:rFonts w:ascii="宋体" w:hAnsi="宋体" w:cs="宋体"/>
        </w:rPr>
        <w:t>和i</w:t>
      </w:r>
      <w:r w:rsidRPr="00EE69CD">
        <w:rPr>
          <w:rFonts w:ascii="宋体" w:hAnsi="宋体" w:cs="宋体"/>
          <w:vertAlign w:val="subscript"/>
        </w:rPr>
        <w:t>j</w:t>
      </w:r>
      <w:r w:rsidRPr="00EE69CD">
        <w:rPr>
          <w:rFonts w:ascii="宋体" w:hAnsi="宋体" w:cs="宋体"/>
        </w:rPr>
        <w:t>分别是第i个用户和第j个项目。此外，我们用r</w:t>
      </w:r>
      <w:r w:rsidRPr="00EE69CD">
        <w:rPr>
          <w:rFonts w:ascii="宋体" w:hAnsi="宋体" w:cs="宋体"/>
          <w:vertAlign w:val="subscript"/>
        </w:rPr>
        <w:t>ij</w:t>
      </w:r>
      <w:r w:rsidRPr="00EE69CD">
        <w:rPr>
          <w:rFonts w:ascii="宋体" w:hAnsi="宋体" w:cs="宋体"/>
        </w:rPr>
        <w:t>表示用户u</w:t>
      </w:r>
      <w:r w:rsidRPr="00EE69CD">
        <w:rPr>
          <w:rFonts w:ascii="宋体" w:hAnsi="宋体" w:cs="宋体"/>
          <w:vertAlign w:val="subscript"/>
        </w:rPr>
        <w:t>i</w:t>
      </w:r>
      <w:r w:rsidRPr="00EE69CD">
        <w:rPr>
          <w:rFonts w:ascii="宋体" w:hAnsi="宋体" w:cs="宋体"/>
        </w:rPr>
        <w:t>的项目i</w:t>
      </w:r>
      <w:r w:rsidRPr="00EE69CD">
        <w:rPr>
          <w:rFonts w:ascii="宋体" w:hAnsi="宋体" w:cs="宋体"/>
          <w:vertAlign w:val="subscript"/>
        </w:rPr>
        <w:t>j</w:t>
      </w:r>
      <w:r>
        <w:rPr>
          <w:rFonts w:ascii="宋体" w:hAnsi="宋体" w:cs="宋体"/>
        </w:rPr>
        <w:t>的</w:t>
      </w:r>
      <w:r>
        <w:rPr>
          <w:rFonts w:ascii="宋体" w:hAnsi="宋体" w:cs="宋体" w:hint="eastAsia"/>
        </w:rPr>
        <w:t>评分，相应的评分</w:t>
      </w:r>
      <w:r w:rsidRPr="00EE69CD">
        <w:rPr>
          <w:rFonts w:ascii="宋体" w:hAnsi="宋体" w:cs="宋体"/>
        </w:rPr>
        <w:t>矩阵R为r</w:t>
      </w:r>
      <w:r w:rsidRPr="00EE69CD">
        <w:rPr>
          <w:rFonts w:ascii="宋体" w:hAnsi="宋体" w:cs="宋体"/>
          <w:vertAlign w:val="subscript"/>
        </w:rPr>
        <w:t>ij</w:t>
      </w:r>
      <w:r w:rsidRPr="00EE69CD">
        <w:rPr>
          <w:rFonts w:ascii="宋体" w:hAnsi="宋体" w:cs="宋体"/>
        </w:rPr>
        <w:t>的矩阵。用户</w:t>
      </w:r>
      <m:oMath>
        <m:r>
          <m:rPr>
            <m:sty m:val="p"/>
          </m:rPr>
          <w:rPr>
            <w:rFonts w:ascii="Cambria Math" w:hAnsi="Cambria Math" w:cs="宋体"/>
          </w:rPr>
          <m:t>系数矩阵为</m:t>
        </m:r>
        <m:d>
          <m:dPr>
            <m:begChr m:val="|"/>
            <m:endChr m:val="|"/>
            <m:ctrlPr>
              <w:rPr>
                <w:rFonts w:ascii="Cambria Math" w:hAnsi="Cambria Math" w:cs="宋体"/>
              </w:rPr>
            </m:ctrlPr>
          </m:dPr>
          <m:e>
            <m:r>
              <w:rPr>
                <w:rFonts w:ascii="Cambria Math" w:hAnsi="Cambria Math" w:cs="宋体"/>
              </w:rPr>
              <m:t>U</m:t>
            </m:r>
          </m:e>
        </m:d>
        <m:r>
          <w:rPr>
            <w:rFonts w:ascii="Cambria Math" w:hAnsi="Cambria Math" w:cs="宋体"/>
          </w:rPr>
          <m:t>×K</m:t>
        </m:r>
      </m:oMath>
      <w:r w:rsidRPr="00EE69CD">
        <w:rPr>
          <w:rFonts w:ascii="宋体" w:hAnsi="宋体" w:cs="宋体"/>
        </w:rPr>
        <w:t>（相应</w:t>
      </w:r>
      <w:r>
        <w:rPr>
          <w:rFonts w:ascii="宋体" w:hAnsi="宋体" w:cs="宋体" w:hint="eastAsia"/>
        </w:rPr>
        <w:t>的项目矩阵为</w:t>
      </w:r>
      <m:oMath>
        <m:d>
          <m:dPr>
            <m:begChr m:val="|"/>
            <m:endChr m:val="|"/>
            <m:ctrlPr>
              <w:rPr>
                <w:rFonts w:ascii="Cambria Math" w:hAnsi="Cambria Math" w:cs="宋体"/>
              </w:rPr>
            </m:ctrlPr>
          </m:dPr>
          <m:e>
            <m:r>
              <w:rPr>
                <w:rFonts w:ascii="Cambria Math" w:hAnsi="Cambria Math" w:cs="宋体"/>
              </w:rPr>
              <m:t>I</m:t>
            </m:r>
          </m:e>
        </m:d>
        <m:r>
          <w:rPr>
            <w:rFonts w:ascii="Cambria Math" w:hAnsi="Cambria Math" w:cs="宋体"/>
          </w:rPr>
          <m:t>×K</m:t>
        </m:r>
      </m:oMath>
      <w:r w:rsidRPr="00EE69CD">
        <w:rPr>
          <w:rFonts w:ascii="宋体" w:hAnsi="宋体" w:cs="宋体"/>
        </w:rPr>
        <w:t>）</w:t>
      </w:r>
      <w:r>
        <w:rPr>
          <w:rFonts w:ascii="宋体" w:hAnsi="宋体" w:cs="宋体" w:hint="eastAsia"/>
        </w:rPr>
        <w:t>，</w:t>
      </w:r>
      <w:r w:rsidRPr="00EE69CD">
        <w:rPr>
          <w:rFonts w:ascii="宋体" w:hAnsi="宋体" w:cs="宋体"/>
        </w:rPr>
        <w:t>p</w:t>
      </w:r>
      <w:r w:rsidRPr="00EE69CD">
        <w:rPr>
          <w:rFonts w:ascii="宋体" w:hAnsi="宋体" w:cs="宋体"/>
          <w:vertAlign w:val="subscript"/>
        </w:rPr>
        <w:t>i</w:t>
      </w:r>
      <w:r w:rsidRPr="00EE69CD">
        <w:rPr>
          <w:rFonts w:ascii="宋体" w:hAnsi="宋体" w:cs="宋体"/>
        </w:rPr>
        <w:t>（和q</w:t>
      </w:r>
      <w:r w:rsidRPr="00EE69CD">
        <w:rPr>
          <w:rFonts w:ascii="宋体" w:hAnsi="宋体" w:cs="宋体"/>
          <w:vertAlign w:val="subscript"/>
        </w:rPr>
        <w:t>j</w:t>
      </w:r>
      <w:r w:rsidRPr="00EE69CD">
        <w:rPr>
          <w:rFonts w:ascii="宋体" w:hAnsi="宋体" w:cs="宋体"/>
        </w:rPr>
        <w:t>）是对应于第i个用户（第j项</w:t>
      </w:r>
      <w:r>
        <w:rPr>
          <w:rFonts w:ascii="宋体" w:hAnsi="宋体" w:cs="宋体" w:hint="eastAsia"/>
        </w:rPr>
        <w:t>项目</w:t>
      </w:r>
      <w:r>
        <w:rPr>
          <w:rFonts w:ascii="宋体" w:hAnsi="宋体" w:cs="宋体"/>
        </w:rPr>
        <w:t>）的</w:t>
      </w:r>
      <w:r>
        <w:rPr>
          <w:rFonts w:ascii="宋体" w:hAnsi="宋体" w:cs="宋体" w:hint="eastAsia"/>
        </w:rPr>
        <w:t>特征</w:t>
      </w:r>
      <w:r w:rsidRPr="00EE69CD">
        <w:rPr>
          <w:rFonts w:ascii="宋体" w:hAnsi="宋体" w:cs="宋体"/>
        </w:rPr>
        <w:t>向量</w:t>
      </w:r>
      <w:r>
        <w:rPr>
          <w:rFonts w:ascii="宋体" w:hAnsi="宋体" w:cs="宋体" w:hint="eastAsia"/>
        </w:rPr>
        <w:t>，它们分别构成用户矩阵P和项目矩阵Q</w:t>
      </w:r>
      <w:r w:rsidR="00EE69CD" w:rsidRPr="004C7936">
        <w:t>。</w:t>
      </w:r>
    </w:p>
    <w:p w14:paraId="79F05592" w14:textId="0BB49104" w:rsidR="00EE69CD" w:rsidRPr="004C7936" w:rsidRDefault="00EE69CD" w:rsidP="00511B58">
      <w:pPr>
        <w:spacing w:line="400" w:lineRule="exact"/>
        <w:ind w:firstLine="482"/>
      </w:pPr>
      <w:r w:rsidRPr="004C7936">
        <w:t>随机梯度优化（</w:t>
      </w:r>
      <w:r w:rsidRPr="004C7936">
        <w:t>SGO</w:t>
      </w:r>
      <w:r w:rsidR="000B4FA8" w:rsidRPr="004C7936">
        <w:t>）的矩阵分解</w:t>
      </w:r>
      <w:r w:rsidR="00DA7602" w:rsidRPr="00813117">
        <w:rPr>
          <w:rFonts w:hint="eastAsia"/>
          <w:vertAlign w:val="superscript"/>
        </w:rPr>
        <w:t>[30</w:t>
      </w:r>
      <w:r w:rsidR="000D32DF" w:rsidRPr="00813117">
        <w:rPr>
          <w:rFonts w:hint="eastAsia"/>
          <w:vertAlign w:val="superscript"/>
        </w:rPr>
        <w:t>]</w:t>
      </w:r>
      <w:r w:rsidR="000B4FA8" w:rsidRPr="004C7936">
        <w:rPr>
          <w:rFonts w:hint="eastAsia"/>
        </w:rPr>
        <w:t>，其</w:t>
      </w:r>
      <w:r w:rsidRPr="004C7936">
        <w:t>前提是用低维</w:t>
      </w:r>
      <w:r w:rsidR="00663FBE" w:rsidRPr="004C7936">
        <w:rPr>
          <w:rFonts w:hint="eastAsia"/>
        </w:rPr>
        <w:t>度</w:t>
      </w:r>
      <w:r w:rsidRPr="004C7936">
        <w:t>因子矩阵</w:t>
      </w:r>
      <w:r w:rsidRPr="004C7936">
        <w:t>PQT</w:t>
      </w:r>
      <w:r w:rsidRPr="004C7936">
        <w:t>的乘积</w:t>
      </w:r>
      <w:r w:rsidR="000B4FA8" w:rsidRPr="004C7936">
        <w:rPr>
          <w:rFonts w:hint="eastAsia"/>
        </w:rPr>
        <w:t>来代替高维</w:t>
      </w:r>
      <w:r w:rsidRPr="004C7936">
        <w:t>矩阵</w:t>
      </w:r>
      <w:r w:rsidRPr="004C7936">
        <w:t>R.</w:t>
      </w:r>
      <w:r w:rsidRPr="004C7936">
        <w:t>这些因子矩阵试图对</w:t>
      </w:r>
      <w:r w:rsidR="007316BC" w:rsidRPr="004C7936">
        <w:rPr>
          <w:rFonts w:hint="eastAsia"/>
        </w:rPr>
        <w:t>k</w:t>
      </w:r>
      <w:r w:rsidR="007316BC" w:rsidRPr="004C7936">
        <w:rPr>
          <w:rFonts w:hint="eastAsia"/>
        </w:rPr>
        <w:t>个隐含因子的项目进行用户偏好建模</w:t>
      </w:r>
      <w:r w:rsidRPr="004C7936">
        <w:t>。</w:t>
      </w:r>
      <w:r w:rsidR="00994ED8" w:rsidRPr="004C7936">
        <w:rPr>
          <w:rFonts w:hint="eastAsia"/>
        </w:rPr>
        <w:t>对于</w:t>
      </w:r>
      <w:r w:rsidR="00813117">
        <w:t>一对用户和项目</w:t>
      </w:r>
      <w:r w:rsidR="00813117">
        <w:t>(</w:t>
      </w:r>
      <w:r w:rsidR="00813117" w:rsidRPr="00EE69CD">
        <w:rPr>
          <w:rFonts w:ascii="宋体" w:hAnsi="宋体" w:cs="宋体"/>
        </w:rPr>
        <w:t>u</w:t>
      </w:r>
      <w:r w:rsidR="00813117" w:rsidRPr="00EE69CD">
        <w:rPr>
          <w:rFonts w:ascii="宋体" w:hAnsi="宋体" w:cs="宋体"/>
          <w:vertAlign w:val="subscript"/>
        </w:rPr>
        <w:t>i</w:t>
      </w:r>
      <w:r w:rsidR="00813117" w:rsidRPr="00EE69CD">
        <w:rPr>
          <w:rFonts w:ascii="宋体" w:hAnsi="宋体" w:cs="宋体"/>
        </w:rPr>
        <w:t>，i</w:t>
      </w:r>
      <w:r w:rsidR="00813117" w:rsidRPr="00EE69CD">
        <w:rPr>
          <w:rFonts w:ascii="宋体" w:hAnsi="宋体" w:cs="宋体"/>
          <w:vertAlign w:val="subscript"/>
        </w:rPr>
        <w:t>j</w:t>
      </w:r>
      <w:r w:rsidR="00813117">
        <w:rPr>
          <w:rFonts w:hint="eastAsia"/>
        </w:rPr>
        <w:t>)</w:t>
      </w:r>
      <w:r w:rsidR="00994ED8" w:rsidRPr="004C7936">
        <w:rPr>
          <w:rFonts w:hint="eastAsia"/>
        </w:rPr>
        <w:t>，如果存在该用户对该项目的评分</w:t>
      </w:r>
      <w:r w:rsidR="001465FB">
        <w:rPr>
          <w:rFonts w:ascii="宋体" w:hAnsi="宋体" w:cs="宋体" w:hint="eastAsia"/>
        </w:rPr>
        <w:t>r</w:t>
      </w:r>
      <w:r w:rsidR="001465FB" w:rsidRPr="00994ED8">
        <w:rPr>
          <w:rFonts w:ascii="宋体" w:hAnsi="宋体" w:cs="宋体" w:hint="eastAsia"/>
          <w:vertAlign w:val="subscript"/>
        </w:rPr>
        <w:t>ij</w:t>
      </w:r>
      <w:r w:rsidRPr="004C7936">
        <w:t>，</w:t>
      </w:r>
      <w:r w:rsidR="00994ED8" w:rsidRPr="004C7936">
        <w:rPr>
          <w:rFonts w:hint="eastAsia"/>
        </w:rPr>
        <w:t>则</w:t>
      </w:r>
      <w:r w:rsidR="00014889" w:rsidRPr="004C7936">
        <w:rPr>
          <w:rFonts w:hint="eastAsia"/>
        </w:rPr>
        <w:t>在</w:t>
      </w:r>
      <w:r w:rsidR="007A755A" w:rsidRPr="004C7936">
        <w:rPr>
          <w:rFonts w:hint="eastAsia"/>
        </w:rPr>
        <w:t>原有的</w:t>
      </w:r>
      <w:r w:rsidR="00014889" w:rsidRPr="004C7936">
        <w:rPr>
          <w:rFonts w:hint="eastAsia"/>
        </w:rPr>
        <w:t>损失函数</w:t>
      </w:r>
      <w:r w:rsidR="007A755A" w:rsidRPr="004C7936">
        <w:rPr>
          <w:rFonts w:hint="eastAsia"/>
        </w:rPr>
        <w:t>的基础上加入正则化因子</w:t>
      </w:r>
      <m:oMath>
        <m:r>
          <m:rPr>
            <m:nor/>
          </m:rPr>
          <m:t>τ(</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e>
          <m:sup>
            <m:r>
              <m:rPr>
                <m:sty m:val="p"/>
              </m:rPr>
              <w:rPr>
                <w:rFonts w:ascii="Cambria Math" w:hAnsi="Cambria Math"/>
              </w:rPr>
              <m:t>2</m:t>
            </m:r>
          </m:sup>
        </m:sSup>
        <m:r>
          <m:rPr>
            <m:nor/>
          </m: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j</m:t>
                    </m:r>
                  </m:sub>
                </m:sSub>
              </m:e>
            </m:d>
          </m:e>
          <m:sup>
            <m:r>
              <m:rPr>
                <m:sty m:val="p"/>
              </m:rPr>
              <w:rPr>
                <w:rFonts w:ascii="Cambria Math" w:hAnsi="Cambria Math"/>
              </w:rPr>
              <m:t>2</m:t>
            </m:r>
          </m:sup>
        </m:sSup>
        <m:r>
          <m:rPr>
            <m:nor/>
          </m:rPr>
          <m:t>)</m:t>
        </m:r>
      </m:oMath>
      <w:r w:rsidR="007A755A" w:rsidRPr="004C7936">
        <w:rPr>
          <w:rFonts w:hint="eastAsia"/>
        </w:rPr>
        <w:t>，</w:t>
      </w:r>
      <w:r w:rsidR="00DD0542" w:rsidRPr="004C7936">
        <w:rPr>
          <w:rFonts w:hint="eastAsia"/>
        </w:rPr>
        <w:t>整体作为损失函数</w:t>
      </w:r>
      <w:r w:rsidRPr="004C7936">
        <w:t>：</w:t>
      </w:r>
    </w:p>
    <w:p w14:paraId="140FB31C" w14:textId="77777777" w:rsidR="00EE69CD" w:rsidRPr="003D0536" w:rsidRDefault="00A26D3E" w:rsidP="00511B58">
      <w:pPr>
        <w:spacing w:line="400" w:lineRule="exact"/>
        <w:ind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3956F065" w14:textId="77777777" w:rsidR="009B22B3" w:rsidRPr="00521AA3" w:rsidRDefault="00521AA3" w:rsidP="004C7936">
      <w:pPr>
        <w:spacing w:line="400" w:lineRule="exact"/>
        <w:ind w:firstLine="482"/>
      </w:pPr>
      <w:r>
        <w:t>其中</w:t>
      </w:r>
      <w:r>
        <w:t>λ≥0</w:t>
      </w:r>
      <w:r>
        <w:t>是正则化参数。</w:t>
      </w:r>
      <w:r>
        <w:t xml:space="preserve"> </w:t>
      </w:r>
      <w:r w:rsidR="00994ED8">
        <w:t>因此，整个矩阵分解问题</w:t>
      </w:r>
      <w:r w:rsidR="00994ED8">
        <w:rPr>
          <w:rFonts w:hint="eastAsia"/>
        </w:rPr>
        <w:t>转化为：</w:t>
      </w:r>
    </w:p>
    <w:p w14:paraId="57512782" w14:textId="33A00409" w:rsidR="009B22B3" w:rsidRPr="00D042F7" w:rsidRDefault="00B74884" w:rsidP="00511B58">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CA21A5">
        <w:rPr>
          <w:rFonts w:hint="eastAsia"/>
        </w:rPr>
        <w:t xml:space="preserve">   </w:t>
      </w:r>
      <w:r w:rsidR="00F51FA5">
        <w:rPr>
          <w:rFonts w:hint="eastAsia"/>
        </w:rPr>
        <w:t xml:space="preserve"> </w:t>
      </w:r>
      <w:r w:rsidR="00A26D3E">
        <w:rPr>
          <w:rFonts w:hint="eastAsia"/>
        </w:rPr>
        <w:t xml:space="preserve">  (</w:t>
      </w:r>
      <w:r w:rsidR="00A26D3E">
        <w:rPr>
          <w:rFonts w:hint="eastAsia"/>
        </w:rPr>
        <w:t>公式</w:t>
      </w:r>
      <w:r w:rsidR="005F54E9">
        <w:rPr>
          <w:rFonts w:hint="eastAsia"/>
        </w:rPr>
        <w:t>4-7</w:t>
      </w:r>
      <w:r w:rsidR="00A26D3E">
        <w:rPr>
          <w:rFonts w:hint="eastAsia"/>
        </w:rPr>
        <w:t>)</w:t>
      </w:r>
    </w:p>
    <w:p w14:paraId="5F6597BE" w14:textId="47C316DB" w:rsidR="00825FC9" w:rsidRPr="004C7936" w:rsidRDefault="00D042F7" w:rsidP="004C7936">
      <w:pPr>
        <w:spacing w:line="400" w:lineRule="exact"/>
        <w:ind w:firstLine="482"/>
      </w:pPr>
      <w:r w:rsidRPr="004C7936">
        <w:lastRenderedPageBreak/>
        <w:t>注意，误差</w:t>
      </w:r>
      <m:oMath>
        <m:r>
          <m:rPr>
            <m:nor/>
          </m:rPr>
          <m:t>l(</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nor/>
          </m: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j</m:t>
            </m:r>
          </m:sub>
        </m:sSub>
        <m:r>
          <m:rPr>
            <m:nor/>
          </m:rPr>
          <m:t>,P</m:t>
        </m:r>
        <m:r>
          <m:rPr>
            <m:nor/>
          </m:rPr>
          <w:rPr>
            <w:rFonts w:hint="eastAsia"/>
          </w:rPr>
          <m:t xml:space="preserve"> </m:t>
        </m:r>
        <m:r>
          <m:rPr>
            <m:nor/>
          </m:rPr>
          <m:t>,Q)</m:t>
        </m:r>
      </m:oMath>
      <w:r w:rsidRPr="004C7936">
        <w:t>仅依赖于</w:t>
      </w:r>
      <w:r w:rsidR="00994ED8" w:rsidRPr="004C7936">
        <w:rPr>
          <w:rFonts w:hint="eastAsia"/>
        </w:rPr>
        <w:t>矩阵</w:t>
      </w:r>
      <w:r w:rsidRPr="004C7936">
        <w:t>P</w:t>
      </w:r>
      <w:r w:rsidRPr="004C7936">
        <w:t>和</w:t>
      </w:r>
      <w:r w:rsidR="004A6952">
        <w:t xml:space="preserve">Q; </w:t>
      </w:r>
      <w:r w:rsidRPr="004C7936">
        <w:t>然而，项目</w:t>
      </w:r>
      <w:r w:rsidR="001870A7" w:rsidRPr="00D042F7">
        <w:rPr>
          <w:rFonts w:ascii="宋体" w:hAnsi="宋体" w:cs="宋体"/>
        </w:rPr>
        <w:t>i</w:t>
      </w:r>
      <w:r w:rsidR="001870A7" w:rsidRPr="00D042F7">
        <w:rPr>
          <w:rFonts w:ascii="宋体" w:hAnsi="宋体" w:cs="宋体"/>
          <w:vertAlign w:val="subscript"/>
        </w:rPr>
        <w:t>j</w:t>
      </w:r>
      <w:r w:rsidR="001870A7" w:rsidRPr="00D042F7">
        <w:rPr>
          <w:rFonts w:ascii="宋体" w:hAnsi="宋体" w:cs="宋体"/>
        </w:rPr>
        <w:t>由用户u</w:t>
      </w:r>
      <w:r w:rsidR="001870A7" w:rsidRPr="00D042F7">
        <w:rPr>
          <w:rFonts w:ascii="宋体" w:hAnsi="宋体" w:cs="宋体"/>
          <w:vertAlign w:val="subscript"/>
        </w:rPr>
        <w:t>i</w:t>
      </w:r>
      <w:r w:rsidR="00825FC9" w:rsidRPr="004C7936">
        <w:t>来评</w:t>
      </w:r>
      <w:r w:rsidR="00825FC9" w:rsidRPr="004C7936">
        <w:rPr>
          <w:rFonts w:hint="eastAsia"/>
        </w:rPr>
        <w:t>价</w:t>
      </w:r>
      <w:r w:rsidR="00825FC9" w:rsidRPr="004C7936">
        <w:t>，</w:t>
      </w:r>
      <w:r w:rsidR="00825FC9" w:rsidRPr="004C7936">
        <w:rPr>
          <w:rFonts w:hint="eastAsia"/>
        </w:rPr>
        <w:t>因此</w:t>
      </w:r>
      <w:r w:rsidRPr="004C7936">
        <w:t>最佳因子</w:t>
      </w:r>
      <w:r w:rsidR="00F51FA5" w:rsidRPr="00D042F7">
        <w:rPr>
          <w:rFonts w:ascii="宋体" w:hAnsi="宋体" w:cs="宋体"/>
        </w:rPr>
        <w:t>q</w:t>
      </w:r>
      <w:r w:rsidR="00F51FA5" w:rsidRPr="00D042F7">
        <w:rPr>
          <w:rFonts w:ascii="宋体" w:hAnsi="宋体" w:cs="宋体"/>
          <w:vertAlign w:val="subscript"/>
        </w:rPr>
        <w:t>j</w:t>
      </w:r>
      <w:r w:rsidR="00F51FA5" w:rsidRPr="00F51FA5">
        <w:t>取决于</w:t>
      </w:r>
      <w:r w:rsidR="00F51FA5" w:rsidRPr="00D042F7">
        <w:rPr>
          <w:rFonts w:ascii="宋体" w:hAnsi="宋体" w:cs="宋体"/>
        </w:rPr>
        <w:t>p</w:t>
      </w:r>
      <w:r w:rsidR="00F51FA5" w:rsidRPr="00D042F7">
        <w:rPr>
          <w:rFonts w:ascii="宋体" w:hAnsi="宋体" w:cs="宋体"/>
          <w:vertAlign w:val="subscript"/>
        </w:rPr>
        <w:t>i</w:t>
      </w:r>
      <w:r w:rsidR="00F51FA5" w:rsidRPr="00D042F7">
        <w:rPr>
          <w:rFonts w:ascii="宋体" w:hAnsi="宋体" w:cs="宋体"/>
        </w:rPr>
        <w:t>和p</w:t>
      </w:r>
      <w:r w:rsidR="00F51FA5" w:rsidRPr="00D042F7">
        <w:rPr>
          <w:rFonts w:ascii="宋体" w:hAnsi="宋体" w:cs="宋体"/>
          <w:vertAlign w:val="subscript"/>
        </w:rPr>
        <w:t>i</w:t>
      </w:r>
      <w:r w:rsidR="00F51FA5" w:rsidRPr="00D042F7">
        <w:rPr>
          <w:rFonts w:ascii="宋体" w:hAnsi="宋体" w:cs="宋体"/>
        </w:rPr>
        <w:t>'</w:t>
      </w:r>
      <w:r w:rsidRPr="004C7936">
        <w:t>。随机梯度优化（</w:t>
      </w:r>
      <w:r w:rsidRPr="004C7936">
        <w:t>SGO</w:t>
      </w:r>
      <w:r w:rsidRPr="004C7936">
        <w:t>）方法</w:t>
      </w:r>
      <w:r w:rsidR="00825FC9" w:rsidRPr="004C7936">
        <w:rPr>
          <w:rFonts w:hint="eastAsia"/>
        </w:rPr>
        <w:t>可表示为</w:t>
      </w:r>
      <w:r w:rsidRPr="004C7936">
        <w:t>：</w:t>
      </w:r>
      <w:r w:rsidR="000A5003" w:rsidRPr="004C7936">
        <w:rPr>
          <w:rFonts w:hint="eastAsia"/>
        </w:rPr>
        <w:t>在每次迭代计算中</w:t>
      </w:r>
      <w:r w:rsidR="00825FC9" w:rsidRPr="004C7936">
        <w:rPr>
          <w:rFonts w:hint="eastAsia"/>
        </w:rPr>
        <w:t>)</w:t>
      </w:r>
      <w:r w:rsidR="00825FC9" w:rsidRPr="004C7936">
        <w:rPr>
          <w:rFonts w:hint="eastAsia"/>
        </w:rPr>
        <w:t>随机选择一对用户和项目</w:t>
      </w:r>
      <w:r w:rsidR="00F51FA5">
        <w:rPr>
          <w:rFonts w:ascii="宋体" w:hAnsi="宋体" w:cs="宋体" w:hint="eastAsia"/>
        </w:rPr>
        <w:t>(u</w:t>
      </w:r>
      <w:r w:rsidR="00F51FA5">
        <w:rPr>
          <w:rFonts w:ascii="宋体" w:hAnsi="宋体" w:cs="宋体" w:hint="eastAsia"/>
          <w:vertAlign w:val="subscript"/>
        </w:rPr>
        <w:t>i</w:t>
      </w:r>
      <w:r w:rsidR="00F51FA5">
        <w:rPr>
          <w:rFonts w:ascii="宋体" w:hAnsi="宋体" w:cs="宋体" w:hint="eastAsia"/>
        </w:rPr>
        <w:t>t,i</w:t>
      </w:r>
      <w:r w:rsidR="00F51FA5">
        <w:rPr>
          <w:rFonts w:ascii="宋体" w:hAnsi="宋体" w:cs="宋体" w:hint="eastAsia"/>
          <w:vertAlign w:val="subscript"/>
        </w:rPr>
        <w:t>j</w:t>
      </w:r>
      <w:r w:rsidR="00F51FA5">
        <w:rPr>
          <w:rFonts w:ascii="宋体" w:hAnsi="宋体" w:cs="宋体" w:hint="eastAsia"/>
        </w:rPr>
        <w:t>t)，</w:t>
      </w:r>
      <w:r w:rsidR="00EB5DD8" w:rsidRPr="004C7936">
        <w:rPr>
          <w:rFonts w:hint="eastAsia"/>
        </w:rPr>
        <w:t>并确保用户对该项目做出过评价</w:t>
      </w:r>
      <w:r w:rsidR="00825FC9" w:rsidRPr="004C7936">
        <w:rPr>
          <w:rFonts w:hint="eastAsia"/>
        </w:rPr>
        <w:t>)</w:t>
      </w:r>
      <w:r w:rsidR="007A755A" w:rsidRPr="004C7936">
        <w:rPr>
          <w:rFonts w:hint="eastAsia"/>
        </w:rPr>
        <w:t>采用梯度下降的方式求解</w:t>
      </w:r>
      <w:r w:rsidR="007A755A" w:rsidRPr="004C7936">
        <w:rPr>
          <w:rFonts w:hint="eastAsia"/>
        </w:rPr>
        <w:t>U</w:t>
      </w:r>
      <w:r w:rsidR="007A755A" w:rsidRPr="004C7936">
        <w:rPr>
          <w:rFonts w:hint="eastAsia"/>
        </w:rPr>
        <w:t>和</w:t>
      </w:r>
      <w:r w:rsidR="007A755A" w:rsidRPr="004C7936">
        <w:rPr>
          <w:rFonts w:hint="eastAsia"/>
        </w:rPr>
        <w:t>I</w:t>
      </w:r>
      <w:r w:rsidR="00825FC9" w:rsidRPr="004C7936">
        <w:rPr>
          <w:rFonts w:hint="eastAsia"/>
        </w:rPr>
        <w:t>。</w:t>
      </w:r>
    </w:p>
    <w:p w14:paraId="577B34FB" w14:textId="1D5F791E" w:rsidR="00D042F7" w:rsidRPr="004C7936" w:rsidRDefault="00CA5A31" w:rsidP="004C7936">
      <w:pPr>
        <w:spacing w:line="400" w:lineRule="exact"/>
        <w:ind w:firstLine="482"/>
      </w:pPr>
      <w:r w:rsidRPr="004C7936">
        <w:t>为了加</w:t>
      </w:r>
      <w:r w:rsidR="00926E2E" w:rsidRPr="004C7936">
        <w:t>强</w:t>
      </w:r>
      <w:r w:rsidR="00926E2E" w:rsidRPr="004C7936">
        <w:rPr>
          <w:rFonts w:hint="eastAsia"/>
        </w:rPr>
        <w:t>相</w:t>
      </w:r>
      <w:r w:rsidRPr="004C7936">
        <w:t>似用户具有</w:t>
      </w:r>
      <w:r w:rsidRPr="004C7936">
        <w:rPr>
          <w:rFonts w:hint="eastAsia"/>
        </w:rPr>
        <w:t>相</w:t>
      </w:r>
      <w:r w:rsidR="00926E2E" w:rsidRPr="004C7936">
        <w:rPr>
          <w:rFonts w:hint="eastAsia"/>
        </w:rPr>
        <w:t>同</w:t>
      </w:r>
      <w:r w:rsidR="00825FC9" w:rsidRPr="004C7936">
        <w:rPr>
          <w:rFonts w:hint="eastAsia"/>
        </w:rPr>
        <w:t>喜好</w:t>
      </w:r>
      <w:r w:rsidR="00D042F7" w:rsidRPr="004C7936">
        <w:t>的假设，我们强调每个用户的</w:t>
      </w:r>
      <w:r w:rsidR="00825FC9" w:rsidRPr="004C7936">
        <w:rPr>
          <w:rFonts w:hint="eastAsia"/>
        </w:rPr>
        <w:t>特征</w:t>
      </w:r>
      <w:r w:rsidR="00D042F7" w:rsidRPr="004C7936">
        <w:t>向量应接近于其类似用户的平均</w:t>
      </w:r>
      <w:r w:rsidR="00825FC9" w:rsidRPr="004C7936">
        <w:rPr>
          <w:rFonts w:hint="eastAsia"/>
        </w:rPr>
        <w:t>特征</w:t>
      </w:r>
      <w:r w:rsidR="00D042F7" w:rsidRPr="004C7936">
        <w:t>向量。为了计算最相似的用户（或项目），我们考虑了</w:t>
      </w:r>
      <w:r w:rsidR="00DD5B80" w:rsidRPr="004C7936">
        <w:rPr>
          <w:rFonts w:hint="eastAsia"/>
        </w:rPr>
        <w:t>对</w:t>
      </w:r>
      <w:r w:rsidR="00D042F7" w:rsidRPr="004C7936">
        <w:t>两个用户</w:t>
      </w:r>
      <w:r w:rsidR="00F51FA5" w:rsidRPr="00D042F7">
        <w:rPr>
          <w:rFonts w:ascii="宋体" w:hAnsi="宋体" w:cs="宋体"/>
        </w:rPr>
        <w:t>u</w:t>
      </w:r>
      <w:r w:rsidR="00F51FA5" w:rsidRPr="00D042F7">
        <w:rPr>
          <w:rFonts w:ascii="宋体" w:hAnsi="宋体" w:cs="宋体"/>
          <w:vertAlign w:val="subscript"/>
        </w:rPr>
        <w:t>i</w:t>
      </w:r>
      <w:r w:rsidR="00F51FA5" w:rsidRPr="00D042F7">
        <w:rPr>
          <w:rFonts w:ascii="宋体" w:hAnsi="宋体" w:cs="宋体"/>
        </w:rPr>
        <w:t>和u</w:t>
      </w:r>
      <w:r w:rsidR="00F51FA5" w:rsidRPr="00D042F7">
        <w:rPr>
          <w:rFonts w:ascii="宋体" w:hAnsi="宋体" w:cs="宋体"/>
          <w:vertAlign w:val="subscript"/>
        </w:rPr>
        <w:t>j</w:t>
      </w:r>
      <w:r w:rsidR="00F51FA5" w:rsidRPr="00D042F7">
        <w:rPr>
          <w:rFonts w:ascii="宋体" w:hAnsi="宋体" w:cs="宋体"/>
        </w:rPr>
        <w:t>的</w:t>
      </w:r>
      <w:r w:rsidR="00DD5B80" w:rsidRPr="004C7936">
        <w:t>Pearson</w:t>
      </w:r>
      <w:r w:rsidR="00DD5B80" w:rsidRPr="004C7936">
        <w:t>相关系数</w:t>
      </w:r>
      <w:r w:rsidR="00DD5B80" w:rsidRPr="004C7936">
        <w:rPr>
          <w:rFonts w:hint="eastAsia"/>
        </w:rPr>
        <w:t>做出修改</w:t>
      </w:r>
      <w:r w:rsidR="007869F8" w:rsidRPr="004C7936">
        <w:rPr>
          <w:rFonts w:hint="eastAsia"/>
        </w:rPr>
        <w:t>，公式如下</w:t>
      </w:r>
      <w:r w:rsidR="00D042F7" w:rsidRPr="004C7936">
        <w:t>：</w:t>
      </w:r>
    </w:p>
    <w:p w14:paraId="2CAC5CAC" w14:textId="77777777" w:rsidR="00D042F7" w:rsidRPr="00FD235B" w:rsidRDefault="00A26D3E" w:rsidP="00511B58">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6B6C0401" w14:textId="77A4190D" w:rsidR="00FD235B" w:rsidRPr="004C7936" w:rsidRDefault="001F1320" w:rsidP="004C7936">
      <w:pPr>
        <w:spacing w:line="400" w:lineRule="exact"/>
        <w:ind w:firstLine="482"/>
      </w:pPr>
      <w:r w:rsidRPr="004C7936">
        <w:rPr>
          <w:rFonts w:hint="eastAsia"/>
        </w:rPr>
        <w:t>这里，</w:t>
      </w:r>
      <w:r w:rsidR="006C65B3" w:rsidRPr="004C7936">
        <w:rPr>
          <w:rFonts w:hint="eastAsia"/>
        </w:rPr>
        <w:t>I</w:t>
      </w:r>
      <w:r w:rsidRPr="004C7936">
        <w:rPr>
          <w:rFonts w:hint="eastAsia"/>
        </w:rPr>
        <w:t>c</w:t>
      </w:r>
      <w:r w:rsidR="009C4D54" w:rsidRPr="004C7936">
        <w:rPr>
          <w:rFonts w:hint="eastAsia"/>
        </w:rPr>
        <w:t>是由两个用户共同评分</w:t>
      </w:r>
      <w:r w:rsidRPr="004C7936">
        <w:rPr>
          <w:rFonts w:hint="eastAsia"/>
        </w:rPr>
        <w:t>的项目，</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oMath>
      <w:r w:rsidRPr="004C7936">
        <w:rPr>
          <w:rFonts w:hint="eastAsia"/>
        </w:rPr>
        <w:t>和</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e>
        </m:acc>
      </m:oMath>
      <w:r w:rsidRPr="004C7936">
        <w:rPr>
          <w:rFonts w:hint="eastAsia"/>
        </w:rPr>
        <w:t>分别</w:t>
      </w:r>
      <w:r w:rsidR="009C4D54" w:rsidRPr="004C7936">
        <w:rPr>
          <w:rFonts w:hint="eastAsia"/>
        </w:rPr>
        <w:t>表示</w:t>
      </w:r>
      <w:r w:rsidR="001870A7" w:rsidRPr="001F1320">
        <w:rPr>
          <w:rFonts w:ascii="宋体" w:hAnsi="宋体" w:cs="宋体" w:hint="eastAsia"/>
        </w:rPr>
        <w:t>u</w:t>
      </w:r>
      <w:r w:rsidR="001870A7" w:rsidRPr="001F1320">
        <w:rPr>
          <w:rFonts w:ascii="宋体" w:hAnsi="宋体" w:cs="宋体" w:hint="eastAsia"/>
          <w:vertAlign w:val="subscript"/>
        </w:rPr>
        <w:t>i</w:t>
      </w:r>
      <w:r w:rsidR="001870A7" w:rsidRPr="001F1320">
        <w:rPr>
          <w:rFonts w:ascii="宋体" w:hAnsi="宋体" w:cs="宋体" w:hint="eastAsia"/>
        </w:rPr>
        <w:t>和u</w:t>
      </w:r>
      <w:r w:rsidR="001870A7" w:rsidRPr="001F1320">
        <w:rPr>
          <w:rFonts w:ascii="宋体" w:hAnsi="宋体" w:cs="宋体" w:hint="eastAsia"/>
          <w:vertAlign w:val="subscript"/>
        </w:rPr>
        <w:t>j</w:t>
      </w:r>
      <w:r w:rsidR="009C4D54" w:rsidRPr="004C7936">
        <w:rPr>
          <w:rFonts w:hint="eastAsia"/>
        </w:rPr>
        <w:t>的平均评分</w:t>
      </w:r>
      <w:r w:rsidRPr="004C7936">
        <w:rPr>
          <w:rFonts w:hint="eastAsia"/>
        </w:rPr>
        <w:t>。因此，我们可以找到</w:t>
      </w:r>
      <w:r w:rsidRPr="004C7936">
        <w:rPr>
          <w:rFonts w:hint="eastAsia"/>
        </w:rPr>
        <w:t>N</w:t>
      </w:r>
      <w:r w:rsidRPr="004C7936">
        <w:rPr>
          <w:rFonts w:hint="eastAsia"/>
        </w:rPr>
        <w:t>个最相似的用户</w:t>
      </w:r>
      <w:r w:rsidR="001870A7" w:rsidRPr="001F1320">
        <w:rPr>
          <w:rFonts w:ascii="宋体" w:hAnsi="宋体" w:cs="宋体" w:hint="eastAsia"/>
        </w:rPr>
        <w:t>u</w:t>
      </w:r>
      <w:r w:rsidR="001870A7" w:rsidRPr="002919C3">
        <w:rPr>
          <w:rFonts w:ascii="宋体" w:hAnsi="宋体" w:cs="宋体" w:hint="eastAsia"/>
          <w:vertAlign w:val="subscript"/>
        </w:rPr>
        <w:t>i</w:t>
      </w:r>
      <w:r w:rsidR="001870A7" w:rsidRPr="001F1320">
        <w:rPr>
          <w:rFonts w:ascii="宋体" w:hAnsi="宋体" w:cs="宋体" w:hint="eastAsia"/>
        </w:rPr>
        <w:t>，用N</w:t>
      </w:r>
      <w:r w:rsidR="001870A7" w:rsidRPr="002919C3">
        <w:rPr>
          <w:rFonts w:ascii="宋体" w:hAnsi="宋体" w:cs="宋体" w:hint="eastAsia"/>
          <w:vertAlign w:val="subscript"/>
        </w:rPr>
        <w:t>i</w:t>
      </w:r>
      <w:r w:rsidR="001870A7" w:rsidRPr="001F1320">
        <w:rPr>
          <w:rFonts w:ascii="宋体" w:hAnsi="宋体" w:cs="宋体" w:hint="eastAsia"/>
        </w:rPr>
        <w:t>表示</w:t>
      </w:r>
      <w:r w:rsidRPr="004C7936">
        <w:rPr>
          <w:rFonts w:hint="eastAsia"/>
        </w:rPr>
        <w:t>（对应</w:t>
      </w:r>
      <w:r w:rsidR="009C4D54" w:rsidRPr="004C7936">
        <w:rPr>
          <w:rFonts w:hint="eastAsia"/>
        </w:rPr>
        <w:t>相似项目为</w:t>
      </w:r>
      <w:r w:rsidRPr="004C7936">
        <w:rPr>
          <w:rFonts w:hint="eastAsia"/>
        </w:rPr>
        <w:t>ij</w:t>
      </w:r>
      <w:r w:rsidR="0052427C" w:rsidRPr="004C7936">
        <w:rPr>
          <w:rFonts w:hint="eastAsia"/>
        </w:rPr>
        <w:t>）。我们</w:t>
      </w:r>
      <w:r w:rsidR="00F54DAB" w:rsidRPr="004C7936">
        <w:rPr>
          <w:rFonts w:hint="eastAsia"/>
        </w:rPr>
        <w:t>对用户评分的目标函数做适当修改</w:t>
      </w:r>
      <w:r w:rsidR="0052427C" w:rsidRPr="004C7936">
        <w:rPr>
          <w:rFonts w:hint="eastAsia"/>
        </w:rPr>
        <w:t>，</w:t>
      </w:r>
      <w:r w:rsidR="00993AED" w:rsidRPr="004C7936">
        <w:rPr>
          <w:rFonts w:hint="eastAsia"/>
        </w:rPr>
        <w:t>对于对应评分</w:t>
      </w:r>
      <w:r w:rsidR="001870A7" w:rsidRPr="001F1320">
        <w:rPr>
          <w:rFonts w:ascii="宋体" w:hAnsi="宋体" w:cs="宋体" w:hint="eastAsia"/>
        </w:rPr>
        <w:t>r</w:t>
      </w:r>
      <w:r w:rsidR="001870A7" w:rsidRPr="002919C3">
        <w:rPr>
          <w:rFonts w:ascii="宋体" w:hAnsi="宋体" w:cs="宋体" w:hint="eastAsia"/>
          <w:vertAlign w:val="subscript"/>
        </w:rPr>
        <w:t>ij</w:t>
      </w:r>
      <w:r w:rsidR="001870A7">
        <w:rPr>
          <w:rFonts w:ascii="宋体" w:hAnsi="宋体" w:cs="宋体" w:hint="eastAsia"/>
        </w:rPr>
        <w:t>存在的一对用户和项目(</w:t>
      </w:r>
      <w:r w:rsidR="001870A7" w:rsidRPr="001F1320">
        <w:rPr>
          <w:rFonts w:ascii="宋体" w:hAnsi="宋体" w:cs="宋体" w:hint="eastAsia"/>
        </w:rPr>
        <w:t>u</w:t>
      </w:r>
      <w:r w:rsidR="001870A7" w:rsidRPr="002919C3">
        <w:rPr>
          <w:rFonts w:ascii="宋体" w:hAnsi="宋体" w:cs="宋体" w:hint="eastAsia"/>
          <w:vertAlign w:val="subscript"/>
        </w:rPr>
        <w:t>i</w:t>
      </w:r>
      <w:r w:rsidR="006E531E">
        <w:rPr>
          <w:rFonts w:ascii="宋体" w:hAnsi="宋体" w:cs="宋体" w:hint="eastAsia"/>
        </w:rPr>
        <w:t>,</w:t>
      </w:r>
      <w:r w:rsidR="001870A7" w:rsidRPr="001F1320">
        <w:rPr>
          <w:rFonts w:ascii="宋体" w:hAnsi="宋体" w:cs="宋体" w:hint="eastAsia"/>
        </w:rPr>
        <w:t>i</w:t>
      </w:r>
      <w:r w:rsidR="001870A7" w:rsidRPr="002919C3">
        <w:rPr>
          <w:rFonts w:ascii="宋体" w:hAnsi="宋体" w:cs="宋体" w:hint="eastAsia"/>
          <w:vertAlign w:val="subscript"/>
        </w:rPr>
        <w:t>j</w:t>
      </w:r>
      <w:r w:rsidR="00D94077">
        <w:rPr>
          <w:rFonts w:ascii="宋体" w:hAnsi="宋体" w:cs="宋体" w:hint="eastAsia"/>
        </w:rPr>
        <w:t>)</w:t>
      </w:r>
      <w:r w:rsidRPr="004C7936">
        <w:rPr>
          <w:rFonts w:hint="eastAsia"/>
        </w:rPr>
        <w:t>，</w:t>
      </w:r>
      <w:r w:rsidR="00965AAF" w:rsidRPr="004C7936">
        <w:rPr>
          <w:rFonts w:hint="eastAsia"/>
        </w:rPr>
        <w:t>引入</w:t>
      </w:r>
      <w:r w:rsidRPr="004C7936">
        <w:rPr>
          <w:rFonts w:hint="eastAsia"/>
        </w:rPr>
        <w:t>相似性</w:t>
      </w:r>
      <w:r w:rsidR="00993AED" w:rsidRPr="004C7936">
        <w:rPr>
          <w:rFonts w:hint="eastAsia"/>
        </w:rPr>
        <w:t>正则化</w:t>
      </w:r>
      <w:r w:rsidR="00965AAF" w:rsidRPr="004C7936">
        <w:rPr>
          <w:rFonts w:hint="eastAsia"/>
        </w:rPr>
        <w:t>项后</w:t>
      </w:r>
      <w:r w:rsidR="00993AED" w:rsidRPr="004C7936">
        <w:rPr>
          <w:rFonts w:hint="eastAsia"/>
        </w:rPr>
        <w:t>的</w:t>
      </w:r>
      <w:r w:rsidRPr="004C7936">
        <w:rPr>
          <w:rFonts w:hint="eastAsia"/>
        </w:rPr>
        <w:t>目标</w:t>
      </w:r>
      <w:r w:rsidR="00993AED" w:rsidRPr="004C7936">
        <w:rPr>
          <w:rFonts w:hint="eastAsia"/>
        </w:rPr>
        <w:t>函数为</w:t>
      </w:r>
      <w:r w:rsidRPr="004C7936">
        <w:rPr>
          <w:rFonts w:hint="eastAsia"/>
        </w:rPr>
        <w:t>：</w:t>
      </w:r>
    </w:p>
    <w:p w14:paraId="29E28C2E" w14:textId="7D3EE926" w:rsidR="00FD235B" w:rsidRPr="002919C3" w:rsidRDefault="00B74884" w:rsidP="00511B58">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 xml:space="preserve">            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73289740" w14:textId="1E058723" w:rsidR="00FD235B" w:rsidRPr="000532A4" w:rsidRDefault="00220AF9" w:rsidP="00511B58">
      <w:pPr>
        <w:spacing w:line="276" w:lineRule="auto"/>
        <w:ind w:leftChars="175" w:left="420" w:firstLine="480"/>
        <w:rPr>
          <w:rFonts w:ascii="宋体" w:hAnsi="宋体" w:cs="宋体"/>
        </w:rPr>
      </w:pPr>
      <w:r>
        <w:rPr>
          <w:rFonts w:ascii="宋体" w:hAnsi="宋体" w:cs="宋体" w:hint="eastAsia"/>
        </w:rPr>
        <w:t xml:space="preserve">   </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773F6A95" w14:textId="77777777" w:rsidR="000532A4" w:rsidRDefault="00450D31" w:rsidP="004C7936">
      <w:pPr>
        <w:spacing w:line="400" w:lineRule="exact"/>
        <w:ind w:firstLine="482"/>
      </w:pPr>
      <w:r>
        <w:t>其中</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u</m:t>
            </m:r>
          </m:sub>
        </m:sSub>
      </m:oMath>
      <w:r>
        <w:t>≥0</w:t>
      </w:r>
      <w:r>
        <w:t>和</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C7936">
        <w:t>1</w:t>
      </w:r>
      <w:r>
        <w:t>，我们得到算法</w:t>
      </w:r>
      <w:r w:rsidR="00AE0687">
        <w:t>l</w:t>
      </w:r>
      <w:r w:rsidR="00BE7449">
        <w:rPr>
          <w:rFonts w:hint="eastAsia"/>
        </w:rPr>
        <w:t>。</w:t>
      </w:r>
      <w:r w:rsidR="005721F5">
        <w:t> </w:t>
      </w:r>
    </w:p>
    <w:p w14:paraId="56E8CB8A" w14:textId="77777777" w:rsidR="000532A4" w:rsidRPr="000532A4" w:rsidRDefault="000532A4" w:rsidP="000532A4">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D37FAB" w14:paraId="03B3E63B" w14:textId="77777777" w:rsidTr="00726564">
        <w:trPr>
          <w:trHeight w:val="395"/>
        </w:trPr>
        <w:tc>
          <w:tcPr>
            <w:tcW w:w="8302" w:type="dxa"/>
            <w:shd w:val="clear" w:color="auto" w:fill="auto"/>
          </w:tcPr>
          <w:p w14:paraId="3BD55F40" w14:textId="77777777" w:rsidR="00D37FAB" w:rsidRDefault="00D37FAB" w:rsidP="00726564">
            <w:pPr>
              <w:spacing w:line="276" w:lineRule="auto"/>
            </w:pPr>
            <w:r>
              <w:t>算法</w:t>
            </w:r>
            <w:r>
              <w:t>l</w:t>
            </w:r>
            <w:r>
              <w:rPr>
                <w:rFonts w:hint="eastAsia"/>
              </w:rPr>
              <w:t>：基于正则化的</w:t>
            </w:r>
            <w:r>
              <w:rPr>
                <w:rFonts w:hint="eastAsia"/>
              </w:rPr>
              <w:t>User-Item</w:t>
            </w:r>
            <w:r>
              <w:rPr>
                <w:rFonts w:hint="eastAsia"/>
              </w:rPr>
              <w:t>相似度计算</w:t>
            </w:r>
          </w:p>
        </w:tc>
      </w:tr>
      <w:tr w:rsidR="00D37FAB" w14:paraId="789AA828" w14:textId="77777777" w:rsidTr="00726564">
        <w:tc>
          <w:tcPr>
            <w:tcW w:w="8302" w:type="dxa"/>
            <w:shd w:val="clear" w:color="auto" w:fill="auto"/>
          </w:tcPr>
          <w:p w14:paraId="27941FF4" w14:textId="77777777" w:rsidR="00D37FAB" w:rsidRPr="007C4386" w:rsidRDefault="007C4386" w:rsidP="00726564">
            <w:pPr>
              <w:spacing w:line="276" w:lineRule="auto"/>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684F4B44" w14:textId="77777777" w:rsidTr="00726564">
        <w:tc>
          <w:tcPr>
            <w:tcW w:w="8302" w:type="dxa"/>
            <w:shd w:val="clear" w:color="auto" w:fill="auto"/>
          </w:tcPr>
          <w:p w14:paraId="60320289" w14:textId="77777777" w:rsidR="00D37FAB" w:rsidRDefault="00D37FAB" w:rsidP="00726564">
            <w:pPr>
              <w:spacing w:line="276" w:lineRule="auto"/>
            </w:pPr>
            <w:r>
              <w:t>P</w:t>
            </w:r>
            <w:r>
              <w:rPr>
                <w:rFonts w:hint="eastAsia"/>
              </w:rPr>
              <w:t>rocedure Modified SGO</w:t>
            </w:r>
          </w:p>
          <w:p w14:paraId="79983348" w14:textId="77777777" w:rsidR="00D37FAB" w:rsidRDefault="00D37FAB" w:rsidP="00726564">
            <w:pPr>
              <w:spacing w:line="276" w:lineRule="auto"/>
            </w:pPr>
            <w:r>
              <w:rPr>
                <w:rFonts w:hint="eastAsia"/>
              </w:rPr>
              <w:t xml:space="preserve">   </w:t>
            </w:r>
            <w:r w:rsidR="007C4386">
              <w:t>W</w:t>
            </w:r>
            <w:r w:rsidR="007C4386">
              <w:rPr>
                <w:rFonts w:hint="eastAsia"/>
              </w:rPr>
              <w:t>hile not converged do</w:t>
            </w:r>
          </w:p>
          <w:p w14:paraId="5EF4587A" w14:textId="77777777" w:rsidR="007C4386" w:rsidRDefault="007C4386" w:rsidP="00726564">
            <w:pPr>
              <w:spacing w:line="276" w:lineRule="auto"/>
              <w:ind w:firstLine="840"/>
            </w:pPr>
            <w:r>
              <w:t>C</w:t>
            </w:r>
            <w:r>
              <w:rPr>
                <w:rFonts w:hint="eastAsia"/>
              </w:rPr>
              <w:t>hoose randomly(u</w:t>
            </w:r>
            <w:r w:rsidRPr="00726564">
              <w:rPr>
                <w:rFonts w:hint="eastAsia"/>
                <w:vertAlign w:val="subscript"/>
              </w:rPr>
              <w:t xml:space="preserve">i </w:t>
            </w:r>
            <w:r>
              <w:rPr>
                <w:rFonts w:hint="eastAsia"/>
              </w:rPr>
              <w:t>,i</w:t>
            </w:r>
            <w:r w:rsidRPr="00726564">
              <w:rPr>
                <w:rFonts w:hint="eastAsia"/>
                <w:vertAlign w:val="subscript"/>
              </w:rPr>
              <w:t>j</w:t>
            </w:r>
            <w:r>
              <w:rPr>
                <w:rFonts w:hint="eastAsia"/>
              </w:rPr>
              <w:t xml:space="preserve">) </w:t>
            </w:r>
            <w:r>
              <w:rPr>
                <w:rFonts w:hint="eastAsia"/>
              </w:rPr>
              <w:t>∈</w:t>
            </w:r>
            <w:r>
              <w:rPr>
                <w:rFonts w:hint="eastAsia"/>
              </w:rPr>
              <w:t>R</w:t>
            </w:r>
          </w:p>
          <w:p w14:paraId="5EF31BF5"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GetSimilarUsers(i,N)</w:t>
            </w:r>
          </w:p>
          <w:p w14:paraId="2F846577"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GetSimilarItems(j,N)</w:t>
            </w:r>
          </w:p>
          <w:p w14:paraId="05354972" w14:textId="02E0A68F" w:rsidR="007C4386" w:rsidRPr="007C4386" w:rsidRDefault="007C4386" w:rsidP="00726564">
            <w:pPr>
              <w:spacing w:line="276" w:lineRule="auto"/>
              <w:ind w:firstLine="840"/>
            </w:pPr>
            <w:r>
              <w:rPr>
                <w:rFonts w:hint="eastAsia"/>
              </w:rPr>
              <w:t>Update p</w:t>
            </w:r>
            <w:r w:rsidRPr="00726564">
              <w:rPr>
                <w:rFonts w:hint="eastAsia"/>
                <w:vertAlign w:val="subscript"/>
              </w:rPr>
              <w:t>i</w:t>
            </w:r>
            <w:r>
              <w:rPr>
                <w:rFonts w:hint="eastAsia"/>
              </w:rPr>
              <w:t xml:space="preserve"> and q</w:t>
            </w:r>
            <w:r w:rsidRPr="00726564">
              <w:rPr>
                <w:rFonts w:hint="eastAsia"/>
                <w:vertAlign w:val="subscript"/>
              </w:rPr>
              <w:t>j</w:t>
            </w:r>
            <w:r>
              <w:rPr>
                <w:rFonts w:hint="eastAsia"/>
              </w:rPr>
              <w:t xml:space="preserve"> by a gradient step on l</w:t>
            </w:r>
            <w:r w:rsidRPr="00726564">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sidR="00C97AB3">
              <w:rPr>
                <w:rFonts w:hint="eastAsia"/>
              </w:rPr>
              <w:t>见</w:t>
            </w:r>
            <w:r>
              <w:rPr>
                <w:rFonts w:hint="eastAsia"/>
              </w:rPr>
              <w:t>公式</w:t>
            </w:r>
            <w:r w:rsidR="005F54E9">
              <w:rPr>
                <w:rFonts w:hint="eastAsia"/>
              </w:rPr>
              <w:t>4.9</w:t>
            </w:r>
            <w:r>
              <w:rPr>
                <w:rFonts w:hint="eastAsia"/>
              </w:rPr>
              <w:t>)</w:t>
            </w:r>
          </w:p>
        </w:tc>
      </w:tr>
    </w:tbl>
    <w:p w14:paraId="45075A07" w14:textId="77777777" w:rsidR="00F20763" w:rsidRDefault="00F20763" w:rsidP="00220AF9">
      <w:pPr>
        <w:spacing w:line="276" w:lineRule="auto"/>
      </w:pPr>
    </w:p>
    <w:p w14:paraId="46158EB7" w14:textId="77777777" w:rsidR="00A53993" w:rsidRDefault="00A53993" w:rsidP="004C7936">
      <w:pPr>
        <w:spacing w:line="400" w:lineRule="exact"/>
        <w:ind w:firstLine="482"/>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4410E9F5" w14:textId="77777777" w:rsidR="00FD235B" w:rsidRPr="005A129A" w:rsidRDefault="00B74884"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57EC2FEC" w14:textId="77777777" w:rsidR="00A44919" w:rsidRPr="00585FE3" w:rsidRDefault="00A44919" w:rsidP="00585FE3">
      <w:pPr>
        <w:pStyle w:val="3"/>
        <w:rPr>
          <w:lang w:val="en-US"/>
        </w:rPr>
      </w:pPr>
      <w:bookmarkStart w:id="56" w:name="_Toc493570309"/>
      <w:r w:rsidRPr="00585FE3">
        <w:rPr>
          <w:rFonts w:hint="eastAsia"/>
          <w:lang w:val="en-US"/>
        </w:rPr>
        <w:t>4</w:t>
      </w:r>
      <w:r w:rsidRPr="00585FE3">
        <w:rPr>
          <w:lang w:val="en-US"/>
        </w:rPr>
        <w:t xml:space="preserve">.3.3 </w:t>
      </w:r>
      <w:r w:rsidR="00674F81" w:rsidRPr="00585FE3">
        <w:rPr>
          <w:rFonts w:hint="eastAsia"/>
          <w:lang w:val="en-US"/>
        </w:rPr>
        <w:t>异步分布式</w:t>
      </w:r>
      <w:r w:rsidRPr="00585FE3">
        <w:rPr>
          <w:lang w:val="en-US"/>
        </w:rPr>
        <w:t>随</w:t>
      </w:r>
      <w:r w:rsidRPr="00585FE3">
        <w:rPr>
          <w:rFonts w:hint="eastAsia"/>
          <w:lang w:val="en-US"/>
        </w:rPr>
        <w:t>机</w:t>
      </w:r>
      <w:r w:rsidRPr="00585FE3">
        <w:rPr>
          <w:lang w:val="en-US"/>
        </w:rPr>
        <w:t>梯度优化</w:t>
      </w:r>
      <w:bookmarkEnd w:id="56"/>
    </w:p>
    <w:p w14:paraId="1AF75B5C" w14:textId="4F82DE74" w:rsidR="00A44919" w:rsidRDefault="00A44919" w:rsidP="00194F35">
      <w:pPr>
        <w:spacing w:line="400" w:lineRule="exact"/>
        <w:ind w:firstLine="482"/>
      </w:pPr>
      <w:r>
        <w:rPr>
          <w:rFonts w:hint="eastAsia"/>
        </w:rPr>
        <w:t>即使</w:t>
      </w:r>
      <w:r w:rsidR="008F632A">
        <w:rPr>
          <w:rFonts w:hint="eastAsia"/>
        </w:rPr>
        <w:t>通过</w:t>
      </w:r>
      <w:r>
        <w:rPr>
          <w:rFonts w:hint="eastAsia"/>
        </w:rPr>
        <w:t>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sidR="008F632A">
        <w:rPr>
          <w:rFonts w:hint="eastAsia"/>
        </w:rPr>
        <w:t>仍然</w:t>
      </w:r>
      <w:r>
        <w:rPr>
          <w:rFonts w:hint="eastAsia"/>
        </w:rPr>
        <w:t>存在与之相关的一些计算挑战。在单个机器上顺序执行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Pr>
          <w:rFonts w:hint="eastAsia"/>
        </w:rPr>
        <w:t>。</w:t>
      </w:r>
      <w:r w:rsidR="00674F81">
        <w:rPr>
          <w:rFonts w:hint="eastAsia"/>
        </w:rPr>
        <w:t>对</w:t>
      </w:r>
      <w:r w:rsidR="00674F81">
        <w:rPr>
          <w:rFonts w:hint="eastAsia"/>
        </w:rPr>
        <w:lastRenderedPageBreak/>
        <w:t>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w:t>
      </w:r>
      <w:r w:rsidR="008F632A">
        <w:rPr>
          <w:rFonts w:hint="eastAsia"/>
        </w:rPr>
        <w:t>需要</w:t>
      </w:r>
      <w:r>
        <w:rPr>
          <w:rFonts w:hint="eastAsia"/>
        </w:rPr>
        <w:t>同时更新</w:t>
      </w:r>
      <w:r>
        <w:rPr>
          <w:rFonts w:hint="eastAsia"/>
        </w:rPr>
        <w:t>P</w:t>
      </w:r>
      <w:r>
        <w:rPr>
          <w:rFonts w:hint="eastAsia"/>
        </w:rPr>
        <w:t>和</w:t>
      </w:r>
      <w:r>
        <w:rPr>
          <w:rFonts w:hint="eastAsia"/>
        </w:rPr>
        <w:t>Q</w:t>
      </w:r>
      <w:r w:rsidR="0099156D">
        <w:rPr>
          <w:rFonts w:hint="eastAsia"/>
        </w:rPr>
        <w:t>矩阵</w:t>
      </w:r>
      <w:r>
        <w:rPr>
          <w:rFonts w:hint="eastAsia"/>
        </w:rPr>
        <w:t>对应行（或列）。因此，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1E789E1C" w14:textId="77777777" w:rsidR="00A44919" w:rsidRDefault="009E6023" w:rsidP="00194F35">
      <w:pPr>
        <w:spacing w:line="400" w:lineRule="exact"/>
        <w:ind w:firstLine="482"/>
      </w:pPr>
      <w:r>
        <w:rPr>
          <w:rFonts w:hint="eastAsia"/>
        </w:rPr>
        <w:t>一种常见的方法是将评分</w:t>
      </w:r>
      <w:r w:rsidR="00A44919">
        <w:rPr>
          <w:rFonts w:hint="eastAsia"/>
        </w:rPr>
        <w:t>矩阵划分为几个块，</w:t>
      </w:r>
      <w:r>
        <w:rPr>
          <w:rFonts w:hint="eastAsia"/>
        </w:rPr>
        <w:t>并将分割后的矩阵分发到多个服务器上进行</w:t>
      </w:r>
      <w:r>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145648CE" w14:textId="77777777" w:rsidR="00A44919" w:rsidRDefault="00DE4B2D" w:rsidP="00194F35">
      <w:pPr>
        <w:spacing w:line="400" w:lineRule="exact"/>
        <w:ind w:firstLine="482"/>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4D33B5E4" w14:textId="77777777" w:rsidR="006C4553" w:rsidRDefault="000623B2" w:rsidP="00F424BB">
      <w:pPr>
        <w:jc w:val="center"/>
      </w:pPr>
      <w:r w:rsidRPr="00C8646C">
        <w:rPr>
          <w:noProof/>
        </w:rPr>
        <w:drawing>
          <wp:inline distT="0" distB="0" distL="0" distR="0" wp14:anchorId="06EE8AF7" wp14:editId="0855D683">
            <wp:extent cx="5165090" cy="1721485"/>
            <wp:effectExtent l="0" t="0" r="0" b="0"/>
            <wp:docPr id="115"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C:\Users\zhangning\Downloads\Untitled Diagram.png"/>
                    <pic:cNvPicPr>
                      <a:picLocks noChangeAspect="1" noChangeArrowheads="1"/>
                    </pic:cNvPicPr>
                  </pic:nvPicPr>
                  <pic:blipFill>
                    <a:blip r:embed="rId45">
                      <a:extLst>
                        <a:ext uri="{28A0092B-C50C-407E-A947-70E740481C1C}">
                          <a14:useLocalDpi xmlns:a14="http://schemas.microsoft.com/office/drawing/2010/main" val="0"/>
                        </a:ext>
                      </a:extLst>
                    </a:blip>
                    <a:srcRect l="3915" t="8478" r="-1843"/>
                    <a:stretch>
                      <a:fillRect/>
                    </a:stretch>
                  </pic:blipFill>
                  <pic:spPr bwMode="auto">
                    <a:xfrm>
                      <a:off x="0" y="0"/>
                      <a:ext cx="5165090" cy="1721485"/>
                    </a:xfrm>
                    <a:prstGeom prst="rect">
                      <a:avLst/>
                    </a:prstGeom>
                    <a:noFill/>
                    <a:ln>
                      <a:noFill/>
                    </a:ln>
                  </pic:spPr>
                </pic:pic>
              </a:graphicData>
            </a:graphic>
          </wp:inline>
        </w:drawing>
      </w:r>
    </w:p>
    <w:p w14:paraId="4B747E23" w14:textId="13560DB8" w:rsidR="006C4553" w:rsidRPr="00C45822" w:rsidRDefault="006C4553" w:rsidP="00C45822">
      <w:pPr>
        <w:pStyle w:val="21"/>
        <w:ind w:firstLineChars="0" w:firstLine="0"/>
        <w:rPr>
          <w:b/>
          <w:bCs/>
        </w:rPr>
      </w:pPr>
      <w:r w:rsidRPr="00711052">
        <w:rPr>
          <w:rFonts w:hint="eastAsia"/>
          <w:b/>
          <w:bCs/>
        </w:rPr>
        <w:t>图</w:t>
      </w:r>
      <w:r w:rsidRPr="00711052">
        <w:rPr>
          <w:rFonts w:hint="eastAsia"/>
          <w:b/>
          <w:bCs/>
        </w:rPr>
        <w:t>4-</w:t>
      </w:r>
      <w:r w:rsidR="00BE69DF">
        <w:rPr>
          <w:rFonts w:hint="eastAsia"/>
          <w:b/>
          <w:bCs/>
        </w:rPr>
        <w:t>3</w:t>
      </w:r>
      <w:r w:rsidRPr="00F424BB">
        <w:rPr>
          <w:rFonts w:hint="eastAsia"/>
          <w:bCs/>
        </w:rPr>
        <w:t>异步分布式</w:t>
      </w:r>
      <w:r w:rsidRPr="00F424BB">
        <w:rPr>
          <w:rFonts w:hint="eastAsia"/>
          <w:bCs/>
        </w:rPr>
        <w:t>SGO</w:t>
      </w:r>
      <w:r w:rsidRPr="00F424BB">
        <w:rPr>
          <w:rFonts w:hint="eastAsia"/>
          <w:bCs/>
        </w:rPr>
        <w:t>框图</w:t>
      </w:r>
    </w:p>
    <w:p w14:paraId="4F17E333" w14:textId="77777777" w:rsidR="00755CDC" w:rsidRDefault="00235F2C" w:rsidP="00194F35">
      <w:pPr>
        <w:spacing w:line="400" w:lineRule="exact"/>
        <w:ind w:firstLine="482"/>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6273F73D" w14:textId="77777777" w:rsidR="00B366B5" w:rsidRPr="00B25374" w:rsidRDefault="00B366B5" w:rsidP="00B25374">
      <w:pPr>
        <w:spacing w:before="120" w:after="120"/>
        <w:ind w:leftChars="200" w:left="480" w:rightChars="200" w:right="480" w:firstLine="440"/>
        <w:jc w:val="center"/>
        <w:rPr>
          <w:sz w:val="22"/>
          <w:szCs w:val="22"/>
        </w:rPr>
      </w:pPr>
      <w:r w:rsidRPr="00B25374">
        <w:rPr>
          <w:rFonts w:hint="eastAsia"/>
          <w:sz w:val="22"/>
          <w:szCs w:val="22"/>
        </w:rPr>
        <w:t>表</w:t>
      </w:r>
      <w:r w:rsidRPr="00B25374">
        <w:rPr>
          <w:rFonts w:hint="eastAsia"/>
          <w:sz w:val="22"/>
          <w:szCs w:val="22"/>
        </w:rPr>
        <w:t>4-1</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792D7ABD" w14:textId="77777777" w:rsidTr="00726564">
        <w:tc>
          <w:tcPr>
            <w:tcW w:w="1664" w:type="dxa"/>
            <w:gridSpan w:val="2"/>
            <w:vMerge w:val="restart"/>
            <w:shd w:val="clear" w:color="auto" w:fill="auto"/>
            <w:vAlign w:val="center"/>
          </w:tcPr>
          <w:p w14:paraId="15E0C597" w14:textId="77777777" w:rsidR="0025115A" w:rsidRDefault="0025115A" w:rsidP="00726564">
            <w:pPr>
              <w:jc w:val="center"/>
            </w:pPr>
            <w:r w:rsidRPr="00726564">
              <w:rPr>
                <w:rFonts w:hint="eastAsia"/>
                <w:sz w:val="28"/>
              </w:rPr>
              <w:lastRenderedPageBreak/>
              <w:t>Dataset</w:t>
            </w:r>
          </w:p>
        </w:tc>
        <w:tc>
          <w:tcPr>
            <w:tcW w:w="2236" w:type="dxa"/>
            <w:gridSpan w:val="2"/>
            <w:shd w:val="clear" w:color="auto" w:fill="auto"/>
            <w:vAlign w:val="center"/>
          </w:tcPr>
          <w:p w14:paraId="6B08F0F1" w14:textId="77777777" w:rsidR="0025115A" w:rsidRDefault="0025115A" w:rsidP="00726564">
            <w:pPr>
              <w:jc w:val="center"/>
            </w:pPr>
            <w:r>
              <w:rPr>
                <w:rFonts w:hint="eastAsia"/>
              </w:rPr>
              <w:t>SGO</w:t>
            </w:r>
          </w:p>
        </w:tc>
        <w:tc>
          <w:tcPr>
            <w:tcW w:w="4412" w:type="dxa"/>
            <w:gridSpan w:val="4"/>
            <w:shd w:val="clear" w:color="auto" w:fill="auto"/>
            <w:vAlign w:val="center"/>
          </w:tcPr>
          <w:p w14:paraId="51104B81" w14:textId="77777777" w:rsidR="0025115A" w:rsidRDefault="00A55333" w:rsidP="00726564">
            <w:pPr>
              <w:jc w:val="center"/>
            </w:pPr>
            <w:r w:rsidRPr="00726564">
              <w:rPr>
                <w:rFonts w:ascii="Arial" w:hAnsi="Arial" w:cs="Arial"/>
                <w:color w:val="333333"/>
                <w:sz w:val="22"/>
                <w:szCs w:val="27"/>
                <w:shd w:val="clear" w:color="auto" w:fill="FFFFFF"/>
              </w:rPr>
              <w:t>基于正则化</w:t>
            </w:r>
            <w:r w:rsidRPr="00726564">
              <w:rPr>
                <w:rFonts w:ascii="Arial" w:hAnsi="Arial" w:cs="Arial" w:hint="eastAsia"/>
                <w:color w:val="333333"/>
                <w:sz w:val="22"/>
                <w:szCs w:val="27"/>
                <w:shd w:val="clear" w:color="auto" w:fill="FFFFFF"/>
              </w:rPr>
              <w:t>的</w:t>
            </w:r>
            <w:r w:rsidRPr="00726564">
              <w:rPr>
                <w:rFonts w:ascii="Arial" w:hAnsi="Arial" w:cs="Arial"/>
                <w:color w:val="333333"/>
                <w:sz w:val="22"/>
                <w:szCs w:val="27"/>
                <w:shd w:val="clear" w:color="auto" w:fill="FFFFFF"/>
              </w:rPr>
              <w:t>SGO</w:t>
            </w:r>
          </w:p>
        </w:tc>
      </w:tr>
      <w:tr w:rsidR="0025115A" w14:paraId="010399B4" w14:textId="77777777" w:rsidTr="00726564">
        <w:tc>
          <w:tcPr>
            <w:tcW w:w="1664" w:type="dxa"/>
            <w:gridSpan w:val="2"/>
            <w:vMerge/>
            <w:shd w:val="clear" w:color="auto" w:fill="auto"/>
            <w:vAlign w:val="center"/>
          </w:tcPr>
          <w:p w14:paraId="60CA8D8F" w14:textId="77777777" w:rsidR="0025115A" w:rsidRDefault="0025115A" w:rsidP="00726564"/>
        </w:tc>
        <w:tc>
          <w:tcPr>
            <w:tcW w:w="1118" w:type="dxa"/>
            <w:vMerge w:val="restart"/>
            <w:shd w:val="clear" w:color="auto" w:fill="auto"/>
            <w:vAlign w:val="center"/>
          </w:tcPr>
          <w:p w14:paraId="55A58C2D" w14:textId="77777777" w:rsidR="0025115A" w:rsidRPr="00726564" w:rsidRDefault="0025115A" w:rsidP="00726564">
            <w:pPr>
              <w:jc w:val="center"/>
              <w:rPr>
                <w:sz w:val="20"/>
              </w:rPr>
            </w:pPr>
            <w:r w:rsidRPr="00726564">
              <w:rPr>
                <w:rFonts w:hint="eastAsia"/>
                <w:sz w:val="20"/>
              </w:rPr>
              <w:t>MAE</w:t>
            </w:r>
          </w:p>
        </w:tc>
        <w:tc>
          <w:tcPr>
            <w:tcW w:w="1118" w:type="dxa"/>
            <w:vMerge w:val="restart"/>
            <w:shd w:val="clear" w:color="auto" w:fill="auto"/>
            <w:vAlign w:val="center"/>
          </w:tcPr>
          <w:p w14:paraId="4AFF8366" w14:textId="77777777" w:rsidR="0025115A" w:rsidRPr="00726564" w:rsidRDefault="0025115A" w:rsidP="00726564">
            <w:pPr>
              <w:jc w:val="center"/>
              <w:rPr>
                <w:sz w:val="20"/>
              </w:rPr>
            </w:pPr>
            <w:r w:rsidRPr="00726564">
              <w:rPr>
                <w:rFonts w:hint="eastAsia"/>
                <w:sz w:val="20"/>
              </w:rPr>
              <w:t>RMSE</w:t>
            </w:r>
          </w:p>
        </w:tc>
        <w:tc>
          <w:tcPr>
            <w:tcW w:w="2508" w:type="dxa"/>
            <w:gridSpan w:val="2"/>
            <w:shd w:val="clear" w:color="auto" w:fill="auto"/>
            <w:vAlign w:val="center"/>
          </w:tcPr>
          <w:p w14:paraId="4760ACDB" w14:textId="77777777" w:rsidR="0025115A" w:rsidRPr="00726564" w:rsidRDefault="00C730A0" w:rsidP="00726564">
            <w:pPr>
              <w:jc w:val="center"/>
              <w:rPr>
                <w:sz w:val="20"/>
              </w:rPr>
            </w:pPr>
            <w:r w:rsidRPr="00726564">
              <w:rPr>
                <w:sz w:val="18"/>
              </w:rPr>
              <w:t>S</w:t>
            </w:r>
            <w:r w:rsidRPr="00726564">
              <w:rPr>
                <w:rFonts w:hint="eastAsia"/>
                <w:sz w:val="18"/>
              </w:rPr>
              <w:t>imilar Users and Similar Item</w:t>
            </w:r>
          </w:p>
        </w:tc>
        <w:tc>
          <w:tcPr>
            <w:tcW w:w="1904" w:type="dxa"/>
            <w:gridSpan w:val="2"/>
            <w:shd w:val="clear" w:color="auto" w:fill="auto"/>
            <w:vAlign w:val="center"/>
          </w:tcPr>
          <w:p w14:paraId="62D42E5D" w14:textId="77777777" w:rsidR="0025115A" w:rsidRPr="00726564" w:rsidRDefault="00C730A0" w:rsidP="00726564">
            <w:pPr>
              <w:jc w:val="center"/>
              <w:rPr>
                <w:sz w:val="20"/>
              </w:rPr>
            </w:pPr>
            <w:r w:rsidRPr="00726564">
              <w:rPr>
                <w:sz w:val="18"/>
              </w:rPr>
              <w:t>S</w:t>
            </w:r>
            <w:r w:rsidRPr="00726564">
              <w:rPr>
                <w:rFonts w:hint="eastAsia"/>
                <w:sz w:val="18"/>
              </w:rPr>
              <w:t>imilar  Users</w:t>
            </w:r>
          </w:p>
        </w:tc>
      </w:tr>
      <w:tr w:rsidR="0025115A" w14:paraId="6235849A" w14:textId="77777777" w:rsidTr="00726564">
        <w:tc>
          <w:tcPr>
            <w:tcW w:w="1664" w:type="dxa"/>
            <w:gridSpan w:val="2"/>
            <w:vMerge/>
            <w:shd w:val="clear" w:color="auto" w:fill="auto"/>
            <w:vAlign w:val="center"/>
          </w:tcPr>
          <w:p w14:paraId="022C41CC" w14:textId="77777777" w:rsidR="0025115A" w:rsidRDefault="0025115A" w:rsidP="00726564"/>
        </w:tc>
        <w:tc>
          <w:tcPr>
            <w:tcW w:w="1118" w:type="dxa"/>
            <w:vMerge/>
            <w:shd w:val="clear" w:color="auto" w:fill="auto"/>
            <w:vAlign w:val="center"/>
          </w:tcPr>
          <w:p w14:paraId="76E4D373" w14:textId="77777777" w:rsidR="0025115A" w:rsidRPr="00726564" w:rsidRDefault="0025115A" w:rsidP="00726564">
            <w:pPr>
              <w:jc w:val="center"/>
              <w:rPr>
                <w:sz w:val="20"/>
              </w:rPr>
            </w:pPr>
          </w:p>
        </w:tc>
        <w:tc>
          <w:tcPr>
            <w:tcW w:w="1118" w:type="dxa"/>
            <w:vMerge/>
            <w:shd w:val="clear" w:color="auto" w:fill="auto"/>
            <w:vAlign w:val="center"/>
          </w:tcPr>
          <w:p w14:paraId="4390CBCA" w14:textId="77777777" w:rsidR="0025115A" w:rsidRPr="00726564" w:rsidRDefault="0025115A" w:rsidP="00726564">
            <w:pPr>
              <w:jc w:val="center"/>
              <w:rPr>
                <w:sz w:val="20"/>
              </w:rPr>
            </w:pPr>
          </w:p>
        </w:tc>
        <w:tc>
          <w:tcPr>
            <w:tcW w:w="1345" w:type="dxa"/>
            <w:shd w:val="clear" w:color="auto" w:fill="auto"/>
            <w:vAlign w:val="center"/>
          </w:tcPr>
          <w:p w14:paraId="24E6C9FE" w14:textId="77777777" w:rsidR="0025115A" w:rsidRPr="00726564" w:rsidRDefault="0025115A" w:rsidP="00726564">
            <w:pPr>
              <w:jc w:val="center"/>
              <w:rPr>
                <w:sz w:val="18"/>
              </w:rPr>
            </w:pPr>
            <w:r w:rsidRPr="00726564">
              <w:rPr>
                <w:rFonts w:hint="eastAsia"/>
                <w:sz w:val="18"/>
              </w:rPr>
              <w:t>MAE</w:t>
            </w:r>
          </w:p>
        </w:tc>
        <w:tc>
          <w:tcPr>
            <w:tcW w:w="1163" w:type="dxa"/>
            <w:shd w:val="clear" w:color="auto" w:fill="auto"/>
            <w:vAlign w:val="center"/>
          </w:tcPr>
          <w:p w14:paraId="44DFE54C" w14:textId="77777777" w:rsidR="0025115A" w:rsidRPr="00726564" w:rsidRDefault="0025115A" w:rsidP="00726564">
            <w:pPr>
              <w:jc w:val="center"/>
              <w:rPr>
                <w:sz w:val="18"/>
              </w:rPr>
            </w:pPr>
            <w:r w:rsidRPr="00726564">
              <w:rPr>
                <w:rFonts w:hint="eastAsia"/>
                <w:sz w:val="18"/>
              </w:rPr>
              <w:t>RMSE</w:t>
            </w:r>
          </w:p>
        </w:tc>
        <w:tc>
          <w:tcPr>
            <w:tcW w:w="876" w:type="dxa"/>
            <w:shd w:val="clear" w:color="auto" w:fill="auto"/>
            <w:vAlign w:val="center"/>
          </w:tcPr>
          <w:p w14:paraId="5C6C6E26" w14:textId="77777777" w:rsidR="0025115A" w:rsidRPr="00726564" w:rsidRDefault="0025115A" w:rsidP="00726564">
            <w:pPr>
              <w:jc w:val="center"/>
              <w:rPr>
                <w:sz w:val="20"/>
              </w:rPr>
            </w:pPr>
            <w:r w:rsidRPr="00726564">
              <w:rPr>
                <w:rFonts w:hint="eastAsia"/>
                <w:sz w:val="20"/>
              </w:rPr>
              <w:t>MAE</w:t>
            </w:r>
          </w:p>
        </w:tc>
        <w:tc>
          <w:tcPr>
            <w:tcW w:w="1028" w:type="dxa"/>
            <w:shd w:val="clear" w:color="auto" w:fill="auto"/>
            <w:vAlign w:val="center"/>
          </w:tcPr>
          <w:p w14:paraId="46CA83F7" w14:textId="77777777" w:rsidR="0025115A" w:rsidRPr="00726564" w:rsidRDefault="0025115A" w:rsidP="00726564">
            <w:pPr>
              <w:jc w:val="center"/>
              <w:rPr>
                <w:sz w:val="20"/>
              </w:rPr>
            </w:pPr>
            <w:r w:rsidRPr="00726564">
              <w:rPr>
                <w:rFonts w:hint="eastAsia"/>
                <w:sz w:val="20"/>
              </w:rPr>
              <w:t>RMSE</w:t>
            </w:r>
          </w:p>
        </w:tc>
      </w:tr>
      <w:tr w:rsidR="0025115A" w14:paraId="4AF79D72" w14:textId="77777777" w:rsidTr="00726564">
        <w:tc>
          <w:tcPr>
            <w:tcW w:w="1014" w:type="dxa"/>
            <w:vMerge w:val="restart"/>
            <w:shd w:val="clear" w:color="auto" w:fill="auto"/>
            <w:vAlign w:val="center"/>
          </w:tcPr>
          <w:p w14:paraId="3A2CFB09" w14:textId="77777777" w:rsidR="0025115A" w:rsidRPr="00726564" w:rsidRDefault="0025115A" w:rsidP="00726564">
            <w:pPr>
              <w:rPr>
                <w:sz w:val="16"/>
              </w:rPr>
            </w:pPr>
            <w:r w:rsidRPr="00726564">
              <w:rPr>
                <w:rFonts w:hint="eastAsia"/>
                <w:sz w:val="16"/>
              </w:rPr>
              <w:t>ML</w:t>
            </w:r>
            <w:r w:rsidRPr="00726564">
              <w:rPr>
                <w:sz w:val="16"/>
              </w:rPr>
              <w:t>-100LK</w:t>
            </w:r>
          </w:p>
        </w:tc>
        <w:tc>
          <w:tcPr>
            <w:tcW w:w="650" w:type="dxa"/>
            <w:shd w:val="clear" w:color="auto" w:fill="auto"/>
            <w:vAlign w:val="center"/>
          </w:tcPr>
          <w:p w14:paraId="6AA7621B" w14:textId="77777777" w:rsidR="0025115A" w:rsidRPr="00726564" w:rsidRDefault="0025115A" w:rsidP="00726564">
            <w:pPr>
              <w:rPr>
                <w:sz w:val="20"/>
              </w:rPr>
            </w:pPr>
            <w:r w:rsidRPr="00726564">
              <w:rPr>
                <w:rFonts w:hint="eastAsia"/>
                <w:sz w:val="20"/>
              </w:rPr>
              <w:t>ua</w:t>
            </w:r>
          </w:p>
        </w:tc>
        <w:tc>
          <w:tcPr>
            <w:tcW w:w="1118" w:type="dxa"/>
            <w:shd w:val="clear" w:color="auto" w:fill="auto"/>
            <w:vAlign w:val="center"/>
          </w:tcPr>
          <w:p w14:paraId="326B9DD8" w14:textId="77777777" w:rsidR="0025115A" w:rsidRDefault="00DD5328" w:rsidP="00726564">
            <w:pPr>
              <w:jc w:val="center"/>
            </w:pPr>
            <w:r>
              <w:rPr>
                <w:rFonts w:hint="eastAsia"/>
              </w:rPr>
              <w:t>0.7380</w:t>
            </w:r>
          </w:p>
        </w:tc>
        <w:tc>
          <w:tcPr>
            <w:tcW w:w="1118" w:type="dxa"/>
            <w:shd w:val="clear" w:color="auto" w:fill="auto"/>
            <w:vAlign w:val="center"/>
          </w:tcPr>
          <w:p w14:paraId="659340DB" w14:textId="77777777" w:rsidR="0025115A" w:rsidRDefault="00DD5328" w:rsidP="00726564">
            <w:pPr>
              <w:jc w:val="center"/>
            </w:pPr>
            <w:r>
              <w:rPr>
                <w:rFonts w:hint="eastAsia"/>
              </w:rPr>
              <w:t>0.9469</w:t>
            </w:r>
          </w:p>
        </w:tc>
        <w:tc>
          <w:tcPr>
            <w:tcW w:w="1345" w:type="dxa"/>
            <w:shd w:val="clear" w:color="auto" w:fill="auto"/>
            <w:vAlign w:val="center"/>
          </w:tcPr>
          <w:p w14:paraId="5D2C0625" w14:textId="77777777" w:rsidR="0025115A" w:rsidRDefault="00DD5328" w:rsidP="00726564">
            <w:pPr>
              <w:jc w:val="center"/>
            </w:pPr>
            <w:r>
              <w:rPr>
                <w:rFonts w:hint="eastAsia"/>
              </w:rPr>
              <w:t>0.7388</w:t>
            </w:r>
          </w:p>
        </w:tc>
        <w:tc>
          <w:tcPr>
            <w:tcW w:w="1163" w:type="dxa"/>
            <w:shd w:val="clear" w:color="auto" w:fill="auto"/>
            <w:vAlign w:val="center"/>
          </w:tcPr>
          <w:p w14:paraId="7CF4AB8E" w14:textId="77777777" w:rsidR="0025115A" w:rsidRDefault="00DD5328" w:rsidP="00726564">
            <w:pPr>
              <w:jc w:val="center"/>
            </w:pPr>
            <w:r>
              <w:rPr>
                <w:rFonts w:hint="eastAsia"/>
              </w:rPr>
              <w:t>0.9328</w:t>
            </w:r>
          </w:p>
        </w:tc>
        <w:tc>
          <w:tcPr>
            <w:tcW w:w="876" w:type="dxa"/>
            <w:shd w:val="clear" w:color="auto" w:fill="auto"/>
            <w:vAlign w:val="center"/>
          </w:tcPr>
          <w:p w14:paraId="516658ED" w14:textId="77777777" w:rsidR="0025115A" w:rsidRDefault="00DD5328" w:rsidP="00726564">
            <w:pPr>
              <w:jc w:val="center"/>
            </w:pPr>
            <w:r>
              <w:rPr>
                <w:rFonts w:hint="eastAsia"/>
              </w:rPr>
              <w:t>0.7396</w:t>
            </w:r>
          </w:p>
        </w:tc>
        <w:tc>
          <w:tcPr>
            <w:tcW w:w="1028" w:type="dxa"/>
            <w:shd w:val="clear" w:color="auto" w:fill="auto"/>
            <w:vAlign w:val="center"/>
          </w:tcPr>
          <w:p w14:paraId="5E6E5D21" w14:textId="77777777" w:rsidR="0025115A" w:rsidRDefault="00DD5328" w:rsidP="00726564">
            <w:pPr>
              <w:jc w:val="center"/>
            </w:pPr>
            <w:r>
              <w:rPr>
                <w:rFonts w:hint="eastAsia"/>
              </w:rPr>
              <w:t>0.9355</w:t>
            </w:r>
          </w:p>
        </w:tc>
      </w:tr>
      <w:tr w:rsidR="0025115A" w14:paraId="1D38BB04" w14:textId="77777777" w:rsidTr="00726564">
        <w:tc>
          <w:tcPr>
            <w:tcW w:w="1014" w:type="dxa"/>
            <w:vMerge/>
            <w:shd w:val="clear" w:color="auto" w:fill="auto"/>
            <w:vAlign w:val="center"/>
          </w:tcPr>
          <w:p w14:paraId="185FEBD1" w14:textId="77777777" w:rsidR="0025115A" w:rsidRPr="00726564" w:rsidRDefault="0025115A" w:rsidP="00726564">
            <w:pPr>
              <w:rPr>
                <w:sz w:val="16"/>
              </w:rPr>
            </w:pPr>
          </w:p>
        </w:tc>
        <w:tc>
          <w:tcPr>
            <w:tcW w:w="650" w:type="dxa"/>
            <w:shd w:val="clear" w:color="auto" w:fill="auto"/>
            <w:vAlign w:val="center"/>
          </w:tcPr>
          <w:p w14:paraId="32E67CC1" w14:textId="77777777" w:rsidR="0025115A" w:rsidRPr="00726564" w:rsidRDefault="0025115A" w:rsidP="00726564">
            <w:pPr>
              <w:rPr>
                <w:sz w:val="20"/>
              </w:rPr>
            </w:pPr>
            <w:r w:rsidRPr="00726564">
              <w:rPr>
                <w:rFonts w:hint="eastAsia"/>
                <w:sz w:val="20"/>
              </w:rPr>
              <w:t>ub</w:t>
            </w:r>
          </w:p>
        </w:tc>
        <w:tc>
          <w:tcPr>
            <w:tcW w:w="1118" w:type="dxa"/>
            <w:shd w:val="clear" w:color="auto" w:fill="auto"/>
            <w:vAlign w:val="center"/>
          </w:tcPr>
          <w:p w14:paraId="4F4CCB0F" w14:textId="77777777" w:rsidR="0025115A" w:rsidRDefault="00DD5328" w:rsidP="00726564">
            <w:pPr>
              <w:jc w:val="center"/>
            </w:pPr>
            <w:r>
              <w:rPr>
                <w:rFonts w:hint="eastAsia"/>
              </w:rPr>
              <w:t>0.7592</w:t>
            </w:r>
          </w:p>
        </w:tc>
        <w:tc>
          <w:tcPr>
            <w:tcW w:w="1118" w:type="dxa"/>
            <w:shd w:val="clear" w:color="auto" w:fill="auto"/>
            <w:vAlign w:val="center"/>
          </w:tcPr>
          <w:p w14:paraId="5016DB36" w14:textId="77777777" w:rsidR="0025115A" w:rsidRDefault="00DD5328" w:rsidP="00726564">
            <w:pPr>
              <w:jc w:val="center"/>
            </w:pPr>
            <w:r>
              <w:rPr>
                <w:rFonts w:hint="eastAsia"/>
              </w:rPr>
              <w:t>0.9580</w:t>
            </w:r>
          </w:p>
        </w:tc>
        <w:tc>
          <w:tcPr>
            <w:tcW w:w="1345" w:type="dxa"/>
            <w:shd w:val="clear" w:color="auto" w:fill="auto"/>
            <w:vAlign w:val="center"/>
          </w:tcPr>
          <w:p w14:paraId="17E47B84" w14:textId="77777777" w:rsidR="0025115A" w:rsidRDefault="00DD5328" w:rsidP="00726564">
            <w:pPr>
              <w:jc w:val="center"/>
            </w:pPr>
            <w:r>
              <w:rPr>
                <w:rFonts w:hint="eastAsia"/>
              </w:rPr>
              <w:t>0.7555</w:t>
            </w:r>
          </w:p>
        </w:tc>
        <w:tc>
          <w:tcPr>
            <w:tcW w:w="1163" w:type="dxa"/>
            <w:shd w:val="clear" w:color="auto" w:fill="auto"/>
            <w:vAlign w:val="center"/>
          </w:tcPr>
          <w:p w14:paraId="336322B6" w14:textId="77777777" w:rsidR="0025115A" w:rsidRDefault="00DD5328" w:rsidP="00726564">
            <w:pPr>
              <w:jc w:val="center"/>
            </w:pPr>
            <w:r>
              <w:rPr>
                <w:rFonts w:hint="eastAsia"/>
              </w:rPr>
              <w:t>0.9557</w:t>
            </w:r>
          </w:p>
        </w:tc>
        <w:tc>
          <w:tcPr>
            <w:tcW w:w="876" w:type="dxa"/>
            <w:shd w:val="clear" w:color="auto" w:fill="auto"/>
            <w:vAlign w:val="center"/>
          </w:tcPr>
          <w:p w14:paraId="7D377CF3" w14:textId="77777777" w:rsidR="0025115A" w:rsidRDefault="00DD5328" w:rsidP="00726564">
            <w:pPr>
              <w:jc w:val="center"/>
            </w:pPr>
            <w:r>
              <w:rPr>
                <w:rFonts w:hint="eastAsia"/>
              </w:rPr>
              <w:t>0.7</w:t>
            </w:r>
            <w:r>
              <w:t>539</w:t>
            </w:r>
          </w:p>
        </w:tc>
        <w:tc>
          <w:tcPr>
            <w:tcW w:w="1028" w:type="dxa"/>
            <w:shd w:val="clear" w:color="auto" w:fill="auto"/>
            <w:vAlign w:val="center"/>
          </w:tcPr>
          <w:p w14:paraId="54C17880" w14:textId="77777777" w:rsidR="0025115A" w:rsidRDefault="00DD5328" w:rsidP="00726564">
            <w:pPr>
              <w:jc w:val="center"/>
            </w:pPr>
            <w:r>
              <w:rPr>
                <w:rFonts w:hint="eastAsia"/>
              </w:rPr>
              <w:t>0.9580</w:t>
            </w:r>
          </w:p>
        </w:tc>
      </w:tr>
      <w:tr w:rsidR="00DD5328" w14:paraId="7A3E77C5" w14:textId="77777777" w:rsidTr="00726564">
        <w:tc>
          <w:tcPr>
            <w:tcW w:w="1014" w:type="dxa"/>
            <w:vMerge w:val="restart"/>
            <w:shd w:val="clear" w:color="auto" w:fill="auto"/>
            <w:vAlign w:val="center"/>
          </w:tcPr>
          <w:p w14:paraId="246B4D3D" w14:textId="77777777" w:rsidR="00DD5328" w:rsidRPr="00726564" w:rsidRDefault="00DD5328" w:rsidP="00726564">
            <w:pPr>
              <w:rPr>
                <w:sz w:val="16"/>
              </w:rPr>
            </w:pPr>
            <w:r w:rsidRPr="00726564">
              <w:rPr>
                <w:rFonts w:hint="eastAsia"/>
                <w:sz w:val="16"/>
              </w:rPr>
              <w:t>ML-1M</w:t>
            </w:r>
          </w:p>
        </w:tc>
        <w:tc>
          <w:tcPr>
            <w:tcW w:w="650" w:type="dxa"/>
            <w:shd w:val="clear" w:color="auto" w:fill="auto"/>
            <w:vAlign w:val="center"/>
          </w:tcPr>
          <w:p w14:paraId="437EED42" w14:textId="77777777" w:rsidR="00DD5328" w:rsidRPr="00726564" w:rsidRDefault="00DD5328" w:rsidP="00726564">
            <w:pPr>
              <w:rPr>
                <w:sz w:val="20"/>
              </w:rPr>
            </w:pPr>
            <w:r w:rsidRPr="00726564">
              <w:rPr>
                <w:sz w:val="20"/>
              </w:rPr>
              <w:t>ra</w:t>
            </w:r>
          </w:p>
        </w:tc>
        <w:tc>
          <w:tcPr>
            <w:tcW w:w="1118" w:type="dxa"/>
            <w:shd w:val="clear" w:color="auto" w:fill="auto"/>
            <w:vAlign w:val="center"/>
          </w:tcPr>
          <w:p w14:paraId="7760DD7B" w14:textId="77777777" w:rsidR="00DD5328" w:rsidRDefault="00DD5328" w:rsidP="00726564">
            <w:pPr>
              <w:jc w:val="center"/>
            </w:pPr>
            <w:r>
              <w:rPr>
                <w:rFonts w:hint="eastAsia"/>
              </w:rPr>
              <w:t>0.7314</w:t>
            </w:r>
          </w:p>
        </w:tc>
        <w:tc>
          <w:tcPr>
            <w:tcW w:w="1118" w:type="dxa"/>
            <w:shd w:val="clear" w:color="auto" w:fill="auto"/>
            <w:vAlign w:val="center"/>
          </w:tcPr>
          <w:p w14:paraId="5A1DB616" w14:textId="77777777" w:rsidR="00DD5328" w:rsidRDefault="00DD5328" w:rsidP="00726564">
            <w:pPr>
              <w:jc w:val="center"/>
            </w:pPr>
            <w:r>
              <w:rPr>
                <w:rFonts w:hint="eastAsia"/>
              </w:rPr>
              <w:t>0.9699</w:t>
            </w:r>
          </w:p>
        </w:tc>
        <w:tc>
          <w:tcPr>
            <w:tcW w:w="1345" w:type="dxa"/>
            <w:shd w:val="clear" w:color="auto" w:fill="auto"/>
            <w:vAlign w:val="center"/>
          </w:tcPr>
          <w:p w14:paraId="40DF5451" w14:textId="77777777" w:rsidR="00DD5328" w:rsidRDefault="00DD5328" w:rsidP="00726564">
            <w:pPr>
              <w:jc w:val="center"/>
            </w:pPr>
            <w:r>
              <w:rPr>
                <w:rFonts w:hint="eastAsia"/>
              </w:rPr>
              <w:t>0.7207</w:t>
            </w:r>
          </w:p>
        </w:tc>
        <w:tc>
          <w:tcPr>
            <w:tcW w:w="1163" w:type="dxa"/>
            <w:shd w:val="clear" w:color="auto" w:fill="auto"/>
            <w:vAlign w:val="center"/>
          </w:tcPr>
          <w:p w14:paraId="52B27799" w14:textId="77777777" w:rsidR="00DD5328" w:rsidRDefault="00DD5328" w:rsidP="00726564">
            <w:pPr>
              <w:jc w:val="center"/>
            </w:pPr>
            <w:r>
              <w:rPr>
                <w:rFonts w:hint="eastAsia"/>
              </w:rPr>
              <w:t>0.9514</w:t>
            </w:r>
          </w:p>
        </w:tc>
        <w:tc>
          <w:tcPr>
            <w:tcW w:w="876" w:type="dxa"/>
            <w:shd w:val="clear" w:color="auto" w:fill="auto"/>
            <w:vAlign w:val="center"/>
          </w:tcPr>
          <w:p w14:paraId="23A3100F" w14:textId="77777777" w:rsidR="00DD5328" w:rsidRDefault="00DD5328" w:rsidP="00726564">
            <w:pPr>
              <w:jc w:val="center"/>
            </w:pPr>
            <w:r>
              <w:rPr>
                <w:rFonts w:hint="eastAsia"/>
              </w:rPr>
              <w:t>0.7166</w:t>
            </w:r>
          </w:p>
        </w:tc>
        <w:tc>
          <w:tcPr>
            <w:tcW w:w="1028" w:type="dxa"/>
            <w:shd w:val="clear" w:color="auto" w:fill="auto"/>
            <w:vAlign w:val="center"/>
          </w:tcPr>
          <w:p w14:paraId="41ABE35E" w14:textId="77777777" w:rsidR="00DD5328" w:rsidRDefault="00DD5328" w:rsidP="00726564">
            <w:pPr>
              <w:jc w:val="center"/>
            </w:pPr>
            <w:r>
              <w:rPr>
                <w:rFonts w:hint="eastAsia"/>
              </w:rPr>
              <w:t>0.9476</w:t>
            </w:r>
          </w:p>
        </w:tc>
      </w:tr>
      <w:tr w:rsidR="0025115A" w14:paraId="50148470" w14:textId="77777777" w:rsidTr="00726564">
        <w:tc>
          <w:tcPr>
            <w:tcW w:w="1014" w:type="dxa"/>
            <w:vMerge/>
            <w:shd w:val="clear" w:color="auto" w:fill="auto"/>
            <w:vAlign w:val="center"/>
          </w:tcPr>
          <w:p w14:paraId="4985AC9D" w14:textId="77777777" w:rsidR="0025115A" w:rsidRPr="00726564" w:rsidRDefault="0025115A" w:rsidP="00726564">
            <w:pPr>
              <w:rPr>
                <w:sz w:val="16"/>
              </w:rPr>
            </w:pPr>
          </w:p>
        </w:tc>
        <w:tc>
          <w:tcPr>
            <w:tcW w:w="650" w:type="dxa"/>
            <w:shd w:val="clear" w:color="auto" w:fill="auto"/>
            <w:vAlign w:val="center"/>
          </w:tcPr>
          <w:p w14:paraId="283BDA2E" w14:textId="77777777" w:rsidR="0025115A" w:rsidRPr="00726564" w:rsidRDefault="0025115A" w:rsidP="00726564">
            <w:pPr>
              <w:rPr>
                <w:sz w:val="20"/>
              </w:rPr>
            </w:pPr>
            <w:r w:rsidRPr="00726564">
              <w:rPr>
                <w:sz w:val="20"/>
              </w:rPr>
              <w:t>rb</w:t>
            </w:r>
          </w:p>
        </w:tc>
        <w:tc>
          <w:tcPr>
            <w:tcW w:w="1118" w:type="dxa"/>
            <w:shd w:val="clear" w:color="auto" w:fill="auto"/>
            <w:vAlign w:val="center"/>
          </w:tcPr>
          <w:p w14:paraId="1B2DD3B5" w14:textId="77777777" w:rsidR="0025115A" w:rsidRDefault="00DD5328" w:rsidP="00726564">
            <w:pPr>
              <w:jc w:val="center"/>
            </w:pPr>
            <w:r>
              <w:rPr>
                <w:rFonts w:hint="eastAsia"/>
              </w:rPr>
              <w:t>0.6882</w:t>
            </w:r>
          </w:p>
        </w:tc>
        <w:tc>
          <w:tcPr>
            <w:tcW w:w="1118" w:type="dxa"/>
            <w:shd w:val="clear" w:color="auto" w:fill="auto"/>
            <w:vAlign w:val="center"/>
          </w:tcPr>
          <w:p w14:paraId="481F74AF" w14:textId="77777777" w:rsidR="0025115A" w:rsidRDefault="00DD5328" w:rsidP="00726564">
            <w:pPr>
              <w:jc w:val="center"/>
            </w:pPr>
            <w:r>
              <w:rPr>
                <w:rFonts w:hint="eastAsia"/>
              </w:rPr>
              <w:t>0.8859</w:t>
            </w:r>
          </w:p>
        </w:tc>
        <w:tc>
          <w:tcPr>
            <w:tcW w:w="1345" w:type="dxa"/>
            <w:shd w:val="clear" w:color="auto" w:fill="auto"/>
            <w:vAlign w:val="center"/>
          </w:tcPr>
          <w:p w14:paraId="79CC44AC" w14:textId="77777777" w:rsidR="0025115A" w:rsidRDefault="00DD5328" w:rsidP="00726564">
            <w:pPr>
              <w:jc w:val="center"/>
            </w:pPr>
            <w:r>
              <w:rPr>
                <w:rFonts w:hint="eastAsia"/>
              </w:rPr>
              <w:t>0.6894</w:t>
            </w:r>
          </w:p>
        </w:tc>
        <w:tc>
          <w:tcPr>
            <w:tcW w:w="1163" w:type="dxa"/>
            <w:shd w:val="clear" w:color="auto" w:fill="auto"/>
            <w:vAlign w:val="center"/>
          </w:tcPr>
          <w:p w14:paraId="2C73784A" w14:textId="77777777" w:rsidR="0025115A" w:rsidRDefault="00DD5328" w:rsidP="00726564">
            <w:pPr>
              <w:jc w:val="center"/>
            </w:pPr>
            <w:r>
              <w:rPr>
                <w:rFonts w:hint="eastAsia"/>
              </w:rPr>
              <w:t>0.8780</w:t>
            </w:r>
          </w:p>
        </w:tc>
        <w:tc>
          <w:tcPr>
            <w:tcW w:w="876" w:type="dxa"/>
            <w:shd w:val="clear" w:color="auto" w:fill="auto"/>
            <w:vAlign w:val="center"/>
          </w:tcPr>
          <w:p w14:paraId="64DA87D2" w14:textId="77777777" w:rsidR="0025115A" w:rsidRDefault="00DD5328" w:rsidP="00726564">
            <w:pPr>
              <w:jc w:val="center"/>
            </w:pPr>
            <w:r>
              <w:rPr>
                <w:rFonts w:hint="eastAsia"/>
              </w:rPr>
              <w:t>0.6510</w:t>
            </w:r>
          </w:p>
        </w:tc>
        <w:tc>
          <w:tcPr>
            <w:tcW w:w="1028" w:type="dxa"/>
            <w:shd w:val="clear" w:color="auto" w:fill="auto"/>
            <w:vAlign w:val="center"/>
          </w:tcPr>
          <w:p w14:paraId="2E99746F" w14:textId="77777777" w:rsidR="0025115A" w:rsidRDefault="00DD5328" w:rsidP="00726564">
            <w:pPr>
              <w:jc w:val="center"/>
            </w:pPr>
            <w:r>
              <w:rPr>
                <w:rFonts w:hint="eastAsia"/>
              </w:rPr>
              <w:t>0.8398</w:t>
            </w:r>
          </w:p>
        </w:tc>
      </w:tr>
      <w:tr w:rsidR="0025115A" w14:paraId="0EE9F149" w14:textId="77777777" w:rsidTr="00726564">
        <w:tc>
          <w:tcPr>
            <w:tcW w:w="1014" w:type="dxa"/>
            <w:shd w:val="clear" w:color="auto" w:fill="auto"/>
            <w:vAlign w:val="center"/>
          </w:tcPr>
          <w:p w14:paraId="3E29ACC8" w14:textId="77777777" w:rsidR="0025115A" w:rsidRPr="00726564" w:rsidRDefault="0025115A" w:rsidP="00726564">
            <w:pPr>
              <w:rPr>
                <w:sz w:val="16"/>
              </w:rPr>
            </w:pPr>
            <w:r w:rsidRPr="00726564">
              <w:rPr>
                <w:rFonts w:hint="eastAsia"/>
                <w:sz w:val="16"/>
              </w:rPr>
              <w:t>ML-10M</w:t>
            </w:r>
          </w:p>
        </w:tc>
        <w:tc>
          <w:tcPr>
            <w:tcW w:w="650" w:type="dxa"/>
            <w:shd w:val="clear" w:color="auto" w:fill="auto"/>
            <w:vAlign w:val="center"/>
          </w:tcPr>
          <w:p w14:paraId="5FD6444E" w14:textId="77777777" w:rsidR="0025115A" w:rsidRPr="00726564" w:rsidRDefault="0025115A" w:rsidP="00726564">
            <w:pPr>
              <w:rPr>
                <w:sz w:val="20"/>
              </w:rPr>
            </w:pPr>
            <w:r w:rsidRPr="00726564">
              <w:rPr>
                <w:rFonts w:hint="eastAsia"/>
                <w:sz w:val="20"/>
              </w:rPr>
              <w:t>rb</w:t>
            </w:r>
          </w:p>
        </w:tc>
        <w:tc>
          <w:tcPr>
            <w:tcW w:w="1118" w:type="dxa"/>
            <w:shd w:val="clear" w:color="auto" w:fill="auto"/>
            <w:vAlign w:val="center"/>
          </w:tcPr>
          <w:p w14:paraId="3A074166" w14:textId="77777777" w:rsidR="0025115A" w:rsidRDefault="00DD5328" w:rsidP="00726564">
            <w:pPr>
              <w:jc w:val="center"/>
            </w:pPr>
            <w:r>
              <w:rPr>
                <w:rFonts w:hint="eastAsia"/>
              </w:rPr>
              <w:t>0.6491</w:t>
            </w:r>
          </w:p>
        </w:tc>
        <w:tc>
          <w:tcPr>
            <w:tcW w:w="1118" w:type="dxa"/>
            <w:shd w:val="clear" w:color="auto" w:fill="auto"/>
            <w:vAlign w:val="center"/>
          </w:tcPr>
          <w:p w14:paraId="4364B075" w14:textId="77777777" w:rsidR="0025115A" w:rsidRDefault="00DD5328" w:rsidP="00726564">
            <w:pPr>
              <w:jc w:val="center"/>
            </w:pPr>
            <w:r>
              <w:rPr>
                <w:rFonts w:hint="eastAsia"/>
              </w:rPr>
              <w:t>0.8409</w:t>
            </w:r>
          </w:p>
        </w:tc>
        <w:tc>
          <w:tcPr>
            <w:tcW w:w="1345" w:type="dxa"/>
            <w:shd w:val="clear" w:color="auto" w:fill="auto"/>
            <w:vAlign w:val="center"/>
          </w:tcPr>
          <w:p w14:paraId="08D26082" w14:textId="77777777" w:rsidR="0025115A" w:rsidRDefault="00DD5328" w:rsidP="00726564">
            <w:pPr>
              <w:jc w:val="center"/>
            </w:pPr>
            <w:r>
              <w:rPr>
                <w:rFonts w:hint="eastAsia"/>
              </w:rPr>
              <w:t>0.6479</w:t>
            </w:r>
          </w:p>
        </w:tc>
        <w:tc>
          <w:tcPr>
            <w:tcW w:w="1163" w:type="dxa"/>
            <w:shd w:val="clear" w:color="auto" w:fill="auto"/>
            <w:vAlign w:val="center"/>
          </w:tcPr>
          <w:p w14:paraId="09CD1334" w14:textId="77777777" w:rsidR="0025115A" w:rsidRDefault="00DD5328" w:rsidP="00726564">
            <w:pPr>
              <w:jc w:val="center"/>
            </w:pPr>
            <w:r>
              <w:rPr>
                <w:rFonts w:hint="eastAsia"/>
              </w:rPr>
              <w:t>0.8382</w:t>
            </w:r>
          </w:p>
        </w:tc>
        <w:tc>
          <w:tcPr>
            <w:tcW w:w="876" w:type="dxa"/>
            <w:shd w:val="clear" w:color="auto" w:fill="auto"/>
            <w:vAlign w:val="center"/>
          </w:tcPr>
          <w:p w14:paraId="1B66594E" w14:textId="77777777" w:rsidR="0025115A" w:rsidRDefault="00DD5328" w:rsidP="00726564">
            <w:pPr>
              <w:jc w:val="center"/>
            </w:pPr>
            <w:r>
              <w:rPr>
                <w:rFonts w:hint="eastAsia"/>
              </w:rPr>
              <w:t>0.6510</w:t>
            </w:r>
          </w:p>
        </w:tc>
        <w:tc>
          <w:tcPr>
            <w:tcW w:w="1028" w:type="dxa"/>
            <w:shd w:val="clear" w:color="auto" w:fill="auto"/>
            <w:vAlign w:val="center"/>
          </w:tcPr>
          <w:p w14:paraId="407CCDA4" w14:textId="77777777" w:rsidR="0025115A" w:rsidRDefault="00DD5328" w:rsidP="00726564">
            <w:pPr>
              <w:jc w:val="center"/>
            </w:pPr>
            <w:r>
              <w:rPr>
                <w:rFonts w:hint="eastAsia"/>
              </w:rPr>
              <w:t>0.8386</w:t>
            </w:r>
          </w:p>
        </w:tc>
      </w:tr>
      <w:tr w:rsidR="0025115A" w14:paraId="307B2FDC" w14:textId="77777777" w:rsidTr="00726564">
        <w:tc>
          <w:tcPr>
            <w:tcW w:w="1014" w:type="dxa"/>
            <w:shd w:val="clear" w:color="auto" w:fill="auto"/>
            <w:vAlign w:val="center"/>
          </w:tcPr>
          <w:p w14:paraId="3FDA35CB" w14:textId="77777777" w:rsidR="0025115A" w:rsidRPr="00726564" w:rsidRDefault="0025115A" w:rsidP="00726564">
            <w:pPr>
              <w:rPr>
                <w:sz w:val="16"/>
              </w:rPr>
            </w:pPr>
            <w:r w:rsidRPr="00726564">
              <w:rPr>
                <w:rFonts w:hint="eastAsia"/>
                <w:sz w:val="16"/>
              </w:rPr>
              <w:t>NF-Sub</w:t>
            </w:r>
            <w:r w:rsidRPr="00726564">
              <w:rPr>
                <w:sz w:val="16"/>
              </w:rPr>
              <w:t>set</w:t>
            </w:r>
          </w:p>
        </w:tc>
        <w:tc>
          <w:tcPr>
            <w:tcW w:w="650" w:type="dxa"/>
            <w:shd w:val="clear" w:color="auto" w:fill="auto"/>
            <w:vAlign w:val="center"/>
          </w:tcPr>
          <w:p w14:paraId="314E7008" w14:textId="77777777" w:rsidR="0025115A" w:rsidRPr="00726564" w:rsidRDefault="0025115A" w:rsidP="00726564">
            <w:pPr>
              <w:rPr>
                <w:sz w:val="20"/>
              </w:rPr>
            </w:pPr>
            <w:r w:rsidRPr="00726564">
              <w:rPr>
                <w:rFonts w:hint="eastAsia"/>
                <w:sz w:val="20"/>
              </w:rPr>
              <w:t>NA</w:t>
            </w:r>
          </w:p>
        </w:tc>
        <w:tc>
          <w:tcPr>
            <w:tcW w:w="1118" w:type="dxa"/>
            <w:shd w:val="clear" w:color="auto" w:fill="auto"/>
            <w:vAlign w:val="center"/>
          </w:tcPr>
          <w:p w14:paraId="292CC118" w14:textId="77777777" w:rsidR="0025115A" w:rsidRDefault="00DD5328" w:rsidP="00726564">
            <w:pPr>
              <w:jc w:val="center"/>
            </w:pPr>
            <w:r>
              <w:rPr>
                <w:rFonts w:hint="eastAsia"/>
              </w:rPr>
              <w:t>0.6500</w:t>
            </w:r>
          </w:p>
        </w:tc>
        <w:tc>
          <w:tcPr>
            <w:tcW w:w="1118" w:type="dxa"/>
            <w:shd w:val="clear" w:color="auto" w:fill="auto"/>
            <w:vAlign w:val="center"/>
          </w:tcPr>
          <w:p w14:paraId="34F8758F" w14:textId="77777777" w:rsidR="0025115A" w:rsidRDefault="00DD5328" w:rsidP="00726564">
            <w:pPr>
              <w:jc w:val="center"/>
            </w:pPr>
            <w:r>
              <w:rPr>
                <w:rFonts w:hint="eastAsia"/>
              </w:rPr>
              <w:t>0.8277</w:t>
            </w:r>
          </w:p>
        </w:tc>
        <w:tc>
          <w:tcPr>
            <w:tcW w:w="1345" w:type="dxa"/>
            <w:shd w:val="clear" w:color="auto" w:fill="auto"/>
            <w:vAlign w:val="center"/>
          </w:tcPr>
          <w:p w14:paraId="3AC2BF7F" w14:textId="77777777" w:rsidR="0025115A" w:rsidRDefault="00DD5328" w:rsidP="00726564">
            <w:pPr>
              <w:jc w:val="center"/>
            </w:pPr>
            <w:r>
              <w:rPr>
                <w:rFonts w:hint="eastAsia"/>
              </w:rPr>
              <w:t>0.6459</w:t>
            </w:r>
          </w:p>
        </w:tc>
        <w:tc>
          <w:tcPr>
            <w:tcW w:w="1163" w:type="dxa"/>
            <w:shd w:val="clear" w:color="auto" w:fill="auto"/>
            <w:vAlign w:val="center"/>
          </w:tcPr>
          <w:p w14:paraId="5C394F17" w14:textId="77777777" w:rsidR="0025115A" w:rsidRDefault="00DD5328" w:rsidP="00726564">
            <w:pPr>
              <w:jc w:val="center"/>
            </w:pPr>
            <w:r>
              <w:rPr>
                <w:rFonts w:hint="eastAsia"/>
              </w:rPr>
              <w:t>0.8257</w:t>
            </w:r>
          </w:p>
        </w:tc>
        <w:tc>
          <w:tcPr>
            <w:tcW w:w="876" w:type="dxa"/>
            <w:shd w:val="clear" w:color="auto" w:fill="auto"/>
            <w:vAlign w:val="center"/>
          </w:tcPr>
          <w:p w14:paraId="1D9C0B09" w14:textId="77777777" w:rsidR="0025115A" w:rsidRDefault="00DD5328" w:rsidP="00726564">
            <w:pPr>
              <w:jc w:val="center"/>
            </w:pPr>
            <w:r>
              <w:rPr>
                <w:rFonts w:hint="eastAsia"/>
              </w:rPr>
              <w:t>0.6485</w:t>
            </w:r>
          </w:p>
        </w:tc>
        <w:tc>
          <w:tcPr>
            <w:tcW w:w="1028" w:type="dxa"/>
            <w:shd w:val="clear" w:color="auto" w:fill="auto"/>
            <w:vAlign w:val="center"/>
          </w:tcPr>
          <w:p w14:paraId="06601E68" w14:textId="77777777" w:rsidR="0025115A" w:rsidRDefault="00DD5328" w:rsidP="00726564">
            <w:pPr>
              <w:jc w:val="center"/>
            </w:pPr>
            <w:r>
              <w:rPr>
                <w:rFonts w:hint="eastAsia"/>
              </w:rPr>
              <w:t>0.8265</w:t>
            </w:r>
          </w:p>
        </w:tc>
      </w:tr>
    </w:tbl>
    <w:p w14:paraId="00E7C79E" w14:textId="77777777" w:rsidR="00755CDC" w:rsidRDefault="00755CDC" w:rsidP="00F62168"/>
    <w:p w14:paraId="56E1B0D2" w14:textId="6FE38641" w:rsidR="007344C2" w:rsidRDefault="00755CDC" w:rsidP="00194F35">
      <w:pPr>
        <w:spacing w:line="400" w:lineRule="exact"/>
        <w:ind w:firstLine="482"/>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w:t>
      </w:r>
      <w:r w:rsidR="00CF05B2">
        <w:rPr>
          <w:rFonts w:hint="eastAsia"/>
        </w:rPr>
        <w:t>在一个时期结束后</w:t>
      </w:r>
      <w:r w:rsidRPr="00755CDC">
        <w:rPr>
          <w:rFonts w:hint="eastAsia"/>
        </w:rPr>
        <w:t>，每个机器将其更新的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2B493984" w14:textId="77777777" w:rsidR="00ED7AB9" w:rsidRDefault="00B91DB1">
      <w:pPr>
        <w:pStyle w:val="2"/>
      </w:pPr>
      <w:bookmarkStart w:id="57" w:name="_Toc493570310"/>
      <w:r w:rsidRPr="008A3F26">
        <w:rPr>
          <w:rFonts w:hint="eastAsia"/>
        </w:rPr>
        <w:t>4.</w:t>
      </w:r>
      <w:r w:rsidRPr="008A3F26">
        <w:t>4</w:t>
      </w:r>
      <w:r w:rsidR="00C76EC9" w:rsidRPr="008A3F26">
        <w:rPr>
          <w:rFonts w:hint="eastAsia"/>
        </w:rPr>
        <w:t xml:space="preserve"> </w:t>
      </w:r>
      <w:r w:rsidR="00C76EC9" w:rsidRPr="008A3F26">
        <w:rPr>
          <w:rFonts w:hint="eastAsia"/>
        </w:rPr>
        <w:t>关于算法冷启动问题的研究</w:t>
      </w:r>
      <w:bookmarkEnd w:id="57"/>
    </w:p>
    <w:p w14:paraId="333037FF" w14:textId="77777777" w:rsidR="00ED7AB9" w:rsidRPr="00585FE3" w:rsidRDefault="00B91DB1">
      <w:pPr>
        <w:pStyle w:val="3"/>
        <w:rPr>
          <w:lang w:val="en-US"/>
        </w:rPr>
      </w:pPr>
      <w:bookmarkStart w:id="58" w:name="_Toc493570311"/>
      <w:r w:rsidRPr="00585FE3">
        <w:rPr>
          <w:rFonts w:hint="eastAsia"/>
          <w:lang w:val="en-US"/>
        </w:rPr>
        <w:t>4.4</w:t>
      </w:r>
      <w:r w:rsidR="00C76EC9" w:rsidRPr="00585FE3">
        <w:rPr>
          <w:rFonts w:hint="eastAsia"/>
          <w:lang w:val="en-US"/>
        </w:rPr>
        <w:t xml:space="preserve">.1 </w:t>
      </w:r>
      <w:r w:rsidR="00FC492E" w:rsidRPr="00585FE3">
        <w:rPr>
          <w:rFonts w:hint="eastAsia"/>
          <w:lang w:val="en-US"/>
        </w:rPr>
        <w:t>冷启动</w:t>
      </w:r>
      <w:r w:rsidR="00C76EC9" w:rsidRPr="00585FE3">
        <w:rPr>
          <w:rFonts w:hint="eastAsia"/>
          <w:lang w:val="en-US"/>
        </w:rPr>
        <w:t>问题概述</w:t>
      </w:r>
      <w:bookmarkEnd w:id="58"/>
    </w:p>
    <w:p w14:paraId="5BE11092" w14:textId="27F1FF33" w:rsidR="00ED7AB9" w:rsidRPr="004C7936" w:rsidRDefault="00C76EC9" w:rsidP="00547553">
      <w:pPr>
        <w:spacing w:line="400" w:lineRule="exact"/>
        <w:ind w:firstLine="482"/>
      </w:pPr>
      <w:r w:rsidRPr="004C7936">
        <w:rPr>
          <w:rFonts w:hint="eastAsia"/>
        </w:rPr>
        <w:t>推荐系统的冷启动问题</w:t>
      </w:r>
      <w:r w:rsidR="00DA7602" w:rsidRPr="003976F8">
        <w:rPr>
          <w:rFonts w:hint="eastAsia"/>
          <w:vertAlign w:val="superscript"/>
        </w:rPr>
        <w:t>[31</w:t>
      </w:r>
      <w:r w:rsidR="00D312F4" w:rsidRPr="003976F8">
        <w:rPr>
          <w:rFonts w:hint="eastAsia"/>
          <w:vertAlign w:val="superscript"/>
        </w:rPr>
        <w:t>]</w:t>
      </w:r>
      <w:r w:rsidRPr="004C7936">
        <w:rPr>
          <w:rFonts w:hint="eastAsia"/>
        </w:rPr>
        <w:t>主要包括新项目冷启动和新用户冷启动两个方面。而对于新用户的冷启动问题一般可以通过利用用户在其他地方已</w:t>
      </w:r>
      <w:r w:rsidR="004D4D37" w:rsidRPr="004C7936">
        <w:rPr>
          <w:rFonts w:hint="eastAsia"/>
        </w:rPr>
        <w:t>经沉淀的数据和用户兴趣偏好进行冷启动或者制造选项生成粗粒度的推荐</w:t>
      </w:r>
      <w:r w:rsidRPr="004C7936">
        <w:rPr>
          <w:rFonts w:hint="eastAsia"/>
        </w:rPr>
        <w:t>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w:t>
      </w:r>
      <w:r w:rsidR="004D4D37" w:rsidRPr="009433A5">
        <w:rPr>
          <w:rFonts w:hint="eastAsia"/>
          <w:vertAlign w:val="superscript"/>
        </w:rPr>
        <w:t>[32</w:t>
      </w:r>
      <w:r w:rsidR="007E74A4" w:rsidRPr="009433A5">
        <w:rPr>
          <w:rFonts w:hint="eastAsia"/>
          <w:vertAlign w:val="superscript"/>
        </w:rPr>
        <w:t>]</w:t>
      </w:r>
      <w:r w:rsidRPr="004C7936">
        <w:rPr>
          <w:rFonts w:hint="eastAsia"/>
        </w:rPr>
        <w:t>对项目的标注信息等较为全面的考虑影响推荐系统的诸多因素。实验证明该方式，在解决推荐系统在新项目的冷启动的问题上是较为有效的。</w:t>
      </w:r>
    </w:p>
    <w:p w14:paraId="64459032" w14:textId="77777777" w:rsidR="00ED7AB9" w:rsidRPr="00585FE3" w:rsidRDefault="00B91DB1">
      <w:pPr>
        <w:pStyle w:val="3"/>
        <w:rPr>
          <w:lang w:val="en-US"/>
        </w:rPr>
      </w:pPr>
      <w:bookmarkStart w:id="59" w:name="_Toc493570312"/>
      <w:r w:rsidRPr="00585FE3">
        <w:rPr>
          <w:rFonts w:hint="eastAsia"/>
          <w:lang w:val="en-US"/>
        </w:rPr>
        <w:lastRenderedPageBreak/>
        <w:t>4.4</w:t>
      </w:r>
      <w:r w:rsidR="00C76EC9" w:rsidRPr="00585FE3">
        <w:rPr>
          <w:rFonts w:hint="eastAsia"/>
          <w:lang w:val="en-US"/>
        </w:rPr>
        <w:t xml:space="preserve">.2 </w:t>
      </w:r>
      <w:r w:rsidR="00A209E1" w:rsidRPr="00585FE3">
        <w:rPr>
          <w:rFonts w:hint="eastAsia"/>
          <w:lang w:val="en-US"/>
        </w:rPr>
        <w:t>一种解决项目冷启动问题的推荐算法</w:t>
      </w:r>
      <w:bookmarkEnd w:id="59"/>
    </w:p>
    <w:p w14:paraId="5BB9C23A" w14:textId="3F9F71B2" w:rsidR="00ED7AB9" w:rsidRPr="004C7936" w:rsidRDefault="00C76EC9" w:rsidP="00547553">
      <w:pPr>
        <w:spacing w:line="400" w:lineRule="exact"/>
        <w:ind w:firstLine="482"/>
      </w:pPr>
      <w:r w:rsidRPr="004C7936">
        <w:rPr>
          <w:rFonts w:hint="eastAsia"/>
        </w:rPr>
        <w:t>现实生活</w:t>
      </w:r>
      <w:r w:rsidR="007F0F3F" w:rsidRPr="004C7936">
        <w:rPr>
          <w:rFonts w:hint="eastAsia"/>
        </w:rPr>
        <w:t>中，有些用户喜欢去关注并评价新事物，我们定义这类用户为活跃用户，</w:t>
      </w:r>
      <w:r w:rsidRPr="004C7936">
        <w:rPr>
          <w:rFonts w:hint="eastAsia"/>
        </w:rPr>
        <w:t>而有的用户可能比较喜欢去关注已经被很多用户评价过的事物，我们定义这类用户为消极用户。对于</w:t>
      </w:r>
      <w:r w:rsidR="007F0F3F" w:rsidRPr="004C7936">
        <w:rPr>
          <w:rFonts w:hint="eastAsia"/>
        </w:rPr>
        <w:t>积极用户来说，他们评价项目的时间与项目发布的时间间隔一般都很短，</w:t>
      </w:r>
      <w:r w:rsidRPr="004C7936">
        <w:rPr>
          <w:rFonts w:hint="eastAsia"/>
        </w:rPr>
        <w:t>而消极用户则恰恰相反。在推荐系统应用的过程中，这两类用户是普遍存在的，因此在推荐的过程中我们往往会优先将新项目推荐给积极用户。根据这种思想将时间信息加入到推荐算法中，以此来解决冷启动问题</w:t>
      </w:r>
      <w:r w:rsidR="004D4D37" w:rsidRPr="009433A5">
        <w:rPr>
          <w:rFonts w:hint="eastAsia"/>
          <w:vertAlign w:val="superscript"/>
        </w:rPr>
        <w:t>[33</w:t>
      </w:r>
      <w:r w:rsidR="00B319B6" w:rsidRPr="009433A5">
        <w:rPr>
          <w:rFonts w:hint="eastAsia"/>
          <w:vertAlign w:val="superscript"/>
        </w:rPr>
        <w:t>]</w:t>
      </w:r>
      <w:r w:rsidRPr="004C7936">
        <w:rPr>
          <w:rFonts w:hint="eastAsia"/>
        </w:rPr>
        <w:t>。</w:t>
      </w:r>
    </w:p>
    <w:p w14:paraId="005D12C6" w14:textId="77777777" w:rsidR="00ED7AB9" w:rsidRPr="004C7936" w:rsidRDefault="00C76EC9" w:rsidP="00547553">
      <w:pPr>
        <w:spacing w:line="400" w:lineRule="exact"/>
        <w:ind w:firstLine="482"/>
      </w:pPr>
      <w:r w:rsidRPr="004C7936">
        <w:rPr>
          <w:rFonts w:hint="eastAsia"/>
        </w:rPr>
        <w:t>为了描述时间信息对推荐算法的影响，首先定义用户时间权重如下：用户项目总数与用户所有评价项目的时间与项目发布时间的差值的总和。</w:t>
      </w:r>
    </w:p>
    <w:p w14:paraId="0DA5F865" w14:textId="0307CADC" w:rsidR="00ED7AB9" w:rsidRPr="004C7936" w:rsidRDefault="00C76EC9" w:rsidP="00547553">
      <w:pPr>
        <w:spacing w:line="400" w:lineRule="exact"/>
        <w:ind w:firstLine="482"/>
      </w:pPr>
      <w:r w:rsidRPr="004C7936">
        <w:rPr>
          <w:rFonts w:hint="eastAsia"/>
        </w:rPr>
        <w:t>其中</w:t>
      </w:r>
      <w:r w:rsidRPr="004C7936">
        <w:rPr>
          <w:rFonts w:hint="eastAsia"/>
        </w:rPr>
        <w:t>sum</w:t>
      </w:r>
      <w:r w:rsidRPr="004C7936">
        <w:rPr>
          <w:rFonts w:hint="eastAsia"/>
        </w:rPr>
        <w:t>表示用户评价过的项目总数；</w:t>
      </w:r>
      <w:r w:rsidR="00C97E20">
        <w:rPr>
          <w:rFonts w:hint="eastAsia"/>
          <w:lang w:val="en-GB"/>
        </w:rPr>
        <w:t>time</w:t>
      </w:r>
      <w:r w:rsidR="00C97E20">
        <w:rPr>
          <w:rFonts w:hint="eastAsia"/>
          <w:vertAlign w:val="subscript"/>
          <w:lang w:val="en-GB"/>
        </w:rPr>
        <w:t>ui</w:t>
      </w:r>
      <w:r w:rsidR="00C97E20">
        <w:rPr>
          <w:rFonts w:hint="eastAsia"/>
          <w:lang w:val="en-GB"/>
        </w:rPr>
        <w:t xml:space="preserve"> </w:t>
      </w:r>
      <w:r w:rsidR="00C97E20">
        <w:rPr>
          <w:rFonts w:hint="eastAsia"/>
          <w:lang w:val="en-GB"/>
        </w:rPr>
        <w:t>表示用户评价的第</w:t>
      </w:r>
      <w:r w:rsidR="00C97E20">
        <w:rPr>
          <w:rFonts w:hint="eastAsia"/>
          <w:lang w:val="en-GB"/>
        </w:rPr>
        <w:t>i</w:t>
      </w:r>
      <w:r w:rsidR="00C97E20">
        <w:rPr>
          <w:rFonts w:hint="eastAsia"/>
          <w:lang w:val="en-GB"/>
        </w:rPr>
        <w:t>个项目的时间，</w:t>
      </w:r>
      <w:r w:rsidR="00C97E20">
        <w:rPr>
          <w:rFonts w:hint="eastAsia"/>
          <w:lang w:val="en-GB"/>
        </w:rPr>
        <w:t>data</w:t>
      </w:r>
      <w:r w:rsidR="00C97E20">
        <w:rPr>
          <w:rFonts w:hint="eastAsia"/>
          <w:vertAlign w:val="subscript"/>
          <w:lang w:val="en-GB"/>
        </w:rPr>
        <w:t>i</w:t>
      </w:r>
      <w:r w:rsidR="00C97E20">
        <w:rPr>
          <w:rFonts w:hint="eastAsia"/>
          <w:lang w:val="en-GB"/>
        </w:rPr>
        <w:t xml:space="preserve"> </w:t>
      </w:r>
      <w:r w:rsidR="00C97E20">
        <w:rPr>
          <w:rFonts w:hint="eastAsia"/>
          <w:lang w:val="en-GB"/>
        </w:rPr>
        <w:t>表示项目</w:t>
      </w:r>
      <w:r w:rsidR="00C97E20">
        <w:rPr>
          <w:rFonts w:hint="eastAsia"/>
          <w:lang w:val="en-GB"/>
        </w:rPr>
        <w:t>i</w:t>
      </w:r>
      <w:r w:rsidR="00C97E20">
        <w:rPr>
          <w:rFonts w:hint="eastAsia"/>
          <w:lang w:val="en-GB"/>
        </w:rPr>
        <w:t>发布的时间。则用户</w:t>
      </w:r>
      <w:r w:rsidR="00C97E20">
        <w:rPr>
          <w:rFonts w:hint="eastAsia"/>
          <w:lang w:val="en-GB"/>
        </w:rPr>
        <w:t>u</w:t>
      </w:r>
      <w:r w:rsidR="00C97E20">
        <w:rPr>
          <w:rFonts w:hint="eastAsia"/>
          <w:lang w:val="en-GB"/>
        </w:rPr>
        <w:t>的时间权重</w:t>
      </w:r>
      <w:r w:rsidR="00C97E20">
        <w:rPr>
          <w:rFonts w:hint="eastAsia"/>
          <w:lang w:val="en-GB"/>
        </w:rPr>
        <w:t>W</w:t>
      </w:r>
      <w:r w:rsidR="00C97E20">
        <w:rPr>
          <w:rFonts w:hint="eastAsia"/>
          <w:vertAlign w:val="subscript"/>
          <w:lang w:val="en-GB"/>
        </w:rPr>
        <w:t>u</w:t>
      </w:r>
      <w:r w:rsidR="00C97E20">
        <w:rPr>
          <w:rFonts w:hint="eastAsia"/>
          <w:lang w:val="en-GB"/>
        </w:rPr>
        <w:t xml:space="preserve"> </w:t>
      </w:r>
      <w:r w:rsidR="00C97E20">
        <w:rPr>
          <w:rFonts w:hint="eastAsia"/>
          <w:lang w:val="en-GB"/>
        </w:rPr>
        <w:t>计算公式如</w:t>
      </w:r>
      <w:r w:rsidRPr="004C7936">
        <w:rPr>
          <w:rFonts w:hint="eastAsia"/>
        </w:rPr>
        <w:t>下：</w:t>
      </w:r>
    </w:p>
    <w:p w14:paraId="3336F297" w14:textId="77777777" w:rsidR="00ED7AB9" w:rsidRPr="00B25374" w:rsidRDefault="00B74884" w:rsidP="00B25374">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5E056007" w14:textId="6BB9D6A6" w:rsidR="00ED7AB9" w:rsidRPr="004C7936" w:rsidRDefault="00C76EC9" w:rsidP="004C7936">
      <w:pPr>
        <w:spacing w:line="400" w:lineRule="exact"/>
        <w:ind w:firstLine="482"/>
      </w:pPr>
      <w:r w:rsidRPr="004C7936">
        <w:rPr>
          <w:rFonts w:hint="eastAsia"/>
        </w:rPr>
        <w:t>由此可知，</w:t>
      </w:r>
      <w:r w:rsidR="00C97E20">
        <w:rPr>
          <w:rFonts w:ascii="Times" w:hAnsi="Times" w:cs="Times" w:hint="eastAsia"/>
          <w:color w:val="000000"/>
          <w:lang w:val="en-GB"/>
        </w:rPr>
        <w:t>time</w:t>
      </w:r>
      <w:r w:rsidR="00C97E20">
        <w:rPr>
          <w:rFonts w:ascii="Times" w:hAnsi="Times" w:cs="Times" w:hint="eastAsia"/>
          <w:color w:val="000000"/>
          <w:vertAlign w:val="subscript"/>
          <w:lang w:val="en-GB"/>
        </w:rPr>
        <w:t>ui</w:t>
      </w:r>
      <w:r w:rsidR="00C97E20">
        <w:rPr>
          <w:rFonts w:ascii="Times" w:hAnsi="Times" w:cs="Times" w:hint="eastAsia"/>
          <w:color w:val="000000"/>
          <w:lang w:val="en-GB"/>
        </w:rPr>
        <w:t xml:space="preserve"> - data</w:t>
      </w:r>
      <w:r w:rsidR="00C97E20">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14:paraId="0F41E269" w14:textId="28785025" w:rsidR="00ED7AB9" w:rsidRPr="004C7936" w:rsidRDefault="00C76EC9" w:rsidP="004C7936">
      <w:pPr>
        <w:spacing w:line="400" w:lineRule="exact"/>
        <w:ind w:firstLine="482"/>
      </w:pPr>
      <w:r w:rsidRPr="004C7936">
        <w:rPr>
          <w:rFonts w:hint="eastAsia"/>
        </w:rPr>
        <w:t>与实际项目为例，用户评价时间表如下：</w:t>
      </w:r>
    </w:p>
    <w:p w14:paraId="6D977EE7" w14:textId="77777777" w:rsidR="00ED7AB9" w:rsidRDefault="00E34A46" w:rsidP="00F62168">
      <w:pPr>
        <w:spacing w:before="120" w:after="120"/>
        <w:ind w:rightChars="200" w:right="480"/>
        <w:jc w:val="center"/>
        <w:rPr>
          <w:sz w:val="22"/>
          <w:szCs w:val="22"/>
        </w:rPr>
      </w:pPr>
      <w:r>
        <w:rPr>
          <w:rFonts w:hint="eastAsia"/>
          <w:sz w:val="22"/>
          <w:szCs w:val="22"/>
        </w:rPr>
        <w:t>表</w:t>
      </w:r>
      <w:r>
        <w:rPr>
          <w:rFonts w:hint="eastAsia"/>
          <w:sz w:val="22"/>
          <w:szCs w:val="22"/>
        </w:rPr>
        <w:t>4-2</w:t>
      </w:r>
      <w:r w:rsidR="00552AFE">
        <w:rPr>
          <w:rFonts w:hint="eastAsia"/>
          <w:sz w:val="22"/>
          <w:szCs w:val="22"/>
        </w:rPr>
        <w:t xml:space="preserve"> </w:t>
      </w:r>
      <w:r w:rsidR="00C76EC9">
        <w:rPr>
          <w:rFonts w:hint="eastAsia"/>
          <w:sz w:val="22"/>
          <w:szCs w:val="22"/>
        </w:rPr>
        <w:t xml:space="preserve"> </w:t>
      </w:r>
      <w:r w:rsidR="00C76EC9">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16FBD188" w14:textId="77777777" w:rsidTr="00D24496">
        <w:trPr>
          <w:trHeight w:val="150"/>
          <w:jc w:val="center"/>
        </w:trPr>
        <w:tc>
          <w:tcPr>
            <w:tcW w:w="1060" w:type="dxa"/>
            <w:vMerge w:val="restart"/>
            <w:shd w:val="clear" w:color="auto" w:fill="auto"/>
          </w:tcPr>
          <w:p w14:paraId="67EC5CED" w14:textId="77777777" w:rsidR="00ED7AB9" w:rsidRPr="00726564" w:rsidRDefault="00C76EC9" w:rsidP="00726564">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14:paraId="71B5D76C" w14:textId="77777777" w:rsidR="00ED7AB9" w:rsidRPr="00726564" w:rsidRDefault="00C76EC9" w:rsidP="00726564">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14:paraId="68163694"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14:paraId="3738BEC8"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7AB9" w14:paraId="2C80991A" w14:textId="77777777" w:rsidTr="00D24496">
        <w:trPr>
          <w:trHeight w:val="73"/>
          <w:jc w:val="center"/>
        </w:trPr>
        <w:tc>
          <w:tcPr>
            <w:tcW w:w="1060" w:type="dxa"/>
            <w:vMerge/>
            <w:shd w:val="clear" w:color="auto" w:fill="auto"/>
          </w:tcPr>
          <w:p w14:paraId="55A1FDD6" w14:textId="77777777" w:rsidR="00ED7AB9" w:rsidRPr="00726564" w:rsidRDefault="00ED7AB9" w:rsidP="00726564">
            <w:pPr>
              <w:ind w:firstLine="420"/>
              <w:jc w:val="center"/>
              <w:rPr>
                <w:sz w:val="21"/>
                <w:szCs w:val="22"/>
              </w:rPr>
            </w:pPr>
          </w:p>
        </w:tc>
        <w:tc>
          <w:tcPr>
            <w:tcW w:w="1113" w:type="dxa"/>
            <w:tcBorders>
              <w:right w:val="nil"/>
            </w:tcBorders>
            <w:shd w:val="clear" w:color="auto" w:fill="auto"/>
          </w:tcPr>
          <w:p w14:paraId="4293D3C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14:paraId="3C2F8B39"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14:paraId="06FCEA1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2FAC5848"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14:paraId="01C38E4A"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46364EFA" w14:textId="77777777" w:rsidR="00ED7AB9" w:rsidRPr="00726564" w:rsidRDefault="00C76EC9" w:rsidP="00726564">
            <w:pPr>
              <w:ind w:firstLine="420"/>
              <w:jc w:val="center"/>
              <w:rPr>
                <w:sz w:val="21"/>
                <w:szCs w:val="22"/>
              </w:rPr>
            </w:pPr>
            <w:r w:rsidRPr="00726564">
              <w:rPr>
                <w:rFonts w:hint="eastAsia"/>
                <w:sz w:val="21"/>
                <w:szCs w:val="22"/>
              </w:rPr>
              <w:t>Date</w:t>
            </w:r>
          </w:p>
        </w:tc>
      </w:tr>
      <w:tr w:rsidR="00ED7AB9" w14:paraId="1342752A" w14:textId="77777777" w:rsidTr="00D24496">
        <w:trPr>
          <w:trHeight w:val="106"/>
          <w:jc w:val="center"/>
        </w:trPr>
        <w:tc>
          <w:tcPr>
            <w:tcW w:w="1060" w:type="dxa"/>
            <w:shd w:val="clear" w:color="auto" w:fill="auto"/>
          </w:tcPr>
          <w:p w14:paraId="5C7E417A" w14:textId="77777777" w:rsidR="00ED7AB9" w:rsidRPr="00726564" w:rsidRDefault="00C76EC9" w:rsidP="00726564">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14:paraId="72A2C6A6"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69ABCCA2" w14:textId="77777777" w:rsidR="00ED7AB9" w:rsidRPr="00726564" w:rsidRDefault="00C76EC9" w:rsidP="00726564">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14:paraId="7ED64647"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14:paraId="7D53136A"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771CD300"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7D78CD4" w14:textId="77777777" w:rsidR="00ED7AB9" w:rsidRPr="00726564" w:rsidRDefault="00C76EC9" w:rsidP="00726564">
            <w:pPr>
              <w:ind w:firstLine="420"/>
              <w:jc w:val="center"/>
              <w:rPr>
                <w:sz w:val="21"/>
                <w:szCs w:val="22"/>
              </w:rPr>
            </w:pPr>
            <w:r w:rsidRPr="00726564">
              <w:rPr>
                <w:rFonts w:hint="eastAsia"/>
                <w:sz w:val="21"/>
                <w:szCs w:val="22"/>
              </w:rPr>
              <w:t>2017</w:t>
            </w:r>
          </w:p>
        </w:tc>
      </w:tr>
      <w:tr w:rsidR="00ED7AB9" w14:paraId="58BE4451" w14:textId="77777777" w:rsidTr="00D24496">
        <w:trPr>
          <w:trHeight w:val="105"/>
          <w:jc w:val="center"/>
        </w:trPr>
        <w:tc>
          <w:tcPr>
            <w:tcW w:w="1060" w:type="dxa"/>
            <w:shd w:val="clear" w:color="auto" w:fill="auto"/>
          </w:tcPr>
          <w:p w14:paraId="77957F0E"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14:paraId="3D384222"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324DEA8B"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14:paraId="722BA851"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14:paraId="0FE512C1" w14:textId="77777777" w:rsidR="00ED7AB9" w:rsidRPr="00726564" w:rsidRDefault="00C76EC9" w:rsidP="00726564">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14:paraId="620D3C2B"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0CA3775" w14:textId="77777777" w:rsidR="00ED7AB9" w:rsidRPr="00726564" w:rsidRDefault="00C76EC9" w:rsidP="00726564">
            <w:pPr>
              <w:ind w:firstLine="420"/>
              <w:jc w:val="center"/>
              <w:rPr>
                <w:sz w:val="21"/>
                <w:szCs w:val="22"/>
              </w:rPr>
            </w:pPr>
            <w:r w:rsidRPr="00726564">
              <w:rPr>
                <w:rFonts w:hint="eastAsia"/>
                <w:sz w:val="21"/>
                <w:szCs w:val="22"/>
              </w:rPr>
              <w:t>2014</w:t>
            </w:r>
          </w:p>
        </w:tc>
      </w:tr>
      <w:tr w:rsidR="00ED7AB9" w14:paraId="2EE9E84B" w14:textId="77777777" w:rsidTr="00D24496">
        <w:trPr>
          <w:trHeight w:val="129"/>
          <w:jc w:val="center"/>
        </w:trPr>
        <w:tc>
          <w:tcPr>
            <w:tcW w:w="1060" w:type="dxa"/>
            <w:shd w:val="clear" w:color="auto" w:fill="auto"/>
          </w:tcPr>
          <w:p w14:paraId="164FB5D7"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14:paraId="0AFFA77D"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14:paraId="0CC92A99" w14:textId="77777777" w:rsidR="00ED7AB9" w:rsidRPr="00726564" w:rsidRDefault="00C76EC9" w:rsidP="00726564">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14:paraId="1C73EE4D"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689B4B9"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0BE6F241"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5E8614F" w14:textId="77777777" w:rsidR="00ED7AB9" w:rsidRPr="00726564" w:rsidRDefault="00C76EC9" w:rsidP="00726564">
            <w:pPr>
              <w:ind w:firstLine="420"/>
              <w:jc w:val="center"/>
              <w:rPr>
                <w:sz w:val="21"/>
                <w:szCs w:val="22"/>
              </w:rPr>
            </w:pPr>
            <w:r w:rsidRPr="00726564">
              <w:rPr>
                <w:rFonts w:hint="eastAsia"/>
                <w:sz w:val="21"/>
                <w:szCs w:val="22"/>
              </w:rPr>
              <w:t>2016</w:t>
            </w:r>
          </w:p>
        </w:tc>
      </w:tr>
    </w:tbl>
    <w:p w14:paraId="5E8161DB" w14:textId="0C16002C" w:rsidR="00ED7AB9" w:rsidRPr="004C7936" w:rsidRDefault="00C76EC9" w:rsidP="00AF40D0">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sidR="00C97E20">
        <w:rPr>
          <w:rFonts w:ascii="Times" w:hAnsi="Times" w:cs="Times" w:hint="eastAsia"/>
          <w:color w:val="000000"/>
          <w:lang w:val="en-GB"/>
        </w:rPr>
        <w:t>w</w:t>
      </w:r>
      <w:r w:rsidR="00C97E20">
        <w:rPr>
          <w:rFonts w:ascii="Times" w:hAnsi="Times" w:cs="Times" w:hint="eastAsia"/>
          <w:color w:val="000000"/>
          <w:vertAlign w:val="subscript"/>
          <w:lang w:val="en-GB"/>
        </w:rPr>
        <w:t>ui</w:t>
      </w:r>
      <w:r w:rsidRPr="004C7936">
        <w:rPr>
          <w:rFonts w:hint="eastAsia"/>
        </w:rPr>
        <w:t>即：</w:t>
      </w:r>
    </w:p>
    <w:p w14:paraId="2493FBE2" w14:textId="77777777" w:rsidR="00ED7AB9" w:rsidRPr="000623B2" w:rsidRDefault="00B74884" w:rsidP="004354F7">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5C32C11A" w14:textId="77777777" w:rsidR="00ED7AB9" w:rsidRDefault="00B74884">
      <w:pPr>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226DE89" w14:textId="77777777" w:rsidR="00ED7AB9" w:rsidRPr="00FE174B" w:rsidRDefault="00B74884" w:rsidP="00FE174B">
      <w:pPr>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4833EA50" w14:textId="5A051964" w:rsidR="00ED7AB9" w:rsidRPr="004C7936" w:rsidRDefault="00C76EC9" w:rsidP="004C7936">
      <w:pPr>
        <w:spacing w:line="400" w:lineRule="exact"/>
        <w:ind w:firstLine="482"/>
      </w:pPr>
      <w:r w:rsidRPr="004C7936">
        <w:rPr>
          <w:rFonts w:hint="eastAsia"/>
        </w:rPr>
        <w:t>根据如上计算可知，用户积极程度由大到小依次是</w:t>
      </w:r>
      <w:r w:rsidR="00C97E20">
        <w:rPr>
          <w:rFonts w:ascii="Times" w:hAnsi="Times" w:cs="Times" w:hint="eastAsia"/>
          <w:color w:val="000000"/>
          <w:lang w:val="en-GB"/>
        </w:rPr>
        <w:t>W</w:t>
      </w:r>
      <w:r w:rsidR="00C97E20">
        <w:rPr>
          <w:rFonts w:ascii="Times" w:hAnsi="Times" w:cs="Times" w:hint="eastAsia"/>
          <w:color w:val="000000"/>
          <w:vertAlign w:val="subscript"/>
          <w:lang w:val="en-GB"/>
        </w:rPr>
        <w:t>u1</w:t>
      </w:r>
      <w:r w:rsidR="00C97E20">
        <w:rPr>
          <w:rFonts w:ascii="Times" w:hAnsi="Times" w:cs="Times" w:hint="eastAsia"/>
          <w:color w:val="000000"/>
          <w:lang w:val="en-GB"/>
        </w:rPr>
        <w:t>&gt;W</w:t>
      </w:r>
      <w:r w:rsidR="00C97E20">
        <w:rPr>
          <w:rFonts w:ascii="Times" w:hAnsi="Times" w:cs="Times" w:hint="eastAsia"/>
          <w:color w:val="000000"/>
          <w:vertAlign w:val="subscript"/>
          <w:lang w:val="en-GB"/>
        </w:rPr>
        <w:t>u3</w:t>
      </w:r>
      <w:r w:rsidR="00C97E20">
        <w:rPr>
          <w:rFonts w:ascii="Times" w:hAnsi="Times" w:cs="Times" w:hint="eastAsia"/>
          <w:color w:val="000000"/>
          <w:lang w:val="en-GB"/>
        </w:rPr>
        <w:t>&gt;W</w:t>
      </w:r>
      <w:r w:rsidR="00C97E20">
        <w:rPr>
          <w:rFonts w:ascii="Times" w:hAnsi="Times" w:cs="Times" w:hint="eastAsia"/>
          <w:color w:val="000000"/>
          <w:vertAlign w:val="subscript"/>
          <w:lang w:val="en-GB"/>
        </w:rPr>
        <w:t>u2</w:t>
      </w:r>
      <w:r w:rsidR="00C97E20">
        <w:rPr>
          <w:rFonts w:hint="eastAsia"/>
        </w:rPr>
        <w:t>，</w:t>
      </w:r>
      <w:r w:rsidRPr="004C7936">
        <w:rPr>
          <w:rFonts w:hint="eastAsia"/>
        </w:rPr>
        <w:t>即用户</w:t>
      </w:r>
      <w:r w:rsidRPr="004C7936">
        <w:rPr>
          <w:rFonts w:hint="eastAsia"/>
        </w:rPr>
        <w:t>Wu1</w:t>
      </w:r>
      <w:r w:rsidRPr="004C7936">
        <w:rPr>
          <w:rFonts w:hint="eastAsia"/>
        </w:rPr>
        <w:t>更偏爱于新发布的产品。</w:t>
      </w:r>
    </w:p>
    <w:p w14:paraId="0AB0CFEA" w14:textId="787CAB85" w:rsidR="004F3219" w:rsidRPr="004C7936" w:rsidRDefault="00C76EC9" w:rsidP="004C7936">
      <w:pPr>
        <w:spacing w:line="400" w:lineRule="exact"/>
        <w:ind w:firstLine="482"/>
      </w:pPr>
      <w:r w:rsidRPr="004C7936">
        <w:rPr>
          <w:rFonts w:hint="eastAsia"/>
        </w:rPr>
        <w:t>此外我们还根据项目标签信息预测评分值</w:t>
      </w:r>
      <w:r w:rsidR="003B5B56" w:rsidRPr="00C97E20">
        <w:rPr>
          <w:vertAlign w:val="superscript"/>
        </w:rPr>
        <w:t>[</w:t>
      </w:r>
      <w:r w:rsidR="004D4D37" w:rsidRPr="00C97E20">
        <w:rPr>
          <w:vertAlign w:val="superscript"/>
        </w:rPr>
        <w:t>34</w:t>
      </w:r>
      <w:r w:rsidR="003B5B56" w:rsidRPr="00C97E20">
        <w:rPr>
          <w:vertAlign w:val="superscript"/>
        </w:rPr>
        <w:t>]</w:t>
      </w:r>
      <w:r w:rsidRPr="004C7936">
        <w:rPr>
          <w:rFonts w:hint="eastAsia"/>
        </w:rPr>
        <w:t>。</w:t>
      </w:r>
    </w:p>
    <w:p w14:paraId="3C24F71C" w14:textId="2A5128F1" w:rsidR="00ED7AB9" w:rsidRPr="004C7936" w:rsidRDefault="004C7936" w:rsidP="004C7936">
      <w:pPr>
        <w:spacing w:line="400" w:lineRule="exact"/>
        <w:ind w:firstLine="482"/>
      </w:pPr>
      <w:r>
        <w:rPr>
          <w:rFonts w:hint="eastAsia"/>
        </w:rPr>
        <w:t xml:space="preserve">1) </w:t>
      </w:r>
      <w:r w:rsidR="00C76EC9" w:rsidRPr="004C7936">
        <w:rPr>
          <w:rFonts w:hint="eastAsia"/>
        </w:rPr>
        <w:t>基于项目评分信息预测评分值</w:t>
      </w:r>
    </w:p>
    <w:p w14:paraId="43B557C8" w14:textId="1AB74F26" w:rsidR="00ED7AB9" w:rsidRPr="004C7936" w:rsidRDefault="00C97E20" w:rsidP="00AF40D0">
      <w:pPr>
        <w:spacing w:line="400" w:lineRule="exact"/>
        <w:ind w:firstLine="482"/>
      </w:pPr>
      <w:r>
        <w:rPr>
          <w:rFonts w:ascii="Times" w:hAnsi="Times" w:cs="Times" w:hint="eastAsia"/>
          <w:color w:val="000000"/>
          <w:lang w:val="en-GB"/>
        </w:rPr>
        <w:t>这里，我们假定以用户</w:t>
      </w:r>
      <w:r>
        <w:rPr>
          <w:rFonts w:ascii="Times" w:hAnsi="Times" w:cs="Times" w:hint="eastAsia"/>
          <w:color w:val="000000"/>
          <w:lang w:val="en-GB"/>
        </w:rPr>
        <w:t>u</w:t>
      </w:r>
      <w:r>
        <w:rPr>
          <w:rFonts w:ascii="Times" w:hAnsi="Times" w:cs="Times" w:hint="eastAsia"/>
          <w:color w:val="000000"/>
          <w:lang w:val="en-GB"/>
        </w:rPr>
        <w:t>为研究对象，分析用户</w:t>
      </w:r>
      <w:r>
        <w:rPr>
          <w:rFonts w:ascii="Times" w:hAnsi="Times" w:cs="Times" w:hint="eastAsia"/>
          <w:color w:val="000000"/>
          <w:lang w:val="en-GB"/>
        </w:rPr>
        <w:t>-</w:t>
      </w:r>
      <w:r>
        <w:rPr>
          <w:rFonts w:ascii="Times" w:hAnsi="Times" w:cs="Times" w:hint="eastAsia"/>
          <w:color w:val="000000"/>
          <w:lang w:val="en-GB"/>
        </w:rPr>
        <w:t>项目评分矩阵的信息，可以得到用户</w:t>
      </w:r>
      <w:r>
        <w:rPr>
          <w:rFonts w:ascii="Times" w:hAnsi="Times" w:cs="Times" w:hint="eastAsia"/>
          <w:color w:val="000000"/>
          <w:lang w:val="en-GB"/>
        </w:rPr>
        <w:t>u</w:t>
      </w:r>
      <w:r>
        <w:rPr>
          <w:rFonts w:ascii="Times" w:hAnsi="Times" w:cs="Times" w:hint="eastAsia"/>
          <w:color w:val="000000"/>
          <w:lang w:val="en-GB"/>
        </w:rPr>
        <w:t>评价项目的个数和项目</w:t>
      </w:r>
      <w:r>
        <w:rPr>
          <w:rFonts w:ascii="Times" w:hAnsi="Times" w:cs="Times" w:hint="eastAsia"/>
          <w:color w:val="000000"/>
          <w:lang w:val="en-GB"/>
        </w:rPr>
        <w:t>j</w:t>
      </w:r>
      <w:r>
        <w:rPr>
          <w:rFonts w:ascii="Times" w:hAnsi="Times" w:cs="Times" w:hint="eastAsia"/>
          <w:color w:val="000000"/>
          <w:lang w:val="en-GB"/>
        </w:rPr>
        <w:t>被用户评价的次数。令</w:t>
      </w:r>
      <w:r>
        <w:rPr>
          <w:rFonts w:ascii="Times" w:hAnsi="Times" w:cs="Times" w:hint="eastAsia"/>
          <w:color w:val="000000"/>
          <w:lang w:val="en-GB"/>
        </w:rPr>
        <w:t>r</w:t>
      </w:r>
      <w:r>
        <w:rPr>
          <w:rFonts w:ascii="Times" w:hAnsi="Times" w:cs="Times" w:hint="eastAsia"/>
          <w:color w:val="000000"/>
          <w:vertAlign w:val="subscript"/>
          <w:lang w:val="en-GB"/>
        </w:rPr>
        <w:t xml:space="preserve">uj </w:t>
      </w:r>
      <w:r>
        <w:rPr>
          <w:rFonts w:ascii="Times" w:hAnsi="Times" w:cs="Times" w:hint="eastAsia"/>
          <w:color w:val="000000"/>
          <w:lang w:val="en-GB"/>
        </w:rPr>
        <w:t>表示用户</w:t>
      </w:r>
      <w:r>
        <w:rPr>
          <w:rFonts w:ascii="Times" w:hAnsi="Times" w:cs="Times" w:hint="eastAsia"/>
          <w:color w:val="000000"/>
          <w:lang w:val="en-GB"/>
        </w:rPr>
        <w:t>u</w:t>
      </w:r>
      <w:r>
        <w:rPr>
          <w:rFonts w:ascii="Times" w:hAnsi="Times" w:cs="Times" w:hint="eastAsia"/>
          <w:color w:val="000000"/>
          <w:lang w:val="en-GB"/>
        </w:rPr>
        <w:t>是否评价项目</w:t>
      </w:r>
      <w:r>
        <w:rPr>
          <w:rFonts w:ascii="Times" w:hAnsi="Times" w:cs="Times" w:hint="eastAsia"/>
          <w:color w:val="000000"/>
          <w:lang w:val="en-GB"/>
        </w:rPr>
        <w:t>j,1</w:t>
      </w:r>
      <w:r>
        <w:rPr>
          <w:rFonts w:ascii="Times" w:hAnsi="Times" w:cs="Times" w:hint="eastAsia"/>
          <w:color w:val="000000"/>
          <w:lang w:val="en-GB"/>
        </w:rPr>
        <w:t>表示评价过，</w:t>
      </w:r>
      <w:r>
        <w:rPr>
          <w:rFonts w:ascii="Times" w:hAnsi="Times" w:cs="Times" w:hint="eastAsia"/>
          <w:color w:val="000000"/>
          <w:lang w:val="en-GB"/>
        </w:rPr>
        <w:t>0</w:t>
      </w:r>
      <w:r>
        <w:rPr>
          <w:rFonts w:ascii="Times" w:hAnsi="Times" w:cs="Times" w:hint="eastAsia"/>
          <w:color w:val="000000"/>
          <w:lang w:val="en-GB"/>
        </w:rPr>
        <w:t>表示没有评价过；</w:t>
      </w:r>
      <w:r>
        <w:rPr>
          <w:rFonts w:ascii="Times" w:hAnsi="Times" w:cs="Times" w:hint="eastAsia"/>
          <w:color w:val="000000"/>
          <w:lang w:val="en-GB"/>
        </w:rPr>
        <w:t>IC</w:t>
      </w:r>
      <w:r>
        <w:rPr>
          <w:rFonts w:ascii="Times" w:hAnsi="Times" w:cs="Times" w:hint="eastAsia"/>
          <w:color w:val="000000"/>
          <w:vertAlign w:val="subscript"/>
          <w:lang w:val="en-GB"/>
        </w:rPr>
        <w:t>k</w:t>
      </w:r>
      <w:r>
        <w:rPr>
          <w:rFonts w:ascii="Times" w:hAnsi="Times" w:cs="Times" w:hint="eastAsia"/>
          <w:color w:val="000000"/>
          <w:lang w:val="en-GB"/>
        </w:rPr>
        <w:t xml:space="preserve"> </w:t>
      </w:r>
      <w:r>
        <w:rPr>
          <w:rFonts w:ascii="Times" w:hAnsi="Times" w:cs="Times" w:hint="eastAsia"/>
          <w:color w:val="000000"/>
          <w:lang w:val="en-GB"/>
        </w:rPr>
        <w:t>表示用户</w:t>
      </w:r>
      <w:r>
        <w:rPr>
          <w:rFonts w:ascii="Times" w:hAnsi="Times" w:cs="Times" w:hint="eastAsia"/>
          <w:color w:val="000000"/>
          <w:lang w:val="en-GB"/>
        </w:rPr>
        <w:t>k</w:t>
      </w:r>
      <w:r>
        <w:rPr>
          <w:rFonts w:ascii="Times" w:hAnsi="Times" w:cs="Times" w:hint="eastAsia"/>
          <w:color w:val="000000"/>
          <w:lang w:val="en-GB"/>
        </w:rPr>
        <w:t>评价的项目个数，</w:t>
      </w:r>
      <w:r>
        <w:rPr>
          <w:rFonts w:ascii="Times" w:hAnsi="Times" w:cs="Times" w:hint="eastAsia"/>
          <w:color w:val="000000"/>
          <w:lang w:val="en-GB"/>
        </w:rPr>
        <w:t>UC</w:t>
      </w:r>
      <w:r>
        <w:rPr>
          <w:rFonts w:ascii="Times" w:hAnsi="Times" w:cs="Times" w:hint="eastAsia"/>
          <w:color w:val="000000"/>
          <w:vertAlign w:val="subscript"/>
          <w:lang w:val="en-GB"/>
        </w:rPr>
        <w:t xml:space="preserve">j </w:t>
      </w:r>
      <w:r>
        <w:rPr>
          <w:rFonts w:ascii="Times" w:hAnsi="Times" w:cs="Times" w:hint="eastAsia"/>
          <w:color w:val="000000"/>
          <w:lang w:val="en-GB"/>
        </w:rPr>
        <w:t>表示共同评价项目</w:t>
      </w:r>
      <w:r>
        <w:rPr>
          <w:rFonts w:ascii="Times" w:hAnsi="Times" w:cs="Times" w:hint="eastAsia"/>
          <w:color w:val="000000"/>
          <w:lang w:val="en-GB"/>
        </w:rPr>
        <w:t>j</w:t>
      </w:r>
      <w:r>
        <w:rPr>
          <w:rFonts w:ascii="Times" w:hAnsi="Times" w:cs="Times" w:hint="eastAsia"/>
          <w:color w:val="000000"/>
          <w:lang w:val="en-GB"/>
        </w:rPr>
        <w:t>的用户个数。那么根据用户对项目的评分信息以及</w:t>
      </w:r>
      <w:r>
        <w:rPr>
          <w:rFonts w:ascii="Times" w:hAnsi="Times" w:cs="Times" w:hint="eastAsia"/>
          <w:color w:val="000000"/>
          <w:lang w:val="en-GB"/>
        </w:rPr>
        <w:lastRenderedPageBreak/>
        <w:t>用户评价项目个数以及项目被用户评价的次数信息，可以定义基于项目评分信息的预测评分值，从而挖掘他们之间的关系。具体公式如下</w:t>
      </w:r>
      <w:r w:rsidR="00C76EC9" w:rsidRPr="004C7936">
        <w:rPr>
          <w:rFonts w:hint="eastAsia"/>
        </w:rPr>
        <w:t>:</w:t>
      </w:r>
    </w:p>
    <w:p w14:paraId="1EF56003" w14:textId="77777777" w:rsidR="00ED7AB9" w:rsidRDefault="00B74884"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46710A16" w14:textId="6C7A8CF5" w:rsidR="00ED7AB9" w:rsidRPr="004C7936" w:rsidRDefault="004C7936" w:rsidP="004C7936">
      <w:pPr>
        <w:spacing w:line="400" w:lineRule="exact"/>
        <w:ind w:firstLine="482"/>
      </w:pPr>
      <w:r w:rsidRPr="004C7936">
        <w:rPr>
          <w:rFonts w:hint="eastAsia"/>
        </w:rPr>
        <w:t xml:space="preserve">2) </w:t>
      </w:r>
      <w:r w:rsidR="00C76EC9" w:rsidRPr="004C7936">
        <w:rPr>
          <w:rFonts w:hint="eastAsia"/>
        </w:rPr>
        <w:t>基于项目属性信息预测评分值</w:t>
      </w:r>
    </w:p>
    <w:p w14:paraId="799CD444" w14:textId="06064C9B" w:rsidR="00ED7AB9" w:rsidRPr="004C7936" w:rsidRDefault="00C97E20" w:rsidP="004C793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00C76EC9" w:rsidRPr="004C7936">
        <w:rPr>
          <w:rFonts w:hint="eastAsia"/>
        </w:rPr>
        <w:t>。</w:t>
      </w:r>
    </w:p>
    <w:p w14:paraId="10883296" w14:textId="77777777" w:rsidR="00ED7AB9" w:rsidRDefault="00B74884"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54095DF6" w14:textId="73F10BE2" w:rsidR="00ED7AB9" w:rsidRDefault="004C7936" w:rsidP="00AF40D0">
      <w:pPr>
        <w:spacing w:line="400" w:lineRule="exact"/>
        <w:ind w:firstLine="482"/>
      </w:pPr>
      <w:r>
        <w:rPr>
          <w:rFonts w:hint="eastAsia"/>
        </w:rPr>
        <w:t xml:space="preserve">3) </w:t>
      </w:r>
      <w:r w:rsidR="00C76EC9">
        <w:rPr>
          <w:rFonts w:hint="eastAsia"/>
        </w:rPr>
        <w:t>基于项目标签信息预测评分值</w:t>
      </w:r>
    </w:p>
    <w:p w14:paraId="06668C6C" w14:textId="77777777" w:rsidR="00ED7AB9" w:rsidRDefault="00C76EC9" w:rsidP="00AF40D0">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14:paraId="2725CDD9" w14:textId="29402A24" w:rsidR="00ED7AB9" w:rsidRDefault="00B74884"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056C3AA" w14:textId="64208819" w:rsidR="00ED7AB9" w:rsidRDefault="00C76EC9" w:rsidP="00AF40D0">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sidR="00C31F53">
        <w:rPr>
          <w:rFonts w:hint="eastAsia"/>
        </w:rPr>
        <w:t>b</w:t>
      </w:r>
      <w:r w:rsidR="00C31F53">
        <w:rPr>
          <w:rFonts w:hint="eastAsia"/>
          <w:vertAlign w:val="subscript"/>
        </w:rPr>
        <w:t>gj</w:t>
      </w:r>
      <w:r w:rsidR="00C31F53">
        <w:rPr>
          <w:rFonts w:hint="eastAsia"/>
        </w:rPr>
        <w:t>=</w:t>
      </w:r>
      <w:r>
        <w:rPr>
          <w:rFonts w:hint="eastAsia"/>
        </w:rPr>
        <w:t>1</w:t>
      </w:r>
      <w:r>
        <w:rPr>
          <w:rFonts w:hint="eastAsia"/>
        </w:rPr>
        <w:t>分之为</w:t>
      </w:r>
      <w:r>
        <w:rPr>
          <w:rFonts w:hint="eastAsia"/>
        </w:rPr>
        <w:t>0</w:t>
      </w:r>
      <w:r>
        <w:rPr>
          <w:rFonts w:hint="eastAsia"/>
        </w:rPr>
        <w:t>。</w:t>
      </w:r>
    </w:p>
    <w:p w14:paraId="4B9D35B0" w14:textId="77777777" w:rsidR="004F3219" w:rsidRPr="00775858" w:rsidRDefault="00C76EC9" w:rsidP="00AF40D0">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14:paraId="69216E30" w14:textId="1CE4AD19" w:rsidR="00ED7AB9" w:rsidRDefault="00E34A46" w:rsidP="00FE174B">
      <w:pPr>
        <w:spacing w:before="120" w:after="120"/>
        <w:ind w:leftChars="200" w:left="480" w:rightChars="200" w:right="480"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1023"/>
        <w:gridCol w:w="1023"/>
        <w:gridCol w:w="1023"/>
        <w:gridCol w:w="1023"/>
      </w:tblGrid>
      <w:tr w:rsidR="00ED7AB9" w14:paraId="3B9E9BE1" w14:textId="77777777" w:rsidTr="00726564">
        <w:trPr>
          <w:trHeight w:val="363"/>
          <w:jc w:val="center"/>
        </w:trPr>
        <w:tc>
          <w:tcPr>
            <w:tcW w:w="1023" w:type="dxa"/>
            <w:shd w:val="clear" w:color="auto" w:fill="auto"/>
          </w:tcPr>
          <w:p w14:paraId="428D0BB1" w14:textId="77777777" w:rsidR="00ED7AB9" w:rsidRDefault="00C76EC9" w:rsidP="00726564">
            <w:pPr>
              <w:jc w:val="center"/>
            </w:pPr>
            <w:r>
              <w:t>rij</w:t>
            </w:r>
          </w:p>
        </w:tc>
        <w:tc>
          <w:tcPr>
            <w:tcW w:w="1023" w:type="dxa"/>
            <w:shd w:val="clear" w:color="auto" w:fill="auto"/>
          </w:tcPr>
          <w:p w14:paraId="3806607D" w14:textId="77777777" w:rsidR="00ED7AB9" w:rsidRDefault="00C76EC9" w:rsidP="00726564">
            <w:pPr>
              <w:jc w:val="center"/>
            </w:pPr>
            <w:r>
              <w:rPr>
                <w:rFonts w:hint="eastAsia"/>
              </w:rPr>
              <w:t>i1</w:t>
            </w:r>
          </w:p>
        </w:tc>
        <w:tc>
          <w:tcPr>
            <w:tcW w:w="1023" w:type="dxa"/>
            <w:shd w:val="clear" w:color="auto" w:fill="auto"/>
          </w:tcPr>
          <w:p w14:paraId="67B0776C" w14:textId="77777777" w:rsidR="00ED7AB9" w:rsidRDefault="00C76EC9" w:rsidP="00726564">
            <w:pPr>
              <w:jc w:val="center"/>
            </w:pPr>
            <w:r>
              <w:rPr>
                <w:rFonts w:hint="eastAsia"/>
              </w:rPr>
              <w:t>i2</w:t>
            </w:r>
          </w:p>
        </w:tc>
        <w:tc>
          <w:tcPr>
            <w:tcW w:w="1023" w:type="dxa"/>
            <w:shd w:val="clear" w:color="auto" w:fill="auto"/>
          </w:tcPr>
          <w:p w14:paraId="77E2462B" w14:textId="77777777" w:rsidR="00ED7AB9" w:rsidRDefault="00C76EC9" w:rsidP="00726564">
            <w:pPr>
              <w:jc w:val="center"/>
            </w:pPr>
            <w:r>
              <w:rPr>
                <w:rFonts w:hint="eastAsia"/>
              </w:rPr>
              <w:t>i3</w:t>
            </w:r>
          </w:p>
        </w:tc>
        <w:tc>
          <w:tcPr>
            <w:tcW w:w="1023" w:type="dxa"/>
            <w:shd w:val="clear" w:color="auto" w:fill="auto"/>
          </w:tcPr>
          <w:p w14:paraId="3EAADAF4" w14:textId="77777777" w:rsidR="00ED7AB9" w:rsidRDefault="00C76EC9" w:rsidP="00726564">
            <w:pPr>
              <w:jc w:val="center"/>
            </w:pPr>
            <w:r>
              <w:rPr>
                <w:rFonts w:hint="eastAsia"/>
              </w:rPr>
              <w:t>i4</w:t>
            </w:r>
          </w:p>
        </w:tc>
      </w:tr>
      <w:tr w:rsidR="00ED7AB9" w14:paraId="54B53F05" w14:textId="77777777" w:rsidTr="00726564">
        <w:trPr>
          <w:trHeight w:val="376"/>
          <w:jc w:val="center"/>
        </w:trPr>
        <w:tc>
          <w:tcPr>
            <w:tcW w:w="1023" w:type="dxa"/>
            <w:shd w:val="clear" w:color="auto" w:fill="auto"/>
          </w:tcPr>
          <w:p w14:paraId="4ECEED64" w14:textId="77777777" w:rsidR="00ED7AB9" w:rsidRDefault="00C76EC9" w:rsidP="00726564">
            <w:pPr>
              <w:jc w:val="center"/>
            </w:pPr>
            <w:r>
              <w:rPr>
                <w:rFonts w:hint="eastAsia"/>
              </w:rPr>
              <w:t>u1</w:t>
            </w:r>
          </w:p>
        </w:tc>
        <w:tc>
          <w:tcPr>
            <w:tcW w:w="1023" w:type="dxa"/>
            <w:shd w:val="clear" w:color="auto" w:fill="auto"/>
          </w:tcPr>
          <w:p w14:paraId="7375E952" w14:textId="77777777" w:rsidR="00ED7AB9" w:rsidRDefault="00C76EC9" w:rsidP="00726564">
            <w:pPr>
              <w:jc w:val="center"/>
            </w:pPr>
            <w:r>
              <w:rPr>
                <w:rFonts w:hint="eastAsia"/>
              </w:rPr>
              <w:t>2</w:t>
            </w:r>
          </w:p>
        </w:tc>
        <w:tc>
          <w:tcPr>
            <w:tcW w:w="1023" w:type="dxa"/>
            <w:shd w:val="clear" w:color="auto" w:fill="auto"/>
          </w:tcPr>
          <w:p w14:paraId="0D84E062" w14:textId="77777777" w:rsidR="00ED7AB9" w:rsidRDefault="00C76EC9" w:rsidP="00726564">
            <w:pPr>
              <w:jc w:val="center"/>
            </w:pPr>
            <w:r>
              <w:rPr>
                <w:rFonts w:hint="eastAsia"/>
              </w:rPr>
              <w:t>0</w:t>
            </w:r>
          </w:p>
        </w:tc>
        <w:tc>
          <w:tcPr>
            <w:tcW w:w="1023" w:type="dxa"/>
            <w:shd w:val="clear" w:color="auto" w:fill="auto"/>
          </w:tcPr>
          <w:p w14:paraId="3DA0D12A" w14:textId="77777777" w:rsidR="00ED7AB9" w:rsidRDefault="00C76EC9" w:rsidP="00726564">
            <w:pPr>
              <w:jc w:val="center"/>
            </w:pPr>
            <w:r>
              <w:rPr>
                <w:rFonts w:hint="eastAsia"/>
              </w:rPr>
              <w:t>4</w:t>
            </w:r>
          </w:p>
        </w:tc>
        <w:tc>
          <w:tcPr>
            <w:tcW w:w="1023" w:type="dxa"/>
            <w:shd w:val="clear" w:color="auto" w:fill="auto"/>
          </w:tcPr>
          <w:p w14:paraId="5D850F9F" w14:textId="77777777" w:rsidR="00ED7AB9" w:rsidRDefault="00C76EC9" w:rsidP="00726564">
            <w:pPr>
              <w:jc w:val="center"/>
            </w:pPr>
            <w:r>
              <w:rPr>
                <w:rFonts w:hint="eastAsia"/>
              </w:rPr>
              <w:t>0</w:t>
            </w:r>
          </w:p>
        </w:tc>
      </w:tr>
      <w:tr w:rsidR="00ED7AB9" w14:paraId="76EB15FE" w14:textId="77777777" w:rsidTr="00726564">
        <w:trPr>
          <w:trHeight w:val="363"/>
          <w:jc w:val="center"/>
        </w:trPr>
        <w:tc>
          <w:tcPr>
            <w:tcW w:w="1023" w:type="dxa"/>
            <w:shd w:val="clear" w:color="auto" w:fill="auto"/>
          </w:tcPr>
          <w:p w14:paraId="483F911C" w14:textId="77777777" w:rsidR="00ED7AB9" w:rsidRDefault="00C76EC9" w:rsidP="00726564">
            <w:pPr>
              <w:jc w:val="center"/>
            </w:pPr>
            <w:r>
              <w:rPr>
                <w:rFonts w:hint="eastAsia"/>
              </w:rPr>
              <w:t>u2</w:t>
            </w:r>
          </w:p>
        </w:tc>
        <w:tc>
          <w:tcPr>
            <w:tcW w:w="1023" w:type="dxa"/>
            <w:shd w:val="clear" w:color="auto" w:fill="auto"/>
          </w:tcPr>
          <w:p w14:paraId="49AEC766" w14:textId="77777777" w:rsidR="00ED7AB9" w:rsidRDefault="00C76EC9" w:rsidP="00726564">
            <w:pPr>
              <w:jc w:val="center"/>
            </w:pPr>
            <w:r>
              <w:rPr>
                <w:rFonts w:hint="eastAsia"/>
              </w:rPr>
              <w:t>0</w:t>
            </w:r>
          </w:p>
        </w:tc>
        <w:tc>
          <w:tcPr>
            <w:tcW w:w="1023" w:type="dxa"/>
            <w:shd w:val="clear" w:color="auto" w:fill="auto"/>
          </w:tcPr>
          <w:p w14:paraId="512460EE" w14:textId="77777777" w:rsidR="00ED7AB9" w:rsidRDefault="00C76EC9" w:rsidP="00726564">
            <w:pPr>
              <w:jc w:val="center"/>
            </w:pPr>
            <w:r>
              <w:rPr>
                <w:rFonts w:hint="eastAsia"/>
              </w:rPr>
              <w:t>3</w:t>
            </w:r>
          </w:p>
        </w:tc>
        <w:tc>
          <w:tcPr>
            <w:tcW w:w="1023" w:type="dxa"/>
            <w:shd w:val="clear" w:color="auto" w:fill="auto"/>
          </w:tcPr>
          <w:p w14:paraId="7BA7723C" w14:textId="77777777" w:rsidR="00ED7AB9" w:rsidRDefault="00C76EC9" w:rsidP="00726564">
            <w:pPr>
              <w:jc w:val="center"/>
            </w:pPr>
            <w:r>
              <w:rPr>
                <w:rFonts w:hint="eastAsia"/>
              </w:rPr>
              <w:t>1</w:t>
            </w:r>
          </w:p>
        </w:tc>
        <w:tc>
          <w:tcPr>
            <w:tcW w:w="1023" w:type="dxa"/>
            <w:shd w:val="clear" w:color="auto" w:fill="auto"/>
          </w:tcPr>
          <w:p w14:paraId="61D65797" w14:textId="77777777" w:rsidR="00ED7AB9" w:rsidRDefault="00C76EC9" w:rsidP="00726564">
            <w:pPr>
              <w:jc w:val="center"/>
            </w:pPr>
            <w:r>
              <w:rPr>
                <w:rFonts w:hint="eastAsia"/>
              </w:rPr>
              <w:t>0</w:t>
            </w:r>
          </w:p>
        </w:tc>
      </w:tr>
      <w:tr w:rsidR="00ED7AB9" w14:paraId="617775FC" w14:textId="77777777" w:rsidTr="00726564">
        <w:trPr>
          <w:trHeight w:val="363"/>
          <w:jc w:val="center"/>
        </w:trPr>
        <w:tc>
          <w:tcPr>
            <w:tcW w:w="1023" w:type="dxa"/>
            <w:shd w:val="clear" w:color="auto" w:fill="auto"/>
          </w:tcPr>
          <w:p w14:paraId="33B79ED2" w14:textId="77777777" w:rsidR="00ED7AB9" w:rsidRDefault="00C76EC9" w:rsidP="00726564">
            <w:pPr>
              <w:jc w:val="center"/>
            </w:pPr>
            <w:r>
              <w:rPr>
                <w:rFonts w:hint="eastAsia"/>
              </w:rPr>
              <w:t>u3</w:t>
            </w:r>
          </w:p>
        </w:tc>
        <w:tc>
          <w:tcPr>
            <w:tcW w:w="1023" w:type="dxa"/>
            <w:shd w:val="clear" w:color="auto" w:fill="auto"/>
          </w:tcPr>
          <w:p w14:paraId="2654A759" w14:textId="77777777" w:rsidR="00ED7AB9" w:rsidRDefault="00C76EC9" w:rsidP="00726564">
            <w:pPr>
              <w:jc w:val="center"/>
            </w:pPr>
            <w:r>
              <w:rPr>
                <w:rFonts w:hint="eastAsia"/>
              </w:rPr>
              <w:t>5</w:t>
            </w:r>
          </w:p>
        </w:tc>
        <w:tc>
          <w:tcPr>
            <w:tcW w:w="1023" w:type="dxa"/>
            <w:shd w:val="clear" w:color="auto" w:fill="auto"/>
          </w:tcPr>
          <w:p w14:paraId="18A4B8A2" w14:textId="77777777" w:rsidR="00ED7AB9" w:rsidRDefault="00C76EC9" w:rsidP="00726564">
            <w:pPr>
              <w:jc w:val="center"/>
            </w:pPr>
            <w:r>
              <w:rPr>
                <w:rFonts w:hint="eastAsia"/>
              </w:rPr>
              <w:t>0</w:t>
            </w:r>
          </w:p>
        </w:tc>
        <w:tc>
          <w:tcPr>
            <w:tcW w:w="1023" w:type="dxa"/>
            <w:shd w:val="clear" w:color="auto" w:fill="auto"/>
          </w:tcPr>
          <w:p w14:paraId="024BD448" w14:textId="77777777" w:rsidR="00ED7AB9" w:rsidRDefault="00C76EC9" w:rsidP="00726564">
            <w:pPr>
              <w:jc w:val="center"/>
            </w:pPr>
            <w:r>
              <w:rPr>
                <w:rFonts w:hint="eastAsia"/>
              </w:rPr>
              <w:t>2</w:t>
            </w:r>
          </w:p>
        </w:tc>
        <w:tc>
          <w:tcPr>
            <w:tcW w:w="1023" w:type="dxa"/>
            <w:shd w:val="clear" w:color="auto" w:fill="auto"/>
          </w:tcPr>
          <w:p w14:paraId="321B6ED3" w14:textId="77777777" w:rsidR="00ED7AB9" w:rsidRDefault="00C76EC9" w:rsidP="00726564">
            <w:pPr>
              <w:jc w:val="center"/>
            </w:pPr>
            <w:r>
              <w:rPr>
                <w:rFonts w:hint="eastAsia"/>
              </w:rPr>
              <w:t>0</w:t>
            </w:r>
          </w:p>
        </w:tc>
      </w:tr>
    </w:tbl>
    <w:p w14:paraId="3EF63384" w14:textId="0BD15860" w:rsidR="00ED7AB9" w:rsidRDefault="00F9476A" w:rsidP="00775858">
      <w:r>
        <w:rPr>
          <w:noProof/>
        </w:rPr>
        <mc:AlternateContent>
          <mc:Choice Requires="wps">
            <w:drawing>
              <wp:anchor distT="0" distB="0" distL="114300" distR="114300" simplePos="0" relativeHeight="251660288" behindDoc="0" locked="0" layoutInCell="1" allowOverlap="1" wp14:anchorId="60131C94" wp14:editId="36DB8303">
                <wp:simplePos x="0" y="0"/>
                <wp:positionH relativeFrom="column">
                  <wp:posOffset>5996940</wp:posOffset>
                </wp:positionH>
                <wp:positionV relativeFrom="paragraph">
                  <wp:posOffset>90170</wp:posOffset>
                </wp:positionV>
                <wp:extent cx="225425" cy="107315"/>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25425" cy="107315"/>
                        </a:xfrm>
                        <a:prstGeom prst="rect">
                          <a:avLst/>
                        </a:prstGeom>
                        <a:noFill/>
                        <a:ln>
                          <a:noFill/>
                        </a:ln>
                        <a:effectLst/>
                      </wps:spPr>
                      <wps:txbx>
                        <w:txbxContent>
                          <w:p w14:paraId="70C9C5A2" w14:textId="77777777" w:rsidR="00B74884" w:rsidRDefault="00B74884">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B74884" w14:paraId="26E9DF85" w14:textId="77777777" w:rsidTr="00726564">
                              <w:trPr>
                                <w:trHeight w:val="176"/>
                              </w:trPr>
                              <w:tc>
                                <w:tcPr>
                                  <w:tcW w:w="629" w:type="dxa"/>
                                  <w:tcBorders>
                                    <w:bottom w:val="single" w:sz="4" w:space="0" w:color="7F7F7F"/>
                                  </w:tcBorders>
                                  <w:shd w:val="clear" w:color="auto" w:fill="auto"/>
                                </w:tcPr>
                                <w:p w14:paraId="07AFC001" w14:textId="77777777" w:rsidR="00B74884" w:rsidRPr="00726564" w:rsidRDefault="00B74884"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B74884" w:rsidRPr="00726564" w:rsidRDefault="00B74884"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B74884" w:rsidRDefault="00B74884"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B74884" w:rsidRDefault="00B74884"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B74884" w:rsidRDefault="00B74884"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B74884"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B74884" w:rsidRPr="00726564" w:rsidRDefault="00B74884"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B74884" w:rsidRDefault="00B74884"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B74884" w:rsidRDefault="00B74884"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B74884" w:rsidRDefault="00B74884"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B74884" w:rsidRDefault="00B74884" w:rsidP="00726564">
                                  <w:pPr>
                                    <w:jc w:val="center"/>
                                  </w:pPr>
                                  <w:r>
                                    <w:rPr>
                                      <w:rFonts w:hint="eastAsia"/>
                                    </w:rPr>
                                    <w:t>0</w:t>
                                  </w:r>
                                </w:p>
                              </w:tc>
                            </w:tr>
                            <w:tr w:rsidR="00B74884" w14:paraId="1D30D53F" w14:textId="77777777" w:rsidTr="00726564">
                              <w:trPr>
                                <w:trHeight w:val="176"/>
                              </w:trPr>
                              <w:tc>
                                <w:tcPr>
                                  <w:tcW w:w="629" w:type="dxa"/>
                                  <w:shd w:val="clear" w:color="auto" w:fill="auto"/>
                                </w:tcPr>
                                <w:p w14:paraId="1175AB4D" w14:textId="77777777" w:rsidR="00B74884" w:rsidRDefault="00B74884"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B74884" w:rsidRDefault="00B74884" w:rsidP="00726564">
                                  <w:pPr>
                                    <w:jc w:val="center"/>
                                  </w:pPr>
                                  <w:r>
                                    <w:rPr>
                                      <w:rFonts w:hint="eastAsia"/>
                                    </w:rPr>
                                    <w:t>0</w:t>
                                  </w:r>
                                </w:p>
                              </w:tc>
                              <w:tc>
                                <w:tcPr>
                                  <w:tcW w:w="629" w:type="dxa"/>
                                  <w:shd w:val="clear" w:color="auto" w:fill="auto"/>
                                </w:tcPr>
                                <w:p w14:paraId="372EE758" w14:textId="77777777" w:rsidR="00B74884" w:rsidRDefault="00B74884" w:rsidP="00726564">
                                  <w:pPr>
                                    <w:jc w:val="center"/>
                                  </w:pPr>
                                  <w:r>
                                    <w:rPr>
                                      <w:rFonts w:hint="eastAsia"/>
                                    </w:rPr>
                                    <w:t>3</w:t>
                                  </w:r>
                                </w:p>
                              </w:tc>
                              <w:tc>
                                <w:tcPr>
                                  <w:tcW w:w="629" w:type="dxa"/>
                                  <w:shd w:val="clear" w:color="auto" w:fill="auto"/>
                                </w:tcPr>
                                <w:p w14:paraId="1D6DF2DD" w14:textId="77777777" w:rsidR="00B74884" w:rsidRDefault="00B74884" w:rsidP="00726564">
                                  <w:pPr>
                                    <w:jc w:val="center"/>
                                  </w:pPr>
                                  <w:r>
                                    <w:rPr>
                                      <w:rFonts w:hint="eastAsia"/>
                                    </w:rPr>
                                    <w:t>1</w:t>
                                  </w:r>
                                </w:p>
                              </w:tc>
                              <w:tc>
                                <w:tcPr>
                                  <w:tcW w:w="629" w:type="dxa"/>
                                  <w:shd w:val="clear" w:color="auto" w:fill="auto"/>
                                </w:tcPr>
                                <w:p w14:paraId="1E0ABE3C" w14:textId="77777777" w:rsidR="00B74884" w:rsidRDefault="00B74884" w:rsidP="00726564">
                                  <w:pPr>
                                    <w:jc w:val="center"/>
                                  </w:pPr>
                                  <w:r>
                                    <w:rPr>
                                      <w:rFonts w:hint="eastAsia"/>
                                    </w:rPr>
                                    <w:t>0</w:t>
                                  </w:r>
                                </w:p>
                              </w:tc>
                            </w:tr>
                            <w:tr w:rsidR="00B74884"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B74884" w:rsidRDefault="00B74884"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B74884" w:rsidRDefault="00B74884"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B74884" w:rsidRDefault="00B74884"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B74884" w:rsidRDefault="00B74884"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B74884" w:rsidRDefault="00B74884" w:rsidP="00726564">
                                  <w:pPr>
                                    <w:jc w:val="center"/>
                                  </w:pPr>
                                  <w:r>
                                    <w:rPr>
                                      <w:rFonts w:hint="eastAsia"/>
                                    </w:rPr>
                                    <w:t>0</w:t>
                                  </w:r>
                                </w:p>
                              </w:tc>
                            </w:tr>
                            <w:tr w:rsidR="00B74884" w14:paraId="0AA469C1" w14:textId="77777777" w:rsidTr="00726564">
                              <w:trPr>
                                <w:trHeight w:val="183"/>
                              </w:trPr>
                              <w:tc>
                                <w:tcPr>
                                  <w:tcW w:w="629" w:type="dxa"/>
                                  <w:shd w:val="clear" w:color="auto" w:fill="auto"/>
                                </w:tcPr>
                                <w:p w14:paraId="6F9CD8C1" w14:textId="77777777" w:rsidR="00B74884" w:rsidRDefault="00B74884"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B74884" w:rsidRDefault="00B74884" w:rsidP="00726564">
                                  <w:pPr>
                                    <w:jc w:val="center"/>
                                  </w:pPr>
                                  <w:r>
                                    <w:rPr>
                                      <w:rFonts w:hint="eastAsia"/>
                                    </w:rPr>
                                    <w:t>0</w:t>
                                  </w:r>
                                </w:p>
                              </w:tc>
                              <w:tc>
                                <w:tcPr>
                                  <w:tcW w:w="629" w:type="dxa"/>
                                  <w:shd w:val="clear" w:color="auto" w:fill="auto"/>
                                </w:tcPr>
                                <w:p w14:paraId="48C2801F" w14:textId="77777777" w:rsidR="00B74884" w:rsidRDefault="00B74884" w:rsidP="00726564">
                                  <w:pPr>
                                    <w:jc w:val="center"/>
                                  </w:pPr>
                                  <w:r>
                                    <w:rPr>
                                      <w:rFonts w:hint="eastAsia"/>
                                    </w:rPr>
                                    <w:t>2</w:t>
                                  </w:r>
                                </w:p>
                              </w:tc>
                              <w:tc>
                                <w:tcPr>
                                  <w:tcW w:w="629" w:type="dxa"/>
                                  <w:shd w:val="clear" w:color="auto" w:fill="auto"/>
                                </w:tcPr>
                                <w:p w14:paraId="68B9F1C3" w14:textId="77777777" w:rsidR="00B74884" w:rsidRDefault="00B74884" w:rsidP="00726564">
                                  <w:pPr>
                                    <w:jc w:val="center"/>
                                  </w:pPr>
                                  <w:r>
                                    <w:rPr>
                                      <w:rFonts w:hint="eastAsia"/>
                                    </w:rPr>
                                    <w:t>1</w:t>
                                  </w:r>
                                </w:p>
                              </w:tc>
                              <w:tc>
                                <w:tcPr>
                                  <w:tcW w:w="629" w:type="dxa"/>
                                  <w:shd w:val="clear" w:color="auto" w:fill="auto"/>
                                </w:tcPr>
                                <w:p w14:paraId="407CB123" w14:textId="77777777" w:rsidR="00B74884" w:rsidRDefault="00B74884" w:rsidP="00726564">
                                  <w:pPr>
                                    <w:jc w:val="center"/>
                                  </w:pPr>
                                  <w:r>
                                    <w:rPr>
                                      <w:rFonts w:hint="eastAsia"/>
                                    </w:rPr>
                                    <w:t>0</w:t>
                                  </w:r>
                                </w:p>
                              </w:tc>
                            </w:tr>
                            <w:tr w:rsidR="00B74884"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B74884" w:rsidRDefault="00B74884"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B74884" w:rsidRDefault="00B74884"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B74884" w:rsidRDefault="00B74884"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B74884" w:rsidRDefault="00B74884"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B74884" w:rsidRDefault="00B74884" w:rsidP="00726564">
                                  <w:pPr>
                                    <w:jc w:val="center"/>
                                  </w:pPr>
                                  <w:r>
                                    <w:rPr>
                                      <w:rFonts w:hint="eastAsia"/>
                                    </w:rPr>
                                    <w:t>0</w:t>
                                  </w:r>
                                </w:p>
                              </w:tc>
                            </w:tr>
                          </w:tbl>
                          <w:p w14:paraId="653127BF" w14:textId="77777777" w:rsidR="00B74884" w:rsidRDefault="00B74884">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0131C94" id="Text Box 19" o:spid="_x0000_s1031" type="#_x0000_t202" style="position:absolute;margin-left:472.2pt;margin-top:7.1pt;width:17.75pt;height:8.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" filled="f" stroked="f">
                <v:path arrowok="t"/>
                <v:textbox>
                  <w:txbxContent>
                    <w:p w14:paraId="70C9C5A2" w14:textId="77777777" w:rsidR="00B74884" w:rsidRDefault="00B74884">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B74884" w14:paraId="26E9DF85" w14:textId="77777777" w:rsidTr="00726564">
                        <w:trPr>
                          <w:trHeight w:val="176"/>
                        </w:trPr>
                        <w:tc>
                          <w:tcPr>
                            <w:tcW w:w="629" w:type="dxa"/>
                            <w:tcBorders>
                              <w:bottom w:val="single" w:sz="4" w:space="0" w:color="7F7F7F"/>
                            </w:tcBorders>
                            <w:shd w:val="clear" w:color="auto" w:fill="auto"/>
                          </w:tcPr>
                          <w:p w14:paraId="07AFC001" w14:textId="77777777" w:rsidR="00B74884" w:rsidRPr="00726564" w:rsidRDefault="00B74884"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B74884" w:rsidRPr="00726564" w:rsidRDefault="00B74884"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B74884" w:rsidRDefault="00B74884"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B74884" w:rsidRDefault="00B74884"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B74884" w:rsidRDefault="00B74884"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B74884"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B74884" w:rsidRPr="00726564" w:rsidRDefault="00B74884"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B74884" w:rsidRDefault="00B74884"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B74884" w:rsidRDefault="00B74884"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B74884" w:rsidRDefault="00B74884"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B74884" w:rsidRDefault="00B74884" w:rsidP="00726564">
                            <w:pPr>
                              <w:jc w:val="center"/>
                            </w:pPr>
                            <w:r>
                              <w:rPr>
                                <w:rFonts w:hint="eastAsia"/>
                              </w:rPr>
                              <w:t>0</w:t>
                            </w:r>
                          </w:p>
                        </w:tc>
                      </w:tr>
                      <w:tr w:rsidR="00B74884" w14:paraId="1D30D53F" w14:textId="77777777" w:rsidTr="00726564">
                        <w:trPr>
                          <w:trHeight w:val="176"/>
                        </w:trPr>
                        <w:tc>
                          <w:tcPr>
                            <w:tcW w:w="629" w:type="dxa"/>
                            <w:shd w:val="clear" w:color="auto" w:fill="auto"/>
                          </w:tcPr>
                          <w:p w14:paraId="1175AB4D" w14:textId="77777777" w:rsidR="00B74884" w:rsidRDefault="00B74884"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B74884" w:rsidRDefault="00B74884" w:rsidP="00726564">
                            <w:pPr>
                              <w:jc w:val="center"/>
                            </w:pPr>
                            <w:r>
                              <w:rPr>
                                <w:rFonts w:hint="eastAsia"/>
                              </w:rPr>
                              <w:t>0</w:t>
                            </w:r>
                          </w:p>
                        </w:tc>
                        <w:tc>
                          <w:tcPr>
                            <w:tcW w:w="629" w:type="dxa"/>
                            <w:shd w:val="clear" w:color="auto" w:fill="auto"/>
                          </w:tcPr>
                          <w:p w14:paraId="372EE758" w14:textId="77777777" w:rsidR="00B74884" w:rsidRDefault="00B74884" w:rsidP="00726564">
                            <w:pPr>
                              <w:jc w:val="center"/>
                            </w:pPr>
                            <w:r>
                              <w:rPr>
                                <w:rFonts w:hint="eastAsia"/>
                              </w:rPr>
                              <w:t>3</w:t>
                            </w:r>
                          </w:p>
                        </w:tc>
                        <w:tc>
                          <w:tcPr>
                            <w:tcW w:w="629" w:type="dxa"/>
                            <w:shd w:val="clear" w:color="auto" w:fill="auto"/>
                          </w:tcPr>
                          <w:p w14:paraId="1D6DF2DD" w14:textId="77777777" w:rsidR="00B74884" w:rsidRDefault="00B74884" w:rsidP="00726564">
                            <w:pPr>
                              <w:jc w:val="center"/>
                            </w:pPr>
                            <w:r>
                              <w:rPr>
                                <w:rFonts w:hint="eastAsia"/>
                              </w:rPr>
                              <w:t>1</w:t>
                            </w:r>
                          </w:p>
                        </w:tc>
                        <w:tc>
                          <w:tcPr>
                            <w:tcW w:w="629" w:type="dxa"/>
                            <w:shd w:val="clear" w:color="auto" w:fill="auto"/>
                          </w:tcPr>
                          <w:p w14:paraId="1E0ABE3C" w14:textId="77777777" w:rsidR="00B74884" w:rsidRDefault="00B74884" w:rsidP="00726564">
                            <w:pPr>
                              <w:jc w:val="center"/>
                            </w:pPr>
                            <w:r>
                              <w:rPr>
                                <w:rFonts w:hint="eastAsia"/>
                              </w:rPr>
                              <w:t>0</w:t>
                            </w:r>
                          </w:p>
                        </w:tc>
                      </w:tr>
                      <w:tr w:rsidR="00B74884"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B74884" w:rsidRDefault="00B74884"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B74884" w:rsidRDefault="00B74884"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B74884" w:rsidRDefault="00B74884"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B74884" w:rsidRDefault="00B74884"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B74884" w:rsidRDefault="00B74884" w:rsidP="00726564">
                            <w:pPr>
                              <w:jc w:val="center"/>
                            </w:pPr>
                            <w:r>
                              <w:rPr>
                                <w:rFonts w:hint="eastAsia"/>
                              </w:rPr>
                              <w:t>0</w:t>
                            </w:r>
                          </w:p>
                        </w:tc>
                      </w:tr>
                      <w:tr w:rsidR="00B74884" w14:paraId="0AA469C1" w14:textId="77777777" w:rsidTr="00726564">
                        <w:trPr>
                          <w:trHeight w:val="183"/>
                        </w:trPr>
                        <w:tc>
                          <w:tcPr>
                            <w:tcW w:w="629" w:type="dxa"/>
                            <w:shd w:val="clear" w:color="auto" w:fill="auto"/>
                          </w:tcPr>
                          <w:p w14:paraId="6F9CD8C1" w14:textId="77777777" w:rsidR="00B74884" w:rsidRDefault="00B74884"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B74884" w:rsidRDefault="00B74884" w:rsidP="00726564">
                            <w:pPr>
                              <w:jc w:val="center"/>
                            </w:pPr>
                            <w:r>
                              <w:rPr>
                                <w:rFonts w:hint="eastAsia"/>
                              </w:rPr>
                              <w:t>0</w:t>
                            </w:r>
                          </w:p>
                        </w:tc>
                        <w:tc>
                          <w:tcPr>
                            <w:tcW w:w="629" w:type="dxa"/>
                            <w:shd w:val="clear" w:color="auto" w:fill="auto"/>
                          </w:tcPr>
                          <w:p w14:paraId="48C2801F" w14:textId="77777777" w:rsidR="00B74884" w:rsidRDefault="00B74884" w:rsidP="00726564">
                            <w:pPr>
                              <w:jc w:val="center"/>
                            </w:pPr>
                            <w:r>
                              <w:rPr>
                                <w:rFonts w:hint="eastAsia"/>
                              </w:rPr>
                              <w:t>2</w:t>
                            </w:r>
                          </w:p>
                        </w:tc>
                        <w:tc>
                          <w:tcPr>
                            <w:tcW w:w="629" w:type="dxa"/>
                            <w:shd w:val="clear" w:color="auto" w:fill="auto"/>
                          </w:tcPr>
                          <w:p w14:paraId="68B9F1C3" w14:textId="77777777" w:rsidR="00B74884" w:rsidRDefault="00B74884" w:rsidP="00726564">
                            <w:pPr>
                              <w:jc w:val="center"/>
                            </w:pPr>
                            <w:r>
                              <w:rPr>
                                <w:rFonts w:hint="eastAsia"/>
                              </w:rPr>
                              <w:t>1</w:t>
                            </w:r>
                          </w:p>
                        </w:tc>
                        <w:tc>
                          <w:tcPr>
                            <w:tcW w:w="629" w:type="dxa"/>
                            <w:shd w:val="clear" w:color="auto" w:fill="auto"/>
                          </w:tcPr>
                          <w:p w14:paraId="407CB123" w14:textId="77777777" w:rsidR="00B74884" w:rsidRDefault="00B74884" w:rsidP="00726564">
                            <w:pPr>
                              <w:jc w:val="center"/>
                            </w:pPr>
                            <w:r>
                              <w:rPr>
                                <w:rFonts w:hint="eastAsia"/>
                              </w:rPr>
                              <w:t>0</w:t>
                            </w:r>
                          </w:p>
                        </w:tc>
                      </w:tr>
                      <w:tr w:rsidR="00B74884"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B74884" w:rsidRDefault="00B74884"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B74884" w:rsidRDefault="00B74884"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B74884" w:rsidRDefault="00B74884"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B74884" w:rsidRDefault="00B74884"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B74884" w:rsidRDefault="00B74884" w:rsidP="00726564">
                            <w:pPr>
                              <w:jc w:val="center"/>
                            </w:pPr>
                            <w:r>
                              <w:rPr>
                                <w:rFonts w:hint="eastAsia"/>
                              </w:rPr>
                              <w:t>0</w:t>
                            </w:r>
                          </w:p>
                        </w:tc>
                      </w:tr>
                    </w:tbl>
                    <w:p w14:paraId="653127BF" w14:textId="77777777" w:rsidR="00B74884" w:rsidRDefault="00B74884">
                      <w:pPr>
                        <w:ind w:firstLine="480"/>
                      </w:pPr>
                    </w:p>
                  </w:txbxContent>
                </v:textbox>
                <w10:wrap type="square"/>
              </v:shape>
            </w:pict>
          </mc:Fallback>
        </mc:AlternateContent>
      </w:r>
    </w:p>
    <w:p w14:paraId="0623292C" w14:textId="6EECBD4C" w:rsidR="00ED7AB9" w:rsidRPr="00F9476A" w:rsidRDefault="00F9476A" w:rsidP="00F9476A">
      <w:pPr>
        <w:spacing w:before="120" w:after="120"/>
        <w:ind w:leftChars="184" w:left="442" w:rightChars="200" w:right="480"/>
        <w:jc w:val="center"/>
        <w:rPr>
          <w:rFonts w:hint="eastAsia"/>
          <w:sz w:val="22"/>
          <w:szCs w:val="22"/>
        </w:rPr>
      </w:pPr>
      <w:r>
        <w:rPr>
          <w:rFonts w:hint="eastAsia"/>
          <w:sz w:val="22"/>
          <w:szCs w:val="22"/>
        </w:rPr>
        <w:t xml:space="preserve">  </w:t>
      </w:r>
      <w:r w:rsidR="00E34A46" w:rsidRPr="00FE174B">
        <w:rPr>
          <w:rFonts w:hint="eastAsia"/>
          <w:sz w:val="22"/>
          <w:szCs w:val="22"/>
        </w:rPr>
        <w:t>表</w:t>
      </w:r>
      <w:r w:rsidR="00E34A46" w:rsidRPr="00FE174B">
        <w:rPr>
          <w:rFonts w:hint="eastAsia"/>
          <w:sz w:val="22"/>
          <w:szCs w:val="22"/>
        </w:rPr>
        <w:t>4-4</w:t>
      </w:r>
      <w:r w:rsidR="00C76EC9" w:rsidRPr="00FE174B">
        <w:rPr>
          <w:rFonts w:hint="eastAsia"/>
          <w:sz w:val="22"/>
          <w:szCs w:val="22"/>
        </w:rPr>
        <w:t xml:space="preserve"> </w:t>
      </w:r>
      <w:r w:rsidR="00C76EC9" w:rsidRPr="00FE174B">
        <w:rPr>
          <w:rFonts w:hint="eastAsia"/>
          <w:sz w:val="22"/>
          <w:szCs w:val="22"/>
        </w:rPr>
        <w:t>属性</w:t>
      </w:r>
      <w:r w:rsidR="00C76EC9" w:rsidRPr="00FE174B">
        <w:rPr>
          <w:rFonts w:hint="eastAsia"/>
          <w:sz w:val="22"/>
          <w:szCs w:val="22"/>
        </w:rPr>
        <w:t>-</w:t>
      </w:r>
      <w:r w:rsidR="00C76EC9" w:rsidRPr="00FE174B">
        <w:rPr>
          <w:rFonts w:hint="eastAsia"/>
          <w:sz w:val="22"/>
          <w:szCs w:val="22"/>
        </w:rPr>
        <w:t>项目矩阵</w:t>
      </w:r>
      <w:r w:rsidR="00C76EC9" w:rsidRPr="00FE174B">
        <w:rPr>
          <w:sz w:val="22"/>
          <w:szCs w:val="22"/>
        </w:rPr>
        <w:t xml:space="preserve"> </w:t>
      </w:r>
      <w:r>
        <w:rPr>
          <w:rFonts w:hint="eastAsia"/>
          <w:sz w:val="22"/>
          <w:szCs w:val="22"/>
        </w:rPr>
        <w:t xml:space="preserve">  </w:t>
      </w:r>
      <w:r w:rsidR="00EE05D7">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sidR="004C5971">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firstRow="1" w:lastRow="0" w:firstColumn="1" w:lastColumn="0" w:noHBand="0" w:noVBand="1"/>
      </w:tblPr>
      <w:tblGrid>
        <w:gridCol w:w="614"/>
        <w:gridCol w:w="614"/>
        <w:gridCol w:w="613"/>
        <w:gridCol w:w="613"/>
        <w:gridCol w:w="613"/>
        <w:gridCol w:w="613"/>
        <w:gridCol w:w="613"/>
        <w:gridCol w:w="613"/>
        <w:gridCol w:w="613"/>
        <w:gridCol w:w="613"/>
        <w:gridCol w:w="613"/>
        <w:gridCol w:w="613"/>
      </w:tblGrid>
      <w:tr w:rsidR="00D95D37" w14:paraId="3345B4EB" w14:textId="0FD3EB50" w:rsidTr="00D95D37">
        <w:trPr>
          <w:trHeight w:val="353"/>
        </w:trPr>
        <w:tc>
          <w:tcPr>
            <w:tcW w:w="561" w:type="dxa"/>
            <w:tcBorders>
              <w:bottom w:val="nil"/>
              <w:right w:val="nil"/>
            </w:tcBorders>
            <w:shd w:val="clear" w:color="auto" w:fill="auto"/>
            <w:vAlign w:val="center"/>
          </w:tcPr>
          <w:p w14:paraId="0DEF24C6" w14:textId="77777777" w:rsidR="00F9476A" w:rsidRPr="00726564" w:rsidRDefault="00F9476A" w:rsidP="00F9476A">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14:paraId="2A6284B7" w14:textId="77777777" w:rsidR="00F9476A" w:rsidRPr="00726564" w:rsidRDefault="00F9476A" w:rsidP="00F9476A">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14:paraId="208A309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14:paraId="70767E4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14:paraId="0CD71B79"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14:paraId="0009B450" w14:textId="77777777" w:rsidR="00F9476A" w:rsidRPr="00726564" w:rsidRDefault="00F9476A" w:rsidP="00F9476A">
            <w:pPr>
              <w:jc w:val="center"/>
              <w:rPr>
                <w:bCs/>
                <w:sz w:val="32"/>
                <w:szCs w:val="32"/>
              </w:rPr>
            </w:pPr>
          </w:p>
        </w:tc>
        <w:tc>
          <w:tcPr>
            <w:tcW w:w="561" w:type="dxa"/>
            <w:tcBorders>
              <w:top w:val="nil"/>
              <w:left w:val="nil"/>
              <w:bottom w:val="nil"/>
              <w:right w:val="nil"/>
            </w:tcBorders>
            <w:vAlign w:val="center"/>
          </w:tcPr>
          <w:p w14:paraId="6087BAB0" w14:textId="77777777" w:rsidR="00F9476A" w:rsidRPr="00726564" w:rsidRDefault="00F9476A" w:rsidP="00F9476A">
            <w:pPr>
              <w:jc w:val="center"/>
              <w:rPr>
                <w:bCs/>
                <w:sz w:val="32"/>
                <w:szCs w:val="32"/>
              </w:rPr>
            </w:pPr>
          </w:p>
        </w:tc>
        <w:tc>
          <w:tcPr>
            <w:tcW w:w="561" w:type="dxa"/>
            <w:tcBorders>
              <w:top w:val="single" w:sz="4" w:space="0" w:color="auto"/>
              <w:left w:val="nil"/>
              <w:bottom w:val="nil"/>
              <w:right w:val="nil"/>
            </w:tcBorders>
            <w:vAlign w:val="center"/>
          </w:tcPr>
          <w:p w14:paraId="4BE1AC58" w14:textId="48701D77" w:rsidR="00F9476A" w:rsidRPr="00726564" w:rsidRDefault="00F9476A" w:rsidP="00F9476A">
            <w:pPr>
              <w:jc w:val="center"/>
              <w:rPr>
                <w:rFonts w:hint="eastAsia"/>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14:paraId="71695F18" w14:textId="0A392818" w:rsidR="00F9476A" w:rsidRPr="00726564" w:rsidRDefault="00F9476A" w:rsidP="00F9476A">
            <w:pPr>
              <w:jc w:val="center"/>
              <w:rPr>
                <w:rFonts w:hint="eastAsia"/>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14:paraId="7272019E" w14:textId="4DC3DD7C" w:rsidR="00F9476A" w:rsidRPr="00726564" w:rsidRDefault="00F9476A" w:rsidP="00F9476A">
            <w:pPr>
              <w:jc w:val="center"/>
              <w:rPr>
                <w:rFonts w:hint="eastAsia"/>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14:paraId="1AB50BCD" w14:textId="6E14C3CC" w:rsidR="00F9476A" w:rsidRPr="00726564" w:rsidRDefault="00F9476A" w:rsidP="00F9476A">
            <w:pPr>
              <w:jc w:val="center"/>
              <w:rPr>
                <w:rFonts w:hint="eastAsia"/>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14:paraId="2E9285A0" w14:textId="2DA85C93" w:rsidR="00F9476A" w:rsidRPr="00726564" w:rsidRDefault="00F9476A" w:rsidP="00F9476A">
            <w:pPr>
              <w:jc w:val="center"/>
              <w:rPr>
                <w:rFonts w:hint="eastAsia"/>
                <w:bCs/>
                <w:sz w:val="32"/>
                <w:szCs w:val="32"/>
              </w:rPr>
            </w:pPr>
            <w:r w:rsidRPr="00726564">
              <w:rPr>
                <w:rFonts w:hint="eastAsia"/>
                <w:bCs/>
                <w:sz w:val="32"/>
                <w:szCs w:val="32"/>
              </w:rPr>
              <w:t>i</w:t>
            </w:r>
            <w:r w:rsidRPr="00726564">
              <w:rPr>
                <w:rFonts w:hint="eastAsia"/>
                <w:bCs/>
                <w:sz w:val="32"/>
                <w:szCs w:val="32"/>
                <w:vertAlign w:val="subscript"/>
              </w:rPr>
              <w:t>4</w:t>
            </w:r>
          </w:p>
        </w:tc>
      </w:tr>
      <w:tr w:rsidR="00D95D37" w14:paraId="6ABA6910" w14:textId="57BC6908" w:rsidTr="00D95D37">
        <w:trPr>
          <w:trHeight w:val="183"/>
        </w:trPr>
        <w:tc>
          <w:tcPr>
            <w:tcW w:w="561" w:type="dxa"/>
            <w:tcBorders>
              <w:top w:val="nil"/>
              <w:bottom w:val="nil"/>
              <w:right w:val="nil"/>
            </w:tcBorders>
            <w:shd w:val="clear" w:color="auto" w:fill="auto"/>
            <w:vAlign w:val="center"/>
          </w:tcPr>
          <w:p w14:paraId="143A6B8C" w14:textId="77777777" w:rsidR="00F9476A" w:rsidRPr="00726564" w:rsidRDefault="00F9476A" w:rsidP="00F9476A">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14:paraId="203C9AF9"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50121660"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60F14B7F"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3EA332F"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1CFAA9F1" w14:textId="77777777" w:rsidR="00F9476A" w:rsidRDefault="00F9476A" w:rsidP="00F9476A">
            <w:pPr>
              <w:jc w:val="center"/>
            </w:pPr>
          </w:p>
        </w:tc>
        <w:tc>
          <w:tcPr>
            <w:tcW w:w="561" w:type="dxa"/>
            <w:tcBorders>
              <w:top w:val="nil"/>
              <w:left w:val="nil"/>
              <w:bottom w:val="nil"/>
              <w:right w:val="nil"/>
            </w:tcBorders>
            <w:vAlign w:val="center"/>
          </w:tcPr>
          <w:p w14:paraId="12C2E070" w14:textId="77777777" w:rsidR="00F9476A" w:rsidRDefault="00F9476A" w:rsidP="00F9476A">
            <w:pPr>
              <w:jc w:val="center"/>
            </w:pPr>
          </w:p>
        </w:tc>
        <w:tc>
          <w:tcPr>
            <w:tcW w:w="561" w:type="dxa"/>
            <w:tcBorders>
              <w:top w:val="nil"/>
              <w:left w:val="nil"/>
              <w:bottom w:val="nil"/>
              <w:right w:val="nil"/>
            </w:tcBorders>
            <w:vAlign w:val="center"/>
          </w:tcPr>
          <w:p w14:paraId="55DDFF77" w14:textId="10274350" w:rsidR="00F9476A" w:rsidRDefault="00F9476A" w:rsidP="00F9476A">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14:paraId="63F82DBE" w14:textId="2EF449CC" w:rsidR="00F9476A" w:rsidRDefault="00F9476A" w:rsidP="00F9476A">
            <w:pPr>
              <w:jc w:val="center"/>
            </w:pPr>
            <w:r>
              <w:rPr>
                <w:rFonts w:hint="eastAsia"/>
              </w:rPr>
              <w:t>2</w:t>
            </w:r>
          </w:p>
        </w:tc>
        <w:tc>
          <w:tcPr>
            <w:tcW w:w="561" w:type="dxa"/>
            <w:tcBorders>
              <w:top w:val="nil"/>
              <w:left w:val="nil"/>
              <w:bottom w:val="nil"/>
              <w:right w:val="nil"/>
            </w:tcBorders>
            <w:vAlign w:val="center"/>
          </w:tcPr>
          <w:p w14:paraId="42FFB288" w14:textId="6CBFDB24" w:rsidR="00F9476A" w:rsidRDefault="00F9476A" w:rsidP="00F9476A">
            <w:pPr>
              <w:jc w:val="center"/>
            </w:pPr>
            <w:r>
              <w:rPr>
                <w:rFonts w:hint="eastAsia"/>
              </w:rPr>
              <w:t>3</w:t>
            </w:r>
          </w:p>
        </w:tc>
        <w:tc>
          <w:tcPr>
            <w:tcW w:w="561" w:type="dxa"/>
            <w:tcBorders>
              <w:top w:val="nil"/>
              <w:left w:val="nil"/>
              <w:bottom w:val="nil"/>
              <w:right w:val="nil"/>
            </w:tcBorders>
            <w:vAlign w:val="center"/>
          </w:tcPr>
          <w:p w14:paraId="6670E372" w14:textId="1746F196" w:rsidR="00F9476A" w:rsidRDefault="00F9476A" w:rsidP="00F9476A">
            <w:pPr>
              <w:jc w:val="center"/>
            </w:pPr>
            <w:r>
              <w:rPr>
                <w:rFonts w:hint="eastAsia"/>
              </w:rPr>
              <w:t>0</w:t>
            </w:r>
          </w:p>
        </w:tc>
        <w:tc>
          <w:tcPr>
            <w:tcW w:w="561" w:type="dxa"/>
            <w:tcBorders>
              <w:top w:val="nil"/>
              <w:left w:val="nil"/>
              <w:bottom w:val="nil"/>
              <w:right w:val="nil"/>
            </w:tcBorders>
            <w:vAlign w:val="center"/>
          </w:tcPr>
          <w:p w14:paraId="13D276AA" w14:textId="17AEC490" w:rsidR="00F9476A" w:rsidRDefault="00F9476A" w:rsidP="00F9476A">
            <w:pPr>
              <w:jc w:val="center"/>
            </w:pPr>
            <w:r>
              <w:rPr>
                <w:rFonts w:hint="eastAsia"/>
              </w:rPr>
              <w:t>0</w:t>
            </w:r>
          </w:p>
        </w:tc>
      </w:tr>
      <w:tr w:rsidR="00D95D37" w14:paraId="2FC2DFE2" w14:textId="5A2B8ACA" w:rsidTr="00D95D37">
        <w:trPr>
          <w:trHeight w:val="176"/>
        </w:trPr>
        <w:tc>
          <w:tcPr>
            <w:tcW w:w="561" w:type="dxa"/>
            <w:tcBorders>
              <w:top w:val="nil"/>
              <w:bottom w:val="nil"/>
              <w:right w:val="nil"/>
            </w:tcBorders>
            <w:shd w:val="clear" w:color="auto" w:fill="auto"/>
            <w:vAlign w:val="center"/>
          </w:tcPr>
          <w:p w14:paraId="0C5D8699" w14:textId="77777777" w:rsidR="00F9476A" w:rsidRDefault="00F9476A" w:rsidP="00F9476A">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14:paraId="7B0151C0"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CAA3F76"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A5196DE"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17158603"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2654FB43" w14:textId="77777777" w:rsidR="00F9476A" w:rsidRDefault="00F9476A" w:rsidP="00F9476A">
            <w:pPr>
              <w:jc w:val="center"/>
            </w:pPr>
          </w:p>
        </w:tc>
        <w:tc>
          <w:tcPr>
            <w:tcW w:w="561" w:type="dxa"/>
            <w:tcBorders>
              <w:top w:val="nil"/>
              <w:left w:val="nil"/>
              <w:bottom w:val="nil"/>
              <w:right w:val="nil"/>
            </w:tcBorders>
            <w:vAlign w:val="center"/>
          </w:tcPr>
          <w:p w14:paraId="115654A1" w14:textId="77777777" w:rsidR="00F9476A" w:rsidRDefault="00F9476A" w:rsidP="00F9476A">
            <w:pPr>
              <w:jc w:val="center"/>
            </w:pPr>
          </w:p>
        </w:tc>
        <w:tc>
          <w:tcPr>
            <w:tcW w:w="561" w:type="dxa"/>
            <w:tcBorders>
              <w:top w:val="nil"/>
              <w:left w:val="nil"/>
              <w:bottom w:val="nil"/>
              <w:right w:val="nil"/>
            </w:tcBorders>
            <w:vAlign w:val="center"/>
          </w:tcPr>
          <w:p w14:paraId="14C7EDD3" w14:textId="4D4E08D0" w:rsidR="00F9476A" w:rsidRDefault="00F9476A" w:rsidP="00F9476A">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14:paraId="214068F7" w14:textId="26B77D37" w:rsidR="00F9476A" w:rsidRDefault="00F9476A" w:rsidP="00F9476A">
            <w:pPr>
              <w:jc w:val="center"/>
            </w:pPr>
            <w:r>
              <w:rPr>
                <w:rFonts w:hint="eastAsia"/>
              </w:rPr>
              <w:t>0</w:t>
            </w:r>
          </w:p>
        </w:tc>
        <w:tc>
          <w:tcPr>
            <w:tcW w:w="561" w:type="dxa"/>
            <w:tcBorders>
              <w:top w:val="nil"/>
              <w:left w:val="nil"/>
              <w:bottom w:val="nil"/>
              <w:right w:val="nil"/>
            </w:tcBorders>
            <w:vAlign w:val="center"/>
          </w:tcPr>
          <w:p w14:paraId="3F079F47" w14:textId="684B6398" w:rsidR="00F9476A" w:rsidRDefault="00F9476A" w:rsidP="00F9476A">
            <w:pPr>
              <w:jc w:val="center"/>
            </w:pPr>
            <w:r>
              <w:rPr>
                <w:rFonts w:hint="eastAsia"/>
              </w:rPr>
              <w:t>3</w:t>
            </w:r>
          </w:p>
        </w:tc>
        <w:tc>
          <w:tcPr>
            <w:tcW w:w="561" w:type="dxa"/>
            <w:tcBorders>
              <w:top w:val="nil"/>
              <w:left w:val="nil"/>
              <w:bottom w:val="nil"/>
              <w:right w:val="nil"/>
            </w:tcBorders>
            <w:vAlign w:val="center"/>
          </w:tcPr>
          <w:p w14:paraId="22762E94" w14:textId="2F38BC66" w:rsidR="00F9476A" w:rsidRDefault="00F9476A" w:rsidP="00F9476A">
            <w:pPr>
              <w:jc w:val="center"/>
            </w:pPr>
            <w:r>
              <w:rPr>
                <w:rFonts w:hint="eastAsia"/>
              </w:rPr>
              <w:t>1</w:t>
            </w:r>
          </w:p>
        </w:tc>
        <w:tc>
          <w:tcPr>
            <w:tcW w:w="561" w:type="dxa"/>
            <w:tcBorders>
              <w:top w:val="nil"/>
              <w:left w:val="nil"/>
              <w:bottom w:val="nil"/>
              <w:right w:val="nil"/>
            </w:tcBorders>
            <w:vAlign w:val="center"/>
          </w:tcPr>
          <w:p w14:paraId="2AE597B1" w14:textId="2EA06A66" w:rsidR="00F9476A" w:rsidRDefault="00F9476A" w:rsidP="00F9476A">
            <w:pPr>
              <w:jc w:val="center"/>
            </w:pPr>
            <w:r>
              <w:rPr>
                <w:rFonts w:hint="eastAsia"/>
              </w:rPr>
              <w:t>0</w:t>
            </w:r>
          </w:p>
        </w:tc>
      </w:tr>
      <w:tr w:rsidR="00D95D37" w14:paraId="3727B179" w14:textId="4753FA6A" w:rsidTr="00D95D37">
        <w:trPr>
          <w:trHeight w:val="176"/>
        </w:trPr>
        <w:tc>
          <w:tcPr>
            <w:tcW w:w="561" w:type="dxa"/>
            <w:tcBorders>
              <w:top w:val="nil"/>
              <w:bottom w:val="nil"/>
              <w:right w:val="nil"/>
            </w:tcBorders>
            <w:shd w:val="clear" w:color="auto" w:fill="auto"/>
            <w:vAlign w:val="center"/>
          </w:tcPr>
          <w:p w14:paraId="62139CD1"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14:paraId="2573F537"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6C92F9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5D6938CB"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8B4B244"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1421488" w14:textId="77777777" w:rsidR="00F9476A" w:rsidRDefault="00F9476A" w:rsidP="00F9476A">
            <w:pPr>
              <w:jc w:val="center"/>
            </w:pPr>
          </w:p>
        </w:tc>
        <w:tc>
          <w:tcPr>
            <w:tcW w:w="561" w:type="dxa"/>
            <w:tcBorders>
              <w:top w:val="nil"/>
              <w:left w:val="nil"/>
              <w:bottom w:val="nil"/>
              <w:right w:val="nil"/>
            </w:tcBorders>
            <w:vAlign w:val="center"/>
          </w:tcPr>
          <w:p w14:paraId="74658840" w14:textId="77777777" w:rsidR="00F9476A" w:rsidRDefault="00F9476A" w:rsidP="00F9476A">
            <w:pPr>
              <w:jc w:val="center"/>
            </w:pPr>
          </w:p>
        </w:tc>
        <w:tc>
          <w:tcPr>
            <w:tcW w:w="561" w:type="dxa"/>
            <w:tcBorders>
              <w:top w:val="nil"/>
              <w:left w:val="nil"/>
              <w:bottom w:val="nil"/>
              <w:right w:val="nil"/>
            </w:tcBorders>
            <w:vAlign w:val="center"/>
          </w:tcPr>
          <w:p w14:paraId="501DD68F" w14:textId="45B4E89B" w:rsidR="00F9476A" w:rsidRDefault="00F9476A" w:rsidP="00F9476A">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14:paraId="27A98DE6" w14:textId="5B1EA09F" w:rsidR="00F9476A" w:rsidRDefault="00F9476A" w:rsidP="00F9476A">
            <w:pPr>
              <w:jc w:val="center"/>
            </w:pPr>
            <w:r>
              <w:rPr>
                <w:rFonts w:hint="eastAsia"/>
              </w:rPr>
              <w:t>1</w:t>
            </w:r>
          </w:p>
        </w:tc>
        <w:tc>
          <w:tcPr>
            <w:tcW w:w="561" w:type="dxa"/>
            <w:tcBorders>
              <w:top w:val="nil"/>
              <w:left w:val="nil"/>
              <w:bottom w:val="nil"/>
              <w:right w:val="nil"/>
            </w:tcBorders>
            <w:vAlign w:val="center"/>
          </w:tcPr>
          <w:p w14:paraId="2EB58107" w14:textId="4104DE3C" w:rsidR="00F9476A" w:rsidRDefault="00F9476A" w:rsidP="00F9476A">
            <w:pPr>
              <w:jc w:val="center"/>
            </w:pPr>
            <w:r>
              <w:rPr>
                <w:rFonts w:hint="eastAsia"/>
              </w:rPr>
              <w:t>0</w:t>
            </w:r>
          </w:p>
        </w:tc>
        <w:tc>
          <w:tcPr>
            <w:tcW w:w="561" w:type="dxa"/>
            <w:tcBorders>
              <w:top w:val="nil"/>
              <w:left w:val="nil"/>
              <w:bottom w:val="nil"/>
              <w:right w:val="nil"/>
            </w:tcBorders>
            <w:vAlign w:val="center"/>
          </w:tcPr>
          <w:p w14:paraId="0423C688" w14:textId="72CE81E7" w:rsidR="00F9476A" w:rsidRDefault="00F9476A" w:rsidP="00F9476A">
            <w:pPr>
              <w:jc w:val="center"/>
            </w:pPr>
            <w:r>
              <w:rPr>
                <w:rFonts w:hint="eastAsia"/>
              </w:rPr>
              <w:t>0</w:t>
            </w:r>
          </w:p>
        </w:tc>
        <w:tc>
          <w:tcPr>
            <w:tcW w:w="561" w:type="dxa"/>
            <w:tcBorders>
              <w:top w:val="nil"/>
              <w:left w:val="nil"/>
              <w:bottom w:val="nil"/>
              <w:right w:val="nil"/>
            </w:tcBorders>
            <w:vAlign w:val="center"/>
          </w:tcPr>
          <w:p w14:paraId="6B8412D7" w14:textId="775A8083" w:rsidR="00F9476A" w:rsidRDefault="00F9476A" w:rsidP="00F9476A">
            <w:pPr>
              <w:jc w:val="center"/>
            </w:pPr>
            <w:r>
              <w:rPr>
                <w:rFonts w:hint="eastAsia"/>
              </w:rPr>
              <w:t>0</w:t>
            </w:r>
          </w:p>
        </w:tc>
      </w:tr>
      <w:tr w:rsidR="00D95D37" w14:paraId="2B48D390" w14:textId="3E138817" w:rsidTr="00D95D37">
        <w:trPr>
          <w:trHeight w:val="183"/>
        </w:trPr>
        <w:tc>
          <w:tcPr>
            <w:tcW w:w="561" w:type="dxa"/>
            <w:tcBorders>
              <w:top w:val="nil"/>
              <w:bottom w:val="nil"/>
              <w:right w:val="nil"/>
            </w:tcBorders>
            <w:shd w:val="clear" w:color="auto" w:fill="auto"/>
            <w:vAlign w:val="center"/>
          </w:tcPr>
          <w:p w14:paraId="08D02F7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14:paraId="35B9F77F"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3A588201"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08023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7ECD7685"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07CF775B" w14:textId="77777777" w:rsidR="00F9476A" w:rsidRDefault="00F9476A" w:rsidP="00F9476A">
            <w:pPr>
              <w:jc w:val="center"/>
            </w:pPr>
          </w:p>
        </w:tc>
        <w:tc>
          <w:tcPr>
            <w:tcW w:w="561" w:type="dxa"/>
            <w:tcBorders>
              <w:top w:val="nil"/>
              <w:left w:val="nil"/>
              <w:bottom w:val="nil"/>
              <w:right w:val="nil"/>
            </w:tcBorders>
            <w:vAlign w:val="center"/>
          </w:tcPr>
          <w:p w14:paraId="1F21A833" w14:textId="77777777" w:rsidR="00F9476A" w:rsidRDefault="00F9476A" w:rsidP="00F9476A">
            <w:pPr>
              <w:jc w:val="center"/>
            </w:pPr>
          </w:p>
        </w:tc>
        <w:tc>
          <w:tcPr>
            <w:tcW w:w="561" w:type="dxa"/>
            <w:tcBorders>
              <w:top w:val="nil"/>
              <w:left w:val="nil"/>
              <w:bottom w:val="nil"/>
              <w:right w:val="nil"/>
            </w:tcBorders>
            <w:vAlign w:val="center"/>
          </w:tcPr>
          <w:p w14:paraId="27A1F064" w14:textId="484C625E" w:rsidR="00F9476A" w:rsidRDefault="00F9476A" w:rsidP="00F9476A">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14:paraId="07CFC51C" w14:textId="66011CB2" w:rsidR="00F9476A" w:rsidRDefault="00F9476A" w:rsidP="00F9476A">
            <w:pPr>
              <w:jc w:val="center"/>
            </w:pPr>
            <w:r>
              <w:rPr>
                <w:rFonts w:hint="eastAsia"/>
              </w:rPr>
              <w:t>0</w:t>
            </w:r>
          </w:p>
        </w:tc>
        <w:tc>
          <w:tcPr>
            <w:tcW w:w="561" w:type="dxa"/>
            <w:tcBorders>
              <w:top w:val="nil"/>
              <w:left w:val="nil"/>
              <w:bottom w:val="nil"/>
              <w:right w:val="nil"/>
            </w:tcBorders>
            <w:vAlign w:val="center"/>
          </w:tcPr>
          <w:p w14:paraId="48C97513" w14:textId="53B6C349" w:rsidR="00F9476A" w:rsidRDefault="00F9476A" w:rsidP="00F9476A">
            <w:pPr>
              <w:jc w:val="center"/>
            </w:pPr>
            <w:r>
              <w:rPr>
                <w:rFonts w:hint="eastAsia"/>
              </w:rPr>
              <w:t>2</w:t>
            </w:r>
          </w:p>
        </w:tc>
        <w:tc>
          <w:tcPr>
            <w:tcW w:w="561" w:type="dxa"/>
            <w:tcBorders>
              <w:top w:val="nil"/>
              <w:left w:val="nil"/>
              <w:bottom w:val="nil"/>
              <w:right w:val="nil"/>
            </w:tcBorders>
            <w:vAlign w:val="center"/>
          </w:tcPr>
          <w:p w14:paraId="739D32B1" w14:textId="256EB391" w:rsidR="00F9476A" w:rsidRDefault="00F9476A" w:rsidP="00F9476A">
            <w:pPr>
              <w:jc w:val="center"/>
            </w:pPr>
            <w:r>
              <w:rPr>
                <w:rFonts w:hint="eastAsia"/>
              </w:rPr>
              <w:t>1</w:t>
            </w:r>
          </w:p>
        </w:tc>
        <w:tc>
          <w:tcPr>
            <w:tcW w:w="561" w:type="dxa"/>
            <w:tcBorders>
              <w:top w:val="nil"/>
              <w:left w:val="nil"/>
              <w:bottom w:val="nil"/>
              <w:right w:val="nil"/>
            </w:tcBorders>
            <w:vAlign w:val="center"/>
          </w:tcPr>
          <w:p w14:paraId="70AE9381" w14:textId="22EB98AB" w:rsidR="00F9476A" w:rsidRDefault="00F9476A" w:rsidP="00F9476A">
            <w:pPr>
              <w:jc w:val="center"/>
            </w:pPr>
            <w:r>
              <w:rPr>
                <w:rFonts w:hint="eastAsia"/>
              </w:rPr>
              <w:t>0</w:t>
            </w:r>
          </w:p>
        </w:tc>
      </w:tr>
      <w:tr w:rsidR="00D95D37" w14:paraId="4338F11F" w14:textId="7E221B85" w:rsidTr="00D95D37">
        <w:trPr>
          <w:trHeight w:val="176"/>
        </w:trPr>
        <w:tc>
          <w:tcPr>
            <w:tcW w:w="561" w:type="dxa"/>
            <w:tcBorders>
              <w:top w:val="nil"/>
              <w:bottom w:val="single" w:sz="4" w:space="0" w:color="7F7F7F"/>
              <w:right w:val="nil"/>
            </w:tcBorders>
            <w:shd w:val="clear" w:color="auto" w:fill="auto"/>
            <w:vAlign w:val="center"/>
          </w:tcPr>
          <w:p w14:paraId="23E90FE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14:paraId="3F1413E5"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004BFF27" w14:textId="77777777" w:rsidR="00F9476A" w:rsidRDefault="00F9476A" w:rsidP="00F9476A">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14:paraId="7E882F2A"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498660B6"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4AB8A1E" w14:textId="77777777" w:rsidR="00F9476A" w:rsidRDefault="00F9476A" w:rsidP="00F9476A">
            <w:pPr>
              <w:jc w:val="center"/>
            </w:pPr>
          </w:p>
        </w:tc>
        <w:tc>
          <w:tcPr>
            <w:tcW w:w="561" w:type="dxa"/>
            <w:tcBorders>
              <w:top w:val="nil"/>
              <w:left w:val="nil"/>
              <w:bottom w:val="nil"/>
              <w:right w:val="nil"/>
            </w:tcBorders>
            <w:vAlign w:val="center"/>
          </w:tcPr>
          <w:p w14:paraId="1DDB1FA7" w14:textId="77777777" w:rsidR="00F9476A" w:rsidRDefault="00F9476A" w:rsidP="00F9476A">
            <w:pPr>
              <w:jc w:val="center"/>
            </w:pPr>
          </w:p>
        </w:tc>
        <w:tc>
          <w:tcPr>
            <w:tcW w:w="561" w:type="dxa"/>
            <w:tcBorders>
              <w:top w:val="nil"/>
              <w:left w:val="nil"/>
              <w:bottom w:val="single" w:sz="4" w:space="0" w:color="auto"/>
              <w:right w:val="nil"/>
            </w:tcBorders>
            <w:vAlign w:val="center"/>
          </w:tcPr>
          <w:p w14:paraId="4E6F7DA7" w14:textId="356684BE" w:rsidR="00F9476A" w:rsidRDefault="00F9476A" w:rsidP="00F9476A">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14:paraId="48194B8C" w14:textId="434CAD8A"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0D741799" w14:textId="6FAA63AB"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39BA04FA" w14:textId="76BE7D78" w:rsidR="00F9476A" w:rsidRDefault="00F9476A" w:rsidP="00F9476A">
            <w:pPr>
              <w:jc w:val="center"/>
            </w:pPr>
            <w:r>
              <w:rPr>
                <w:rFonts w:hint="eastAsia"/>
              </w:rPr>
              <w:t>2</w:t>
            </w:r>
          </w:p>
        </w:tc>
        <w:tc>
          <w:tcPr>
            <w:tcW w:w="561" w:type="dxa"/>
            <w:tcBorders>
              <w:top w:val="nil"/>
              <w:left w:val="nil"/>
              <w:bottom w:val="single" w:sz="4" w:space="0" w:color="auto"/>
              <w:right w:val="nil"/>
            </w:tcBorders>
            <w:vAlign w:val="center"/>
          </w:tcPr>
          <w:p w14:paraId="305DADBC" w14:textId="04E06998" w:rsidR="00F9476A" w:rsidRDefault="00F9476A" w:rsidP="00F9476A">
            <w:pPr>
              <w:jc w:val="center"/>
            </w:pPr>
            <w:r>
              <w:rPr>
                <w:rFonts w:hint="eastAsia"/>
              </w:rPr>
              <w:t>0</w:t>
            </w:r>
          </w:p>
        </w:tc>
      </w:tr>
    </w:tbl>
    <w:p w14:paraId="27F40346" w14:textId="77777777" w:rsidR="00AF40D0" w:rsidRDefault="00AF40D0" w:rsidP="00F9476A">
      <w:pPr>
        <w:ind w:firstLine="420"/>
        <w:jc w:val="center"/>
      </w:pPr>
    </w:p>
    <w:p w14:paraId="7A870547" w14:textId="35311D8D" w:rsidR="00ED7AB9" w:rsidRDefault="00A4684E" w:rsidP="004C793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r w:rsidR="00C76EC9">
        <w:rPr>
          <w:rFonts w:hint="eastAsia"/>
        </w:rPr>
        <w:t>。</w:t>
      </w:r>
    </w:p>
    <w:p w14:paraId="28E27EE3" w14:textId="77777777" w:rsidR="00ED7AB9" w:rsidRDefault="000623B2">
      <w:pPr>
        <w:ind w:left="456" w:hangingChars="190" w:hanging="456"/>
      </w:pPr>
      <w:r w:rsidRPr="00C8646C">
        <w:rPr>
          <w:noProof/>
        </w:rPr>
        <w:lastRenderedPageBreak/>
        <w:drawing>
          <wp:inline distT="0" distB="0" distL="0" distR="0" wp14:anchorId="1D7F9A57" wp14:editId="576B5E09">
            <wp:extent cx="2339792" cy="2143124"/>
            <wp:effectExtent l="0" t="0" r="0" b="0"/>
            <wp:docPr id="13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46">
                      <a:extLst>
                        <a:ext uri="{28A0092B-C50C-407E-A947-70E740481C1C}">
                          <a14:useLocalDpi xmlns:a14="http://schemas.microsoft.com/office/drawing/2010/main"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14:anchorId="08FD8E71" wp14:editId="024E48DD">
            <wp:extent cx="2553970" cy="2339340"/>
            <wp:effectExtent l="0" t="0" r="0" b="0"/>
            <wp:docPr id="136"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47">
                      <a:extLst>
                        <a:ext uri="{28A0092B-C50C-407E-A947-70E740481C1C}">
                          <a14:useLocalDpi xmlns:a14="http://schemas.microsoft.com/office/drawing/2010/main"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14:paraId="142A9B51" w14:textId="763344F4" w:rsidR="00ED7AB9" w:rsidRPr="00442118" w:rsidRDefault="00D24496" w:rsidP="00D24496">
      <w:pPr>
        <w:spacing w:before="120" w:after="240"/>
        <w:ind w:firstLine="420"/>
        <w:rPr>
          <w:b/>
          <w:sz w:val="21"/>
          <w:szCs w:val="21"/>
          <w:lang w:val="en-GB"/>
        </w:rPr>
      </w:pPr>
      <w:r>
        <w:rPr>
          <w:rFonts w:hint="eastAsia"/>
          <w:b/>
          <w:sz w:val="21"/>
          <w:szCs w:val="21"/>
          <w:lang w:val="en-GB"/>
        </w:rPr>
        <w:t xml:space="preserve">   </w:t>
      </w:r>
      <w:r w:rsidR="00C76EC9" w:rsidRPr="00442118">
        <w:rPr>
          <w:rFonts w:hint="eastAsia"/>
          <w:b/>
          <w:sz w:val="21"/>
          <w:szCs w:val="21"/>
          <w:lang w:val="en-GB"/>
        </w:rPr>
        <w:t xml:space="preserve">  </w:t>
      </w:r>
      <w:r w:rsidR="00552AFE" w:rsidRPr="00442118">
        <w:rPr>
          <w:rFonts w:hint="eastAsia"/>
          <w:b/>
          <w:sz w:val="21"/>
          <w:szCs w:val="21"/>
          <w:lang w:val="en-GB"/>
        </w:rPr>
        <w:t>图</w:t>
      </w:r>
      <w:r w:rsidR="00BE69DF">
        <w:rPr>
          <w:rFonts w:hint="eastAsia"/>
          <w:b/>
          <w:sz w:val="21"/>
          <w:szCs w:val="21"/>
          <w:lang w:val="en-GB"/>
        </w:rPr>
        <w:t>4-4</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t xml:space="preserve">   </w:t>
      </w:r>
      <w:r w:rsidR="00552AFE" w:rsidRPr="00442118">
        <w:rPr>
          <w:rFonts w:hint="eastAsia"/>
          <w:b/>
          <w:sz w:val="21"/>
          <w:szCs w:val="21"/>
          <w:lang w:val="en-GB"/>
        </w:rPr>
        <w:t>图</w:t>
      </w:r>
      <w:r w:rsidR="00BE69DF">
        <w:rPr>
          <w:rFonts w:hint="eastAsia"/>
          <w:b/>
          <w:sz w:val="21"/>
          <w:szCs w:val="21"/>
          <w:lang w:val="en-GB"/>
        </w:rPr>
        <w:t>4-5</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属性信息</w:t>
      </w:r>
    </w:p>
    <w:p w14:paraId="41952587" w14:textId="77777777" w:rsidR="00ED7AB9" w:rsidRPr="004C7936" w:rsidRDefault="00C76EC9" w:rsidP="004C7936">
      <w:pPr>
        <w:spacing w:line="400" w:lineRule="exact"/>
        <w:ind w:firstLine="482"/>
      </w:pPr>
      <w:r w:rsidRPr="004C7936">
        <w:rPr>
          <w:rFonts w:hint="eastAsia"/>
        </w:rPr>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w:t>
      </w:r>
      <w:r w:rsidR="0044787B" w:rsidRPr="004C7936">
        <w:rPr>
          <w:rFonts w:hint="eastAsia"/>
        </w:rPr>
        <w:t>来</w:t>
      </w:r>
      <w:r w:rsidRPr="004C7936">
        <w:rPr>
          <w:rFonts w:hint="eastAsia"/>
        </w:rPr>
        <w:t>解决新项目的冷启动问题。</w:t>
      </w:r>
    </w:p>
    <w:p w14:paraId="11CD813D" w14:textId="02D02265" w:rsidR="00D27882" w:rsidRPr="004C7936" w:rsidRDefault="00D27882" w:rsidP="004C7936">
      <w:pPr>
        <w:spacing w:line="400" w:lineRule="exact"/>
        <w:ind w:firstLine="482"/>
      </w:pPr>
      <w:r w:rsidRPr="004C7936">
        <w:rPr>
          <w:rFonts w:hint="eastAsia"/>
        </w:rPr>
        <w:t>根据之前的分析</w:t>
      </w:r>
      <w:r w:rsidR="00820BBC" w:rsidRPr="004C7936">
        <w:rPr>
          <w:rFonts w:hint="eastAsia"/>
        </w:rPr>
        <w:t>发现，结合用户、标签、项目属性提出的个性化推荐算法从理论上可以提高推荐系统的准确率</w:t>
      </w:r>
      <w:r w:rsidR="00913A84" w:rsidRPr="004C7936">
        <w:rPr>
          <w:rFonts w:hint="eastAsia"/>
        </w:rPr>
        <w:t>。在此，为了更好的观察用户评分信息、项目属性信息，项目标签信息以及用户评分时效性信息在推荐算法中所产生的影响，我们定义权重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00913A84" w:rsidRPr="004C7936">
        <w:rPr>
          <w:rFonts w:hint="eastAsia"/>
        </w:rPr>
        <w:t xml:space="preserve">, </w:t>
      </w:r>
      <w:r w:rsidR="00913A84" w:rsidRPr="004C7936">
        <w:rPr>
          <w:rFonts w:hint="eastAsia"/>
        </w:rPr>
        <w:t>其中</w:t>
      </w:r>
      <m:oMath>
        <m:r>
          <m:rPr>
            <m:sty m:val="p"/>
          </m:rPr>
          <w:rPr>
            <w:rFonts w:ascii="Cambria Math" w:hAnsi="Cambria Math"/>
          </w:rPr>
          <m:t>α+β+γ=1</m:t>
        </m:r>
      </m:oMath>
      <w:r w:rsidR="00913A84" w:rsidRPr="004C7936">
        <w:rPr>
          <w:rFonts w:hint="eastAsia"/>
        </w:rPr>
        <w:t xml:space="preserve"> </w:t>
      </w:r>
      <w:r w:rsidR="0099287D" w:rsidRPr="004C7936">
        <w:rPr>
          <w:rFonts w:hint="eastAsia"/>
        </w:rPr>
        <w:t>得到预测评分公式如下：</w:t>
      </w:r>
    </w:p>
    <w:p w14:paraId="13E3C8CB" w14:textId="77777777" w:rsidR="0099287D" w:rsidRDefault="0099287D" w:rsidP="008A2220">
      <w:pPr>
        <w:spacing w:line="400" w:lineRule="exact"/>
        <w:ind w:firstLine="482"/>
        <w:jc w:val="center"/>
      </w:pPr>
      <w:r>
        <w:rPr>
          <w:rFonts w:hint="eastAsia"/>
        </w:rPr>
        <w:t xml:space="preserve">             </w:t>
      </w: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公式</w:t>
      </w:r>
      <w:r>
        <w:rPr>
          <w:rFonts w:hint="eastAsia"/>
        </w:rPr>
        <w:t>4-15)</w:t>
      </w:r>
    </w:p>
    <w:p w14:paraId="249AE01A" w14:textId="53934507" w:rsidR="0099287D" w:rsidRDefault="0099287D" w:rsidP="008A2220">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w:t>
      </w:r>
      <w:r w:rsidR="00793FBF">
        <w:rPr>
          <w:rFonts w:hint="eastAsia"/>
        </w:rPr>
        <w:t>当</w:t>
      </w:r>
      <m:oMath>
        <m:r>
          <m:rPr>
            <m:sty m:val="p"/>
          </m:rPr>
          <w:rPr>
            <w:rFonts w:ascii="Cambria Math" w:hAnsi="Cambria Math"/>
          </w:rPr>
          <m:t>α≠0,β≠0,γ≠0</m:t>
        </m:r>
        <m:r>
          <m:rPr>
            <m:sty m:val="p"/>
          </m:rPr>
          <w:rPr>
            <w:rFonts w:ascii="Cambria Math" w:hAnsi="Cambria Math"/>
          </w:rPr>
          <m:t>时</m:t>
        </m:r>
      </m:oMath>
      <w:r w:rsidR="00793FBF">
        <w:rPr>
          <w:rFonts w:hint="eastAsia"/>
        </w:rPr>
        <w:t xml:space="preserve">, </w:t>
      </w:r>
      <w:r w:rsidR="00793FBF">
        <w:rPr>
          <w:rFonts w:hint="eastAsia"/>
        </w:rPr>
        <w:t>会综合考虑用户、</w:t>
      </w:r>
      <w:r w:rsidR="00A3419B">
        <w:rPr>
          <w:rFonts w:hint="eastAsia"/>
        </w:rPr>
        <w:t>标签与项目属性信息进行预测评分计算，即用户</w:t>
      </w:r>
      <w:r w:rsidR="009C16FA">
        <w:rPr>
          <w:rFonts w:hint="eastAsia"/>
        </w:rPr>
        <w:t>、标签与项目属性的个性化推荐算法</w:t>
      </w:r>
      <w:r w:rsidR="009C16FA">
        <w:rPr>
          <w:rFonts w:hint="eastAsia"/>
        </w:rPr>
        <w:t>(consider user,</w:t>
      </w:r>
      <w:r w:rsidR="00A4684E">
        <w:rPr>
          <w:rFonts w:hint="eastAsia"/>
        </w:rPr>
        <w:t xml:space="preserve"> </w:t>
      </w:r>
      <w:r w:rsidR="009C16FA">
        <w:rPr>
          <w:rFonts w:hint="eastAsia"/>
        </w:rPr>
        <w:t>tag,</w:t>
      </w:r>
      <w:r w:rsidR="00A4684E">
        <w:rPr>
          <w:rFonts w:hint="eastAsia"/>
        </w:rPr>
        <w:t xml:space="preserve"> </w:t>
      </w:r>
      <w:r w:rsidR="009C16FA">
        <w:rPr>
          <w:rFonts w:hint="eastAsia"/>
        </w:rPr>
        <w:t>and item-attribute personalized recommendation algorithm,</w:t>
      </w:r>
      <w:r w:rsidR="00A4684E">
        <w:rPr>
          <w:rFonts w:hint="eastAsia"/>
        </w:rPr>
        <w:t xml:space="preserve"> </w:t>
      </w:r>
      <w:r w:rsidR="009C16FA">
        <w:rPr>
          <w:rFonts w:hint="eastAsia"/>
        </w:rPr>
        <w:t>简称</w:t>
      </w:r>
      <w:r w:rsidR="009C16FA">
        <w:rPr>
          <w:rFonts w:hint="eastAsia"/>
        </w:rPr>
        <w:t>CUTA)</w:t>
      </w:r>
      <w:r w:rsidR="009C16FA">
        <w:rPr>
          <w:rFonts w:hint="eastAsia"/>
        </w:rPr>
        <w:t>。同理，当</w:t>
      </w:r>
      <m:oMath>
        <m:r>
          <m:rPr>
            <m:sty m:val="p"/>
          </m:rPr>
          <w:rPr>
            <w:rFonts w:ascii="Cambria Math" w:hAnsi="Cambria Math"/>
          </w:rPr>
          <m:t>α≠0,β=0,γ≠0</m:t>
        </m:r>
      </m:oMath>
      <w:r w:rsidR="009C16FA">
        <w:rPr>
          <w:rFonts w:hint="eastAsia"/>
        </w:rPr>
        <w:t>时为用户项目属性推荐算法</w:t>
      </w:r>
      <w:r w:rsidR="00A4684E">
        <w:rPr>
          <w:rFonts w:hint="eastAsia"/>
        </w:rPr>
        <w:t>（</w:t>
      </w:r>
      <w:r w:rsidR="009C16FA">
        <w:rPr>
          <w:rFonts w:hint="eastAsia"/>
        </w:rPr>
        <w:t>简称</w:t>
      </w:r>
      <w:r w:rsidR="00A4684E">
        <w:rPr>
          <w:rFonts w:hint="eastAsia"/>
        </w:rPr>
        <w:t>CUA</w:t>
      </w:r>
      <w:r w:rsidR="00A4684E">
        <w:rPr>
          <w:rFonts w:hint="eastAsia"/>
        </w:rPr>
        <w:t>），</w:t>
      </w:r>
      <w:r w:rsidR="009C16FA">
        <w:rPr>
          <w:rFonts w:hint="eastAsia"/>
        </w:rPr>
        <w:t>当</w:t>
      </w:r>
      <m:oMath>
        <m:r>
          <m:rPr>
            <m:sty m:val="p"/>
          </m:rPr>
          <w:rPr>
            <w:rFonts w:ascii="Cambria Math" w:hAnsi="Cambria Math"/>
          </w:rPr>
          <m:t>α≠0,β≠0,γ=0</m:t>
        </m:r>
      </m:oMath>
      <w:r w:rsidR="009C16FA">
        <w:rPr>
          <w:rFonts w:hint="eastAsia"/>
        </w:rPr>
        <w:t>时，为用户标签信息推荐算法</w:t>
      </w:r>
      <w:r w:rsidR="00A4684E">
        <w:rPr>
          <w:rFonts w:hint="eastAsia"/>
        </w:rPr>
        <w:t>（</w:t>
      </w:r>
      <w:r w:rsidR="009C16FA">
        <w:rPr>
          <w:rFonts w:hint="eastAsia"/>
        </w:rPr>
        <w:t>简称</w:t>
      </w:r>
      <w:r w:rsidR="00A4684E">
        <w:rPr>
          <w:rFonts w:hint="eastAsia"/>
        </w:rPr>
        <w:t>CUT</w:t>
      </w:r>
      <w:r w:rsidR="00A4684E">
        <w:rPr>
          <w:rFonts w:hint="eastAsia"/>
        </w:rPr>
        <w:t>）</w:t>
      </w:r>
      <w:r w:rsidR="009C16FA">
        <w:rPr>
          <w:rFonts w:hint="eastAsia"/>
        </w:rPr>
        <w:t>。</w:t>
      </w:r>
    </w:p>
    <w:p w14:paraId="6493FC71" w14:textId="77777777" w:rsidR="004679A7" w:rsidRPr="004679A7" w:rsidRDefault="004679A7" w:rsidP="008A2220">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1C486155" w14:textId="77777777" w:rsidR="00897EC0" w:rsidRDefault="00897EC0" w:rsidP="008A2220">
      <w:pPr>
        <w:spacing w:line="400" w:lineRule="exact"/>
        <w:ind w:firstLine="482"/>
      </w:pPr>
      <w:r>
        <w:rPr>
          <w:rFonts w:hint="eastAsia"/>
        </w:rPr>
        <w:t>实验一：不考虑新项目的不同推荐算法的准确度对比</w:t>
      </w:r>
    </w:p>
    <w:p w14:paraId="1FCAAB09" w14:textId="3704972B" w:rsidR="007C564E" w:rsidRPr="000E6925" w:rsidRDefault="007C564E" w:rsidP="000E6925">
      <w:pPr>
        <w:spacing w:line="400" w:lineRule="exact"/>
        <w:ind w:firstLine="482"/>
      </w:pPr>
      <w:r w:rsidRPr="000E6925">
        <w:rPr>
          <w:rFonts w:hint="eastAsia"/>
        </w:rPr>
        <w:t>为了进一步验证我们提出的算法的性能，我们对上述的三类推荐算法进行了相关的实验对比，我们使用</w:t>
      </w:r>
      <w:r w:rsidRPr="000E6925">
        <w:t>MovieLens</w:t>
      </w:r>
      <w:r w:rsidRPr="000E6925">
        <w:rPr>
          <w:rFonts w:hint="eastAsia"/>
        </w:rPr>
        <w:t>数据集，该数据集包含了用户对电影的评分信息，电影的属性信息以及电影的标签信息。</w:t>
      </w:r>
      <w:r w:rsidR="005D1C09" w:rsidRPr="000E6925">
        <w:rPr>
          <w:rFonts w:hint="eastAsia"/>
        </w:rPr>
        <w:t>我们从该数据集中选取至少被</w:t>
      </w:r>
      <w:r w:rsidR="005D1C09" w:rsidRPr="000E6925">
        <w:rPr>
          <w:rFonts w:hint="eastAsia"/>
        </w:rPr>
        <w:t>30</w:t>
      </w:r>
      <w:r w:rsidR="00821A48" w:rsidRPr="000E6925">
        <w:rPr>
          <w:rFonts w:hint="eastAsia"/>
        </w:rPr>
        <w:t>个用户同时评论的</w:t>
      </w:r>
      <w:r w:rsidR="0090239C" w:rsidRPr="000E6925">
        <w:rPr>
          <w:rFonts w:hint="eastAsia"/>
        </w:rPr>
        <w:t>电</w:t>
      </w:r>
      <w:r w:rsidR="005D1C09" w:rsidRPr="000E6925">
        <w:rPr>
          <w:rFonts w:hint="eastAsia"/>
        </w:rPr>
        <w:t>影，</w:t>
      </w:r>
      <w:r w:rsidR="0090239C" w:rsidRPr="000E6925">
        <w:rPr>
          <w:rFonts w:hint="eastAsia"/>
        </w:rPr>
        <w:t>以及至少评论过</w:t>
      </w:r>
      <w:r w:rsidR="0090239C" w:rsidRPr="000E6925">
        <w:rPr>
          <w:rFonts w:hint="eastAsia"/>
        </w:rPr>
        <w:t>10</w:t>
      </w:r>
      <w:r w:rsidR="0090239C" w:rsidRPr="000E6925">
        <w:rPr>
          <w:rFonts w:hint="eastAsia"/>
        </w:rPr>
        <w:t>部电影的用户</w:t>
      </w:r>
      <w:r w:rsidR="00717D68" w:rsidRPr="000E6925">
        <w:rPr>
          <w:rFonts w:hint="eastAsia"/>
        </w:rPr>
        <w:t>.</w:t>
      </w:r>
      <w:r w:rsidR="00717D68" w:rsidRPr="000E6925">
        <w:rPr>
          <w:rFonts w:hint="eastAsia"/>
        </w:rPr>
        <w:t>经过筛选我</w:t>
      </w:r>
      <w:r w:rsidR="00717D68" w:rsidRPr="000E6925">
        <w:rPr>
          <w:rFonts w:hint="eastAsia"/>
        </w:rPr>
        <w:lastRenderedPageBreak/>
        <w:t>们得到</w:t>
      </w:r>
      <w:r w:rsidR="00717D68" w:rsidRPr="000E6925">
        <w:rPr>
          <w:rFonts w:hint="eastAsia"/>
        </w:rPr>
        <w:t>2035</w:t>
      </w:r>
      <w:r w:rsidR="00717D68" w:rsidRPr="000E6925">
        <w:rPr>
          <w:rFonts w:hint="eastAsia"/>
        </w:rPr>
        <w:t>个用户以及</w:t>
      </w:r>
      <w:r w:rsidR="00717D68" w:rsidRPr="000E6925">
        <w:rPr>
          <w:rFonts w:hint="eastAsia"/>
        </w:rPr>
        <w:t>3200</w:t>
      </w:r>
      <w:r w:rsidR="00717D68" w:rsidRPr="000E6925">
        <w:rPr>
          <w:rFonts w:hint="eastAsia"/>
        </w:rPr>
        <w:t>部电影并将其</w:t>
      </w:r>
      <w:r w:rsidR="00717D68" w:rsidRPr="000E6925">
        <w:rPr>
          <w:rFonts w:hint="eastAsia"/>
        </w:rPr>
        <w:t>50%</w:t>
      </w:r>
      <w:r w:rsidR="00717D68" w:rsidRPr="000E6925">
        <w:rPr>
          <w:rFonts w:hint="eastAsia"/>
        </w:rPr>
        <w:t>划分为训练集，另外</w:t>
      </w:r>
      <w:r w:rsidR="00717D68" w:rsidRPr="000E6925">
        <w:rPr>
          <w:rFonts w:hint="eastAsia"/>
        </w:rPr>
        <w:t>50%</w:t>
      </w:r>
      <w:r w:rsidR="00717D68" w:rsidRPr="000E6925">
        <w:rPr>
          <w:rFonts w:hint="eastAsia"/>
        </w:rPr>
        <w:t>为测试集。</w:t>
      </w:r>
    </w:p>
    <w:p w14:paraId="3D1031BD" w14:textId="6537A318" w:rsidR="00717D68" w:rsidRPr="000E6925" w:rsidRDefault="00717D68" w:rsidP="000E6925">
      <w:pPr>
        <w:spacing w:line="400" w:lineRule="exact"/>
        <w:ind w:firstLine="482"/>
      </w:pPr>
      <w:r w:rsidRPr="000E6925">
        <w:rPr>
          <w:rFonts w:hint="eastAsia"/>
        </w:rPr>
        <w:t>通过</w:t>
      </w:r>
      <w:r w:rsidR="00FF5F50" w:rsidRPr="000E6925">
        <w:rPr>
          <w:rFonts w:hint="eastAsia"/>
        </w:rPr>
        <w:t>调整不同的</w:t>
      </w:r>
      <m:oMath>
        <m:r>
          <m:rPr>
            <m:sty m:val="p"/>
          </m:rPr>
          <w:rPr>
            <w:rFonts w:ascii="Cambria Math" w:hAnsi="Cambria Math"/>
          </w:rPr>
          <m:t>α,β,γ</m:t>
        </m:r>
      </m:oMath>
      <w:r w:rsidR="00FF5F50" w:rsidRPr="000E6925">
        <w:rPr>
          <w:rFonts w:hint="eastAsia"/>
        </w:rPr>
        <w:t>的取值，并针对近邻个数为</w:t>
      </w:r>
      <w:r w:rsidR="00FF5F50" w:rsidRPr="000E6925">
        <w:rPr>
          <w:rFonts w:hint="eastAsia"/>
        </w:rPr>
        <w:t>5</w:t>
      </w:r>
      <w:r w:rsidR="00FF5F50" w:rsidRPr="000E6925">
        <w:rPr>
          <w:rFonts w:hint="eastAsia"/>
        </w:rPr>
        <w:t>，</w:t>
      </w:r>
      <w:r w:rsidR="00FF5F50" w:rsidRPr="000E6925">
        <w:rPr>
          <w:rFonts w:hint="eastAsia"/>
        </w:rPr>
        <w:t>10</w:t>
      </w:r>
      <w:r w:rsidR="00FF5F50" w:rsidRPr="000E6925">
        <w:rPr>
          <w:rFonts w:hint="eastAsia"/>
        </w:rPr>
        <w:t>，</w:t>
      </w:r>
      <w:r w:rsidR="00FF5F50" w:rsidRPr="000E6925">
        <w:rPr>
          <w:rFonts w:hint="eastAsia"/>
        </w:rPr>
        <w:t>15</w:t>
      </w:r>
      <w:r w:rsidR="00FF5F50" w:rsidRPr="000E6925">
        <w:rPr>
          <w:rFonts w:hint="eastAsia"/>
        </w:rPr>
        <w:t>，</w:t>
      </w:r>
      <w:r w:rsidR="00FF5F50" w:rsidRPr="000E6925">
        <w:rPr>
          <w:rFonts w:hint="eastAsia"/>
        </w:rPr>
        <w:t>20</w:t>
      </w:r>
      <w:r w:rsidR="00FF5F50" w:rsidRPr="000E6925">
        <w:rPr>
          <w:rFonts w:hint="eastAsia"/>
        </w:rPr>
        <w:t>，</w:t>
      </w:r>
      <w:r w:rsidR="00FF5F50" w:rsidRPr="000E6925">
        <w:rPr>
          <w:rFonts w:hint="eastAsia"/>
        </w:rPr>
        <w:t>25</w:t>
      </w:r>
      <w:r w:rsidR="00FF5F50" w:rsidRPr="000E6925">
        <w:rPr>
          <w:rFonts w:hint="eastAsia"/>
        </w:rPr>
        <w:t>，</w:t>
      </w:r>
      <w:r w:rsidR="00FF5F50" w:rsidRPr="000E6925">
        <w:rPr>
          <w:rFonts w:hint="eastAsia"/>
        </w:rPr>
        <w:t>30</w:t>
      </w:r>
      <w:r w:rsidR="00FF5F50" w:rsidRPr="000E6925">
        <w:rPr>
          <w:rFonts w:hint="eastAsia"/>
        </w:rPr>
        <w:t>的情况下进行了相关实验，实验结果如下图所示：</w:t>
      </w:r>
    </w:p>
    <w:p w14:paraId="315105B7" w14:textId="77777777" w:rsidR="002C26F9" w:rsidRDefault="000623B2" w:rsidP="00A424B9">
      <w:pPr>
        <w:spacing w:line="276" w:lineRule="auto"/>
        <w:jc w:val="center"/>
      </w:pPr>
      <w:r w:rsidRPr="00C8646C">
        <w:rPr>
          <w:noProof/>
        </w:rPr>
        <w:drawing>
          <wp:inline distT="0" distB="0" distL="0" distR="0" wp14:anchorId="104E0886" wp14:editId="1CA9C60A">
            <wp:extent cx="4777740" cy="2166620"/>
            <wp:effectExtent l="0" t="0" r="0" b="0"/>
            <wp:docPr id="151"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77740" cy="2166620"/>
                    </a:xfrm>
                    <a:prstGeom prst="rect">
                      <a:avLst/>
                    </a:prstGeom>
                    <a:noFill/>
                    <a:ln>
                      <a:noFill/>
                    </a:ln>
                  </pic:spPr>
                </pic:pic>
              </a:graphicData>
            </a:graphic>
          </wp:inline>
        </w:drawing>
      </w:r>
    </w:p>
    <w:p w14:paraId="33F15E8E" w14:textId="3B985D7E" w:rsidR="00DE1F71" w:rsidRPr="007135A9" w:rsidRDefault="00552AFE" w:rsidP="007135A9">
      <w:pPr>
        <w:pStyle w:val="21"/>
        <w:ind w:firstLineChars="0" w:firstLine="0"/>
        <w:rPr>
          <w:b/>
          <w:bCs/>
        </w:rPr>
      </w:pPr>
      <w:r w:rsidRPr="00711052">
        <w:rPr>
          <w:rFonts w:hint="eastAsia"/>
          <w:b/>
          <w:bCs/>
        </w:rPr>
        <w:t>图</w:t>
      </w:r>
      <w:r w:rsidR="00BE69DF">
        <w:rPr>
          <w:rFonts w:hint="eastAsia"/>
          <w:b/>
          <w:bCs/>
        </w:rPr>
        <w:t>4-6</w:t>
      </w:r>
      <w:r w:rsidRPr="00711052">
        <w:rPr>
          <w:rFonts w:hint="eastAsia"/>
          <w:b/>
          <w:bCs/>
        </w:rPr>
        <w:t xml:space="preserve"> </w:t>
      </w:r>
      <w:r w:rsidRPr="00A424B9">
        <w:rPr>
          <w:rFonts w:hint="eastAsia"/>
          <w:bCs/>
        </w:rPr>
        <w:t>不同推荐算法的准确度对比</w:t>
      </w:r>
    </w:p>
    <w:p w14:paraId="4DC52C27" w14:textId="02DF8865" w:rsidR="00897EC0" w:rsidRDefault="001A0E78" w:rsidP="000E6925">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w:t>
      </w:r>
      <w:r w:rsidR="009451EC">
        <w:rPr>
          <w:rFonts w:hint="eastAsia"/>
        </w:rPr>
        <w:t>因此我们可以发现，在不考虑新项目的前提下，</w:t>
      </w:r>
      <w:r w:rsidR="009451EC">
        <w:rPr>
          <w:rFonts w:hint="eastAsia"/>
        </w:rPr>
        <w:t>CUTA</w:t>
      </w:r>
      <w:r w:rsidR="009451EC">
        <w:rPr>
          <w:rFonts w:hint="eastAsia"/>
        </w:rPr>
        <w:t>的准确率明显优于</w:t>
      </w:r>
      <w:r w:rsidR="009451EC">
        <w:rPr>
          <w:rFonts w:hint="eastAsia"/>
        </w:rPr>
        <w:t>CUA</w:t>
      </w:r>
      <w:r w:rsidR="009451EC">
        <w:rPr>
          <w:rFonts w:hint="eastAsia"/>
        </w:rPr>
        <w:t>和</w:t>
      </w:r>
      <w:r w:rsidR="009451EC">
        <w:rPr>
          <w:rFonts w:hint="eastAsia"/>
        </w:rPr>
        <w:t>CUT</w:t>
      </w:r>
      <w:r w:rsidR="009451EC">
        <w:rPr>
          <w:rFonts w:hint="eastAsia"/>
        </w:rPr>
        <w:t>算法。</w:t>
      </w:r>
    </w:p>
    <w:p w14:paraId="203BA159" w14:textId="0F6E2F21" w:rsidR="00897EC0" w:rsidRDefault="00897EC0" w:rsidP="000E6925">
      <w:pPr>
        <w:spacing w:line="400" w:lineRule="exact"/>
        <w:ind w:firstLine="482"/>
      </w:pPr>
      <w:r>
        <w:rPr>
          <w:rFonts w:hint="eastAsia"/>
        </w:rPr>
        <w:t>实验二：解决冷启动问题的相关实验对比</w:t>
      </w:r>
    </w:p>
    <w:p w14:paraId="2AA98A42" w14:textId="1112C461" w:rsidR="00897EC0" w:rsidRDefault="00897EC0" w:rsidP="000E6925">
      <w:pPr>
        <w:spacing w:line="400" w:lineRule="exact"/>
        <w:ind w:firstLine="482"/>
      </w:pPr>
      <w:r>
        <w:rPr>
          <w:rFonts w:hint="eastAsia"/>
        </w:rPr>
        <w:t>对于冷启动问题，通常用户对项目没有做出任何评价，因此</w:t>
      </w:r>
      <w:r w:rsidR="00812399">
        <w:rPr>
          <w:rFonts w:hint="eastAsia"/>
        </w:rPr>
        <w:t>在</w:t>
      </w:r>
      <w:r>
        <w:rPr>
          <w:rFonts w:hint="eastAsia"/>
        </w:rPr>
        <w:t>数据集中不</w:t>
      </w:r>
      <w:r w:rsidR="003B27C2">
        <w:rPr>
          <w:rFonts w:hint="eastAsia"/>
        </w:rPr>
        <w:t>存在用户的对项目的相关评分信息。因此我们主要通过项目属性信息以及</w:t>
      </w:r>
      <w:r>
        <w:rPr>
          <w:rFonts w:hint="eastAsia"/>
        </w:rPr>
        <w:t>用户的时间权重来为用户提供推荐。</w:t>
      </w:r>
    </w:p>
    <w:p w14:paraId="4529BEEC" w14:textId="76229E29" w:rsidR="00BB234F" w:rsidRDefault="00BB234F" w:rsidP="000E6925">
      <w:pPr>
        <w:spacing w:line="400" w:lineRule="exact"/>
        <w:ind w:firstLine="482"/>
      </w:pPr>
      <w:r>
        <w:rPr>
          <w:rFonts w:hint="eastAsia"/>
        </w:rPr>
        <w:t>在此我们引入了新颖度</w:t>
      </w:r>
      <w:r w:rsidR="004D4D37" w:rsidRPr="00A424B9">
        <w:rPr>
          <w:rFonts w:hint="eastAsia"/>
          <w:vertAlign w:val="superscript"/>
        </w:rPr>
        <w:t>[35</w:t>
      </w:r>
      <w:r w:rsidR="00425C7B" w:rsidRPr="00A424B9">
        <w:rPr>
          <w:rFonts w:hint="eastAsia"/>
          <w:vertAlign w:val="superscript"/>
        </w:rPr>
        <w:t>]</w:t>
      </w:r>
      <w:r>
        <w:rPr>
          <w:rFonts w:hint="eastAsia"/>
        </w:rPr>
        <w:t>的概念，所谓的新颖度是指推荐给目标用户的推荐列表中，新项目个数与推荐项目总数的比值：</w:t>
      </w:r>
    </w:p>
    <w:p w14:paraId="6D8E3F5F" w14:textId="77777777" w:rsidR="00BB234F" w:rsidRDefault="00BB234F" w:rsidP="008A2220">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0521FEF9" w14:textId="29F8C083" w:rsidR="00BB234F" w:rsidRPr="00BB234F" w:rsidRDefault="00BB234F" w:rsidP="000E6925">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043F59D2" w14:textId="46FE2241" w:rsidR="00E1178E" w:rsidRDefault="00E1178E" w:rsidP="000E6925">
      <w:pPr>
        <w:spacing w:line="400" w:lineRule="exact"/>
        <w:ind w:firstLine="482"/>
      </w:pPr>
      <w:r>
        <w:rPr>
          <w:rFonts w:hint="eastAsia"/>
        </w:rPr>
        <w:t>首先我们从实验一中的测试集中抽取</w:t>
      </w:r>
      <w:r>
        <w:rPr>
          <w:rFonts w:hint="eastAsia"/>
        </w:rPr>
        <w:t>150</w:t>
      </w:r>
      <w:r>
        <w:rPr>
          <w:rFonts w:hint="eastAsia"/>
        </w:rPr>
        <w:t>个项目作为新项目，训练集中将对应的项目评分信息和标签信息置</w:t>
      </w:r>
      <w:r>
        <w:rPr>
          <w:rFonts w:hint="eastAsia"/>
        </w:rPr>
        <w:t>0</w:t>
      </w:r>
      <w:r>
        <w:rPr>
          <w:rFonts w:hint="eastAsia"/>
        </w:rPr>
        <w:t>。</w:t>
      </w:r>
      <m:oMath>
        <m:r>
          <m:rPr>
            <m:sty m:val="p"/>
          </m:rPr>
          <w:rPr>
            <w:rFonts w:ascii="Cambria Math" w:hAnsi="Cambria Math"/>
          </w:rPr>
          <m:t>α,β,γ</m:t>
        </m:r>
      </m:oMath>
      <w:r>
        <w:rPr>
          <w:rFonts w:hint="eastAsia"/>
        </w:rPr>
        <w:t>的取值和实验一取值相同，并在不同邻域的情况下进行相关实验</w:t>
      </w:r>
      <w:r w:rsidR="004679A7">
        <w:rPr>
          <w:rFonts w:hint="eastAsia"/>
        </w:rPr>
        <w:t>。</w:t>
      </w:r>
    </w:p>
    <w:p w14:paraId="0D658C15" w14:textId="77777777" w:rsidR="00FE6047" w:rsidRDefault="000623B2" w:rsidP="00DE1F71">
      <w:pPr>
        <w:spacing w:line="276" w:lineRule="auto"/>
      </w:pPr>
      <w:r w:rsidRPr="00C8646C">
        <w:rPr>
          <w:noProof/>
        </w:rPr>
        <w:lastRenderedPageBreak/>
        <w:drawing>
          <wp:inline distT="0" distB="0" distL="0" distR="0" wp14:anchorId="381F3172" wp14:editId="1FB8A4A7">
            <wp:extent cx="2487930" cy="1713230"/>
            <wp:effectExtent l="0" t="0" r="1270" b="0"/>
            <wp:docPr id="1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9" cstate="print">
                      <a:extLst>
                        <a:ext uri="{28A0092B-C50C-407E-A947-70E740481C1C}">
                          <a14:useLocalDpi xmlns:a14="http://schemas.microsoft.com/office/drawing/2010/main"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00DE1F71">
        <w:rPr>
          <w:rFonts w:hint="eastAsia"/>
        </w:rPr>
        <w:t xml:space="preserve">  </w:t>
      </w:r>
      <w:r w:rsidRPr="00C8646C">
        <w:rPr>
          <w:noProof/>
        </w:rPr>
        <w:drawing>
          <wp:inline distT="0" distB="0" distL="0" distR="0" wp14:anchorId="09916407" wp14:editId="29B70D5A">
            <wp:extent cx="2512695" cy="1713230"/>
            <wp:effectExtent l="0" t="0" r="1905" b="0"/>
            <wp:docPr id="1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0" cstate="print">
                      <a:extLst>
                        <a:ext uri="{28A0092B-C50C-407E-A947-70E740481C1C}">
                          <a14:useLocalDpi xmlns:a14="http://schemas.microsoft.com/office/drawing/2010/main" val="0"/>
                        </a:ext>
                      </a:extLst>
                    </a:blip>
                    <a:srcRect l="2969" r="4980"/>
                    <a:stretch>
                      <a:fillRect/>
                    </a:stretch>
                  </pic:blipFill>
                  <pic:spPr bwMode="auto">
                    <a:xfrm>
                      <a:off x="0" y="0"/>
                      <a:ext cx="2512695" cy="1713230"/>
                    </a:xfrm>
                    <a:prstGeom prst="rect">
                      <a:avLst/>
                    </a:prstGeom>
                    <a:noFill/>
                    <a:ln>
                      <a:noFill/>
                    </a:ln>
                  </pic:spPr>
                </pic:pic>
              </a:graphicData>
            </a:graphic>
          </wp:inline>
        </w:drawing>
      </w:r>
    </w:p>
    <w:p w14:paraId="0BBBBD5A" w14:textId="465F8C47" w:rsidR="00EB031C" w:rsidRPr="00193282" w:rsidRDefault="00442118" w:rsidP="00193282">
      <w:pPr>
        <w:spacing w:before="120" w:after="240"/>
        <w:rPr>
          <w:b/>
          <w:sz w:val="21"/>
          <w:szCs w:val="21"/>
          <w:lang w:val="en-GB"/>
        </w:rPr>
      </w:pPr>
      <w:r>
        <w:rPr>
          <w:rFonts w:hint="eastAsia"/>
          <w:b/>
          <w:sz w:val="21"/>
          <w:szCs w:val="21"/>
          <w:lang w:val="en-GB"/>
        </w:rPr>
        <w:t xml:space="preserve">  </w:t>
      </w:r>
      <w:r w:rsidR="00DE1F71" w:rsidRPr="00442118">
        <w:rPr>
          <w:rFonts w:hint="eastAsia"/>
          <w:b/>
          <w:sz w:val="21"/>
          <w:szCs w:val="21"/>
          <w:lang w:val="en-GB"/>
        </w:rPr>
        <w:t>图</w:t>
      </w:r>
      <w:r w:rsidR="00DE1F71" w:rsidRPr="00442118">
        <w:rPr>
          <w:rFonts w:hint="eastAsia"/>
          <w:b/>
          <w:sz w:val="21"/>
          <w:szCs w:val="21"/>
          <w:lang w:val="en-GB"/>
        </w:rPr>
        <w:t>4-</w:t>
      </w:r>
      <w:r w:rsidR="00BE69DF">
        <w:rPr>
          <w:rFonts w:hint="eastAsia"/>
          <w:b/>
          <w:sz w:val="21"/>
          <w:szCs w:val="21"/>
          <w:lang w:val="en-GB"/>
        </w:rPr>
        <w:t>7</w:t>
      </w:r>
      <w:r w:rsidR="00DE1F71" w:rsidRPr="00A424B9">
        <w:rPr>
          <w:rFonts w:hint="eastAsia"/>
          <w:sz w:val="21"/>
          <w:szCs w:val="21"/>
          <w:lang w:val="en-GB"/>
        </w:rPr>
        <w:t>解决冷启动问题算法的准确度对比</w:t>
      </w:r>
      <w:r>
        <w:rPr>
          <w:rFonts w:hint="eastAsia"/>
          <w:b/>
          <w:sz w:val="21"/>
          <w:szCs w:val="21"/>
          <w:lang w:val="en-GB"/>
        </w:rPr>
        <w:t xml:space="preserve">     </w:t>
      </w:r>
      <w:r w:rsidR="00DE1F71" w:rsidRPr="00442118">
        <w:rPr>
          <w:rFonts w:hint="eastAsia"/>
          <w:b/>
          <w:sz w:val="21"/>
          <w:szCs w:val="21"/>
          <w:lang w:val="en-GB"/>
        </w:rPr>
        <w:t>图</w:t>
      </w:r>
      <w:r w:rsidR="00BE69DF">
        <w:rPr>
          <w:rFonts w:hint="eastAsia"/>
          <w:b/>
          <w:sz w:val="21"/>
          <w:szCs w:val="21"/>
          <w:lang w:val="en-GB"/>
        </w:rPr>
        <w:t>4-8</w:t>
      </w:r>
      <w:r w:rsidR="00DE1F71" w:rsidRPr="00A424B9">
        <w:rPr>
          <w:rFonts w:hint="eastAsia"/>
          <w:sz w:val="21"/>
          <w:szCs w:val="21"/>
          <w:lang w:val="en-GB"/>
        </w:rPr>
        <w:t>解决冷启动问题算法的新颖度对比</w:t>
      </w:r>
    </w:p>
    <w:p w14:paraId="3C5BD041" w14:textId="10CC10A2" w:rsidR="009451EC" w:rsidRPr="007B6597" w:rsidRDefault="00892BBE" w:rsidP="000E6925">
      <w:pPr>
        <w:spacing w:line="400" w:lineRule="exact"/>
        <w:ind w:firstLine="482"/>
      </w:pPr>
      <w:r>
        <w:rPr>
          <w:rFonts w:hint="eastAsia"/>
        </w:rPr>
        <w:t>从实验结果</w:t>
      </w:r>
      <w:r w:rsidR="00967C2E">
        <w:rPr>
          <w:rFonts w:hint="eastAsia"/>
        </w:rPr>
        <w:t>(</w:t>
      </w:r>
      <w:r w:rsidR="00967C2E">
        <w:rPr>
          <w:rFonts w:hint="eastAsia"/>
        </w:rPr>
        <w:t>图</w:t>
      </w:r>
      <w:r w:rsidR="00BE69DF">
        <w:rPr>
          <w:rFonts w:hint="eastAsia"/>
        </w:rPr>
        <w:t>4-7</w:t>
      </w:r>
      <w:r w:rsidR="00967C2E">
        <w:rPr>
          <w:rFonts w:hint="eastAsia"/>
        </w:rPr>
        <w:t>，图</w:t>
      </w:r>
      <w:r w:rsidR="00BE69DF">
        <w:rPr>
          <w:rFonts w:hint="eastAsia"/>
        </w:rPr>
        <w:t>4-8</w:t>
      </w:r>
      <w:r w:rsidR="00967C2E">
        <w:rPr>
          <w:rFonts w:hint="eastAsia"/>
        </w:rPr>
        <w:t>)</w:t>
      </w:r>
      <w:r>
        <w:rPr>
          <w:rFonts w:hint="eastAsia"/>
        </w:rPr>
        <w:t>可以看出</w:t>
      </w:r>
      <w:r w:rsidR="00EB031C">
        <w:rPr>
          <w:rFonts w:hint="eastAsia"/>
        </w:rPr>
        <w:t>，</w:t>
      </w:r>
      <w:r w:rsidR="00333D7C">
        <w:rPr>
          <w:rFonts w:hint="eastAsia"/>
        </w:rPr>
        <w:t>本文提出的</w:t>
      </w:r>
      <w:r w:rsidR="00333D7C">
        <w:rPr>
          <w:rFonts w:hint="eastAsia"/>
        </w:rPr>
        <w:t>CUTA</w:t>
      </w:r>
      <w:r w:rsidR="00333D7C">
        <w:rPr>
          <w:rFonts w:hint="eastAsia"/>
        </w:rPr>
        <w:t>算法的准确率略高于</w:t>
      </w:r>
      <w:r w:rsidR="00333D7C">
        <w:rPr>
          <w:rFonts w:hint="eastAsia"/>
        </w:rPr>
        <w:t>CUT</w:t>
      </w:r>
      <w:r w:rsidR="001E78E4">
        <w:rPr>
          <w:rFonts w:hint="eastAsia"/>
        </w:rPr>
        <w:t>算法，</w:t>
      </w:r>
      <w:r w:rsidR="00333D7C">
        <w:rPr>
          <w:rFonts w:hint="eastAsia"/>
        </w:rPr>
        <w:t>当近邻值取</w:t>
      </w:r>
      <w:r w:rsidR="00333D7C">
        <w:rPr>
          <w:rFonts w:hint="eastAsia"/>
        </w:rPr>
        <w:t>5</w:t>
      </w:r>
      <w:r w:rsidR="00333D7C">
        <w:rPr>
          <w:rFonts w:hint="eastAsia"/>
        </w:rPr>
        <w:t>左右时，</w:t>
      </w:r>
      <w:r w:rsidR="00333D7C">
        <w:rPr>
          <w:rFonts w:hint="eastAsia"/>
        </w:rPr>
        <w:t>CUTATime</w:t>
      </w:r>
      <w:r w:rsidR="00333D7C">
        <w:rPr>
          <w:rFonts w:hint="eastAsia"/>
        </w:rPr>
        <w:t>的准确度略高于</w:t>
      </w:r>
      <w:r w:rsidR="00333D7C">
        <w:rPr>
          <w:rFonts w:hint="eastAsia"/>
        </w:rPr>
        <w:t>CUT</w:t>
      </w:r>
      <w:r w:rsidR="00333D7C">
        <w:rPr>
          <w:rFonts w:hint="eastAsia"/>
        </w:rPr>
        <w:t>，但是当近邻值大于</w:t>
      </w:r>
      <w:r w:rsidR="00333D7C">
        <w:rPr>
          <w:rFonts w:hint="eastAsia"/>
        </w:rPr>
        <w:t>5</w:t>
      </w:r>
      <w:r w:rsidR="00333D7C">
        <w:rPr>
          <w:rFonts w:hint="eastAsia"/>
        </w:rPr>
        <w:t>时，</w:t>
      </w:r>
      <w:r w:rsidR="00333D7C">
        <w:rPr>
          <w:rFonts w:hint="eastAsia"/>
        </w:rPr>
        <w:t>CUT</w:t>
      </w:r>
      <w:r w:rsidR="00333D7C">
        <w:rPr>
          <w:rFonts w:hint="eastAsia"/>
        </w:rPr>
        <w:t>算法的准确率依然可观。而对于新项目的推荐情况如图</w:t>
      </w:r>
      <w:r w:rsidR="00CC5833">
        <w:rPr>
          <w:rFonts w:hint="eastAsia"/>
        </w:rPr>
        <w:t>4-9</w:t>
      </w:r>
      <w:r w:rsidR="00333D7C">
        <w:rPr>
          <w:rFonts w:hint="eastAsia"/>
        </w:rPr>
        <w:t xml:space="preserve"> </w:t>
      </w:r>
      <w:r w:rsidR="00333D7C">
        <w:rPr>
          <w:rFonts w:hint="eastAsia"/>
        </w:rPr>
        <w:t>，可知</w:t>
      </w:r>
      <w:r w:rsidR="00333D7C">
        <w:rPr>
          <w:rFonts w:hint="eastAsia"/>
        </w:rPr>
        <w:t>CUT</w:t>
      </w:r>
      <w:r w:rsidR="00333D7C">
        <w:rPr>
          <w:rFonts w:hint="eastAsia"/>
        </w:rPr>
        <w:t>算法所推荐的项目的新颖度为</w:t>
      </w:r>
      <w:r w:rsidR="00333D7C">
        <w:rPr>
          <w:rFonts w:hint="eastAsia"/>
        </w:rPr>
        <w:t>0</w:t>
      </w:r>
      <w:r w:rsidR="00ED2FA4">
        <w:rPr>
          <w:rFonts w:hint="eastAsia"/>
        </w:rPr>
        <w:t>，不能解决冷启动问题，</w:t>
      </w:r>
      <w:r w:rsidR="00333D7C">
        <w:rPr>
          <w:rFonts w:hint="eastAsia"/>
        </w:rPr>
        <w:t>综合考虑，</w:t>
      </w:r>
      <w:r w:rsidR="00333D7C">
        <w:rPr>
          <w:rFonts w:hint="eastAsia"/>
        </w:rPr>
        <w:t>CUTATime</w:t>
      </w:r>
      <w:r w:rsidR="00333D7C">
        <w:rPr>
          <w:rFonts w:hint="eastAsia"/>
        </w:rPr>
        <w:t>算法</w:t>
      </w:r>
      <w:r w:rsidR="003D338A">
        <w:rPr>
          <w:rFonts w:hint="eastAsia"/>
        </w:rPr>
        <w:t>的新颖度最高，因此</w:t>
      </w:r>
      <w:r w:rsidR="00333D7C">
        <w:rPr>
          <w:rFonts w:hint="eastAsia"/>
        </w:rPr>
        <w:t>在处理新项目冷启动问题时其效果最佳。</w:t>
      </w:r>
    </w:p>
    <w:p w14:paraId="29512E0C" w14:textId="77777777" w:rsidR="00062B8A" w:rsidRDefault="00062B8A" w:rsidP="00062B8A">
      <w:pPr>
        <w:pStyle w:val="2"/>
      </w:pPr>
      <w:bookmarkStart w:id="60" w:name="_Toc493570313"/>
      <w:r>
        <w:rPr>
          <w:rFonts w:hint="eastAsia"/>
        </w:rPr>
        <w:t xml:space="preserve">4.5 </w:t>
      </w:r>
      <w:r>
        <w:rPr>
          <w:rFonts w:hint="eastAsia"/>
        </w:rPr>
        <w:t>本章小结</w:t>
      </w:r>
      <w:bookmarkEnd w:id="60"/>
    </w:p>
    <w:p w14:paraId="2A60536F" w14:textId="454122C3" w:rsidR="00062B8A" w:rsidRPr="00062B8A" w:rsidRDefault="00062B8A" w:rsidP="000E6925">
      <w:pPr>
        <w:spacing w:line="400" w:lineRule="exact"/>
        <w:ind w:firstLine="482"/>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sidRPr="000E6925">
        <w:rPr>
          <w:rFonts w:hint="eastAsia"/>
        </w:rPr>
        <w:t>基于矩阵分解的协同过滤异步分布随机梯度算法，介绍了相关的基于相似的正则化矩阵矩阵分解，以及异步分布式随机梯度优化，以及其意义，同时描述了关于推荐系统的冷启动问题，并提出</w:t>
      </w:r>
      <w:r w:rsidR="002C1E65" w:rsidRPr="000E6925">
        <w:rPr>
          <w:rFonts w:hint="eastAsia"/>
        </w:rPr>
        <w:t>相关算法，并通过实验验证</w:t>
      </w:r>
      <w:r w:rsidR="00CB3651" w:rsidRPr="000E6925">
        <w:rPr>
          <w:rFonts w:hint="eastAsia"/>
        </w:rPr>
        <w:t>该算法对于冷启动问题的改善程度</w:t>
      </w:r>
      <w:r w:rsidR="00A27E34" w:rsidRPr="000E6925">
        <w:rPr>
          <w:rFonts w:hint="eastAsia"/>
        </w:rPr>
        <w:t>。</w:t>
      </w:r>
    </w:p>
    <w:p w14:paraId="4C6D9154" w14:textId="77777777" w:rsidR="00640D26" w:rsidRDefault="00640D26">
      <w:pPr>
        <w:rPr>
          <w:rFonts w:ascii="Arial" w:eastAsia="黑体" w:hAnsi="Arial" w:cs="Arial"/>
          <w:b/>
          <w:bCs/>
          <w:kern w:val="44"/>
          <w:sz w:val="32"/>
          <w:szCs w:val="44"/>
          <w:lang w:val="en-GB"/>
        </w:rPr>
      </w:pPr>
      <w:r>
        <w:br w:type="page"/>
      </w:r>
    </w:p>
    <w:p w14:paraId="226D32B6" w14:textId="231E2100" w:rsidR="00BE7F6E" w:rsidRPr="00B23505" w:rsidRDefault="00E47EA1">
      <w:pPr>
        <w:pStyle w:val="1"/>
        <w:rPr>
          <w:rFonts w:ascii="黑体" w:hAnsi="黑体" w:cs="Times New Roman"/>
          <w:lang w:val="en-US"/>
        </w:rPr>
      </w:pPr>
      <w:bookmarkStart w:id="61" w:name="_Toc493570314"/>
      <w:r>
        <w:rPr>
          <w:rFonts w:ascii="黑体" w:hAnsi="黑体" w:cs="Times New Roman"/>
          <w:lang w:val="en-US"/>
        </w:rPr>
        <w:lastRenderedPageBreak/>
        <w:t>第5</w:t>
      </w:r>
      <w:r w:rsidR="00C76EC9" w:rsidRPr="00B23505">
        <w:rPr>
          <w:rFonts w:ascii="黑体" w:hAnsi="黑体" w:cs="Times New Roman"/>
          <w:lang w:val="en-US"/>
        </w:rPr>
        <w:t>章 实验与测试</w:t>
      </w:r>
      <w:bookmarkEnd w:id="61"/>
      <w:r w:rsidR="00C76EC9" w:rsidRPr="00B23505">
        <w:rPr>
          <w:rFonts w:ascii="黑体" w:hAnsi="黑体" w:cs="Times New Roman"/>
          <w:lang w:val="en-US"/>
        </w:rPr>
        <w:t>  </w:t>
      </w:r>
    </w:p>
    <w:p w14:paraId="523F38DF" w14:textId="77777777" w:rsidR="00ED7AB9" w:rsidRDefault="00BE7F6E" w:rsidP="00BE7F6E">
      <w:pPr>
        <w:pStyle w:val="2"/>
      </w:pPr>
      <w:bookmarkStart w:id="62" w:name="_Toc493570315"/>
      <w:r>
        <w:rPr>
          <w:rFonts w:hint="eastAsia"/>
        </w:rPr>
        <w:t>5.1</w:t>
      </w:r>
      <w:r w:rsidR="00C76EC9">
        <w:t xml:space="preserve"> </w:t>
      </w:r>
      <w:r>
        <w:rPr>
          <w:rFonts w:hint="eastAsia"/>
        </w:rPr>
        <w:t>基于</w:t>
      </w:r>
      <w:r>
        <w:rPr>
          <w:rFonts w:hint="eastAsia"/>
        </w:rPr>
        <w:t>Item</w:t>
      </w:r>
      <w:r>
        <w:rPr>
          <w:rFonts w:hint="eastAsia"/>
        </w:rPr>
        <w:t>的协同过滤算法测试</w:t>
      </w:r>
      <w:bookmarkEnd w:id="62"/>
    </w:p>
    <w:p w14:paraId="5E75AB29" w14:textId="25043D49" w:rsidR="005B385B" w:rsidRPr="00585FE3" w:rsidRDefault="005B385B" w:rsidP="005B385B">
      <w:pPr>
        <w:pStyle w:val="3"/>
        <w:rPr>
          <w:lang w:val="en-US"/>
        </w:rPr>
      </w:pPr>
      <w:bookmarkStart w:id="63" w:name="_Toc493570316"/>
      <w:r w:rsidRPr="00585FE3">
        <w:rPr>
          <w:rFonts w:hint="eastAsia"/>
          <w:lang w:val="en-US"/>
        </w:rPr>
        <w:t xml:space="preserve">5.1.1 </w:t>
      </w:r>
      <w:r w:rsidRPr="00585FE3">
        <w:rPr>
          <w:lang w:val="en-US"/>
        </w:rPr>
        <w:t>实验环境</w:t>
      </w:r>
      <w:bookmarkEnd w:id="63"/>
    </w:p>
    <w:p w14:paraId="6334302A" w14:textId="57200FE1" w:rsidR="005B385B" w:rsidRPr="00F43C58" w:rsidRDefault="005B385B" w:rsidP="00F43C58">
      <w:pPr>
        <w:spacing w:line="400" w:lineRule="exact"/>
        <w:ind w:firstLine="482"/>
      </w:pPr>
      <w:r w:rsidRPr="00F43C58">
        <w:rPr>
          <w:rFonts w:hint="eastAsia"/>
        </w:rPr>
        <w:t>实验采用</w:t>
      </w:r>
      <w:r w:rsidRPr="00F43C58">
        <w:rPr>
          <w:rFonts w:hint="eastAsia"/>
        </w:rPr>
        <w:t>Linux</w:t>
      </w:r>
      <w:r w:rsidRPr="00F43C58">
        <w:rPr>
          <w:rFonts w:hint="eastAsia"/>
        </w:rPr>
        <w:t>（</w:t>
      </w:r>
      <w:r w:rsidRPr="00F43C58">
        <w:rPr>
          <w:rFonts w:hint="eastAsia"/>
        </w:rPr>
        <w:t>Centos6.4</w:t>
      </w:r>
      <w:r w:rsidRPr="00F43C58">
        <w:rPr>
          <w:rFonts w:hint="eastAsia"/>
        </w:rPr>
        <w:t>）操作系统，</w:t>
      </w:r>
      <w:r w:rsidRPr="00F43C58">
        <w:t>2.9 GHz Intel Core i5</w:t>
      </w:r>
      <w:r w:rsidRPr="00F43C58">
        <w:rPr>
          <w:rFonts w:hint="eastAsia"/>
        </w:rPr>
        <w:t>，需要安装的软件有：</w:t>
      </w:r>
      <w:r w:rsidR="00CB4ED4">
        <w:rPr>
          <w:rFonts w:hint="eastAsia"/>
        </w:rPr>
        <w:t>JDK1.7</w:t>
      </w:r>
      <w:r w:rsidRPr="00F43C58">
        <w:rPr>
          <w:rFonts w:hint="eastAsia"/>
        </w:rPr>
        <w:t>、</w:t>
      </w:r>
      <w:r w:rsidRPr="00F43C58">
        <w:rPr>
          <w:rFonts w:hint="eastAsia"/>
        </w:rPr>
        <w:t>Hadoop2.2.0</w:t>
      </w:r>
      <w:r w:rsidRPr="00F43C58">
        <w:rPr>
          <w:rFonts w:hint="eastAsia"/>
        </w:rPr>
        <w:t>、</w:t>
      </w:r>
      <w:r w:rsidRPr="00F43C58">
        <w:rPr>
          <w:rFonts w:hint="eastAsia"/>
        </w:rPr>
        <w:t>Spark1.2.0</w:t>
      </w:r>
      <w:r w:rsidRPr="00F43C58">
        <w:rPr>
          <w:rFonts w:hint="eastAsia"/>
        </w:rPr>
        <w:t>、</w:t>
      </w:r>
      <w:r w:rsidRPr="00F43C58">
        <w:rPr>
          <w:rFonts w:hint="eastAsia"/>
        </w:rPr>
        <w:t>Scala2.10.4</w:t>
      </w:r>
      <w:r w:rsidRPr="00F43C58">
        <w:rPr>
          <w:rFonts w:hint="eastAsia"/>
        </w:rPr>
        <w:t>等。编译工具为</w:t>
      </w:r>
      <w:r w:rsidR="00A732BB">
        <w:rPr>
          <w:rFonts w:hint="eastAsia"/>
        </w:rPr>
        <w:t>IntelliJ IDEA</w:t>
      </w:r>
      <w:r w:rsidR="00A732BB">
        <w:rPr>
          <w:rFonts w:hint="eastAsia"/>
        </w:rPr>
        <w:t>，</w:t>
      </w:r>
      <w:r w:rsidRPr="00F43C58">
        <w:rPr>
          <w:rFonts w:hint="eastAsia"/>
        </w:rPr>
        <w:t>采用</w:t>
      </w:r>
      <w:r w:rsidRPr="00F43C58">
        <w:rPr>
          <w:rFonts w:hint="eastAsia"/>
        </w:rPr>
        <w:t>Scala</w:t>
      </w:r>
      <w:r w:rsidRPr="00F43C58">
        <w:rPr>
          <w:rFonts w:hint="eastAsia"/>
        </w:rPr>
        <w:t>语言编写算法和相关代码。</w:t>
      </w:r>
    </w:p>
    <w:p w14:paraId="6428A727" w14:textId="77777777" w:rsidR="005B385B" w:rsidRPr="00585FE3" w:rsidRDefault="005B385B" w:rsidP="005B385B">
      <w:pPr>
        <w:pStyle w:val="3"/>
        <w:rPr>
          <w:lang w:val="en-US"/>
        </w:rPr>
      </w:pPr>
      <w:bookmarkStart w:id="64" w:name="_Toc493570317"/>
      <w:r w:rsidRPr="00585FE3">
        <w:rPr>
          <w:rFonts w:hint="eastAsia"/>
          <w:lang w:val="en-US"/>
        </w:rPr>
        <w:t xml:space="preserve">5.1.2 </w:t>
      </w:r>
      <w:r w:rsidRPr="00585FE3">
        <w:rPr>
          <w:lang w:val="en-US"/>
        </w:rPr>
        <w:t>数据集</w:t>
      </w:r>
      <w:bookmarkEnd w:id="64"/>
    </w:p>
    <w:p w14:paraId="06A17297" w14:textId="73D49A31" w:rsidR="005B385B" w:rsidRDefault="0041591B" w:rsidP="00F43C58">
      <w:pPr>
        <w:spacing w:line="400" w:lineRule="exact"/>
        <w:ind w:firstLine="482"/>
      </w:pPr>
      <w:r w:rsidRPr="0041591B">
        <w:rPr>
          <w:rFonts w:hint="eastAsia"/>
        </w:rPr>
        <w:t>本文使用的是</w:t>
      </w:r>
      <w:r w:rsidRPr="0041591B">
        <w:t>MovieLens</w:t>
      </w:r>
      <w:r w:rsidRPr="0041591B">
        <w:rPr>
          <w:rFonts w:hint="eastAsia"/>
        </w:rPr>
        <w:t>数据集。</w:t>
      </w:r>
      <w:r w:rsidRPr="0041591B">
        <w:t xml:space="preserve"> MovieLens</w:t>
      </w:r>
      <w:r w:rsidRPr="0041591B">
        <w:rPr>
          <w:rFonts w:hint="eastAsia"/>
        </w:rPr>
        <w:t>是一个基于网络的研究推荐系统，在</w:t>
      </w:r>
      <w:r w:rsidRPr="0041591B">
        <w:t>1997</w:t>
      </w:r>
      <w:r w:rsidRPr="0041591B">
        <w:rPr>
          <w:rFonts w:hint="eastAsia"/>
        </w:rPr>
        <w:t>年秋季首次亮相。每周成千上万的用户访问</w:t>
      </w:r>
      <w:r w:rsidRPr="0041591B">
        <w:t>MovieLens</w:t>
      </w:r>
      <w:r w:rsidRPr="0041591B">
        <w:rPr>
          <w:rFonts w:hint="eastAsia"/>
        </w:rPr>
        <w:t>评分和提供电影建议。该网站如今已有超过</w:t>
      </w:r>
      <w:r w:rsidRPr="0041591B">
        <w:t>83000</w:t>
      </w:r>
      <w:r w:rsidRPr="0041591B">
        <w:rPr>
          <w:rFonts w:hint="eastAsia"/>
        </w:rPr>
        <w:t>名用户对</w:t>
      </w:r>
      <w:r w:rsidRPr="0041591B">
        <w:t>4800</w:t>
      </w:r>
      <w:r w:rsidRPr="0041591B">
        <w:rPr>
          <w:rFonts w:hint="eastAsia"/>
        </w:rPr>
        <w:t>多种不同的电影发表意见。本文随机选择了足够多的用户以及他们对电影的</w:t>
      </w:r>
      <w:r w:rsidRPr="0041591B">
        <w:t>100000</w:t>
      </w:r>
      <w:r w:rsidRPr="0041591B">
        <w:rPr>
          <w:rFonts w:hint="eastAsia"/>
        </w:rPr>
        <w:t>个评分。我们把数据库分成一个训练集和一个测试集。为此，引入了一个变量来确定用作训练和测试集的数据百分比</w:t>
      </w:r>
      <w:r w:rsidR="00CB4ED4">
        <w:t>；</w:t>
      </w:r>
      <w:r w:rsidRPr="0041591B">
        <w:rPr>
          <w:rFonts w:hint="eastAsia"/>
        </w:rPr>
        <w:t>我们称这个变量为</w:t>
      </w:r>
      <w:r w:rsidRPr="0041591B">
        <w:t>x</w:t>
      </w:r>
      <w:r w:rsidRPr="0041591B">
        <w:rPr>
          <w:rFonts w:hint="eastAsia"/>
        </w:rPr>
        <w:t>。当</w:t>
      </w:r>
      <w:r w:rsidRPr="0041591B">
        <w:t>x = 0</w:t>
      </w:r>
      <w:r w:rsidRPr="0041591B">
        <w:rPr>
          <w:rFonts w:hint="eastAsia"/>
        </w:rPr>
        <w:t>.</w:t>
      </w:r>
      <w:r w:rsidRPr="0041591B">
        <w:t>8</w:t>
      </w:r>
      <w:r w:rsidRPr="0041591B">
        <w:rPr>
          <w:rFonts w:hint="eastAsia"/>
        </w:rPr>
        <w:t>时表示</w:t>
      </w:r>
      <w:r w:rsidRPr="0041591B">
        <w:t>80</w:t>
      </w:r>
      <w:r w:rsidRPr="0041591B">
        <w:rPr>
          <w:rFonts w:hint="eastAsia"/>
        </w:rPr>
        <w:t>％的数据用作训练集，</w:t>
      </w:r>
      <w:r w:rsidRPr="0041591B">
        <w:t>20</w:t>
      </w:r>
      <w:r w:rsidRPr="0041591B">
        <w:rPr>
          <w:rFonts w:hint="eastAsia"/>
        </w:rPr>
        <w:t>％的数据用作测试集。将数据集转换为具有</w:t>
      </w:r>
      <w:r w:rsidRPr="0041591B">
        <w:t>943</w:t>
      </w:r>
      <w:r w:rsidRPr="0041591B">
        <w:rPr>
          <w:rFonts w:hint="eastAsia"/>
        </w:rPr>
        <w:t>行（即</w:t>
      </w:r>
      <w:r w:rsidRPr="0041591B">
        <w:t>943</w:t>
      </w:r>
      <w:r w:rsidRPr="0041591B">
        <w:rPr>
          <w:rFonts w:hint="eastAsia"/>
        </w:rPr>
        <w:t>个用户）和</w:t>
      </w:r>
      <w:r w:rsidRPr="0041591B">
        <w:t>1682</w:t>
      </w:r>
      <w:r w:rsidRPr="0041591B">
        <w:rPr>
          <w:rFonts w:hint="eastAsia"/>
        </w:rPr>
        <w:t>列（即由至少一个用户评级的</w:t>
      </w:r>
      <w:r w:rsidRPr="0041591B">
        <w:t>1682</w:t>
      </w:r>
      <w:r w:rsidRPr="0041591B">
        <w:rPr>
          <w:rFonts w:hint="eastAsia"/>
        </w:rPr>
        <w:t>个电影）的用户项目矩阵</w:t>
      </w:r>
      <w:r w:rsidRPr="0041591B">
        <w:t>A</w:t>
      </w:r>
      <w:r w:rsidRPr="0041591B">
        <w:t>。</w:t>
      </w:r>
      <w:r w:rsidRPr="0041591B">
        <w:rPr>
          <w:rFonts w:hint="eastAsia"/>
        </w:rPr>
        <w:t>对于我们的实验，我们还考虑了另一个因素，数据集的稀疏程度。对于数据矩阵</w:t>
      </w:r>
      <w:r w:rsidRPr="0041591B">
        <w:t>R</w:t>
      </w:r>
      <w:r w:rsidRPr="0041591B">
        <w:rPr>
          <w:rFonts w:hint="eastAsia"/>
        </w:rPr>
        <w:t>这被定义为</w:t>
      </w:r>
      <m:oMath>
        <m:r>
          <m:rPr>
            <m:sty m:val="p"/>
          </m:rPr>
          <w:rPr>
            <w:rFonts w:ascii="Cambria Math" w:hAnsi="Cambria Math"/>
          </w:rPr>
          <m:t>1-</m:t>
        </m:r>
        <m:f>
          <m:fPr>
            <m:ctrlPr>
              <w:rPr>
                <w:rFonts w:ascii="Cambria Math" w:hAnsi="Cambria Math"/>
              </w:rPr>
            </m:ctrlPr>
          </m:fPr>
          <m:num>
            <m:r>
              <m:rPr>
                <m:sty m:val="p"/>
              </m:rPr>
              <w:rPr>
                <w:rFonts w:ascii="Cambria Math" w:hAnsi="Cambria Math"/>
              </w:rPr>
              <m:t>非零项个数</m:t>
            </m:r>
          </m:num>
          <m:den>
            <m:r>
              <m:rPr>
                <m:sty m:val="p"/>
              </m:rPr>
              <w:rPr>
                <w:rFonts w:ascii="Cambria Math" w:hAnsi="Cambria Math"/>
              </w:rPr>
              <m:t>总项数</m:t>
            </m:r>
          </m:den>
        </m:f>
      </m:oMath>
      <w:r w:rsidRPr="00F43C58">
        <w:t xml:space="preserve"> </w:t>
      </w:r>
      <w:r w:rsidRPr="0041591B">
        <w:rPr>
          <w:rFonts w:hint="eastAsia"/>
        </w:rPr>
        <w:t>。因此，电影数据集的稀疏性程度是</w:t>
      </w:r>
      <m:oMath>
        <m:r>
          <m:rPr>
            <m:sty m:val="p"/>
          </m:rPr>
          <w:rPr>
            <w:rFonts w:ascii="Cambria Math" w:hAnsi="Cambria Math"/>
          </w:rPr>
          <m:t>1-</m:t>
        </m:r>
        <m:f>
          <m:fPr>
            <m:ctrlPr>
              <w:rPr>
                <w:rFonts w:ascii="Cambria Math" w:hAnsi="Cambria Math"/>
              </w:rPr>
            </m:ctrlPr>
          </m:fPr>
          <m:num>
            <m:r>
              <m:rPr>
                <m:sty m:val="p"/>
              </m:rPr>
              <w:rPr>
                <w:rFonts w:ascii="Cambria Math" w:hAnsi="Cambria Math"/>
              </w:rPr>
              <m:t>100000</m:t>
            </m:r>
          </m:num>
          <m:den>
            <m:r>
              <m:rPr>
                <m:sty m:val="p"/>
              </m:rPr>
              <w:rPr>
                <w:rFonts w:ascii="Cambria Math" w:hAnsi="Cambria Math"/>
              </w:rPr>
              <m:t>943×1682</m:t>
            </m:r>
          </m:den>
        </m:f>
      </m:oMath>
      <w:r w:rsidRPr="0041591B">
        <w:rPr>
          <w:rFonts w:hint="eastAsia"/>
        </w:rPr>
        <w:t xml:space="preserve"> = 0.9369</w:t>
      </w:r>
      <w:r w:rsidRPr="0041591B">
        <w:rPr>
          <w:rFonts w:hint="eastAsia"/>
        </w:rPr>
        <w:t>。在整个论文中，我们称这个数据集为</w:t>
      </w:r>
      <w:r w:rsidRPr="0041591B">
        <w:rPr>
          <w:rFonts w:hint="eastAsia"/>
        </w:rPr>
        <w:t>ML</w:t>
      </w:r>
      <w:r w:rsidRPr="0041591B">
        <w:rPr>
          <w:rFonts w:hint="eastAsia"/>
        </w:rPr>
        <w:t>。</w:t>
      </w:r>
    </w:p>
    <w:p w14:paraId="7AB5C226" w14:textId="5CD62BF1" w:rsidR="005B385B" w:rsidRPr="00585FE3" w:rsidRDefault="005B385B" w:rsidP="005B385B">
      <w:pPr>
        <w:pStyle w:val="3"/>
        <w:rPr>
          <w:lang w:val="en-US"/>
        </w:rPr>
      </w:pPr>
      <w:bookmarkStart w:id="65" w:name="_Toc493570318"/>
      <w:r w:rsidRPr="00585FE3">
        <w:rPr>
          <w:rFonts w:hint="eastAsia"/>
          <w:lang w:val="en-US"/>
        </w:rPr>
        <w:t xml:space="preserve">5.1.3 </w:t>
      </w:r>
      <w:r w:rsidRPr="00585FE3">
        <w:rPr>
          <w:lang w:val="en-US"/>
        </w:rPr>
        <w:t>评价指标</w:t>
      </w:r>
      <w:bookmarkEnd w:id="65"/>
    </w:p>
    <w:p w14:paraId="29E62DF5" w14:textId="12087209" w:rsidR="005B385B" w:rsidRDefault="0041591B" w:rsidP="00F43C58">
      <w:pPr>
        <w:spacing w:line="400" w:lineRule="exact"/>
        <w:ind w:firstLine="482"/>
      </w:pPr>
      <w:r>
        <w:rPr>
          <w:rFonts w:hint="eastAsia"/>
        </w:rPr>
        <w:t>推荐系统研究使用了几种类型的评估推荐系统质量的措施。它们主要分为两类：</w:t>
      </w:r>
    </w:p>
    <w:p w14:paraId="4BDAC0A5" w14:textId="0AC02718" w:rsidR="0041591B" w:rsidRDefault="0041591B" w:rsidP="00F43C58">
      <w:pPr>
        <w:spacing w:line="400" w:lineRule="exact"/>
        <w:ind w:firstLine="482"/>
      </w:pPr>
      <w:r>
        <w:rPr>
          <w:rFonts w:hint="eastAsia"/>
        </w:rPr>
        <w:t xml:space="preserve">(1) </w:t>
      </w:r>
      <w:r>
        <w:rPr>
          <w:rFonts w:hint="eastAsia"/>
        </w:rPr>
        <w:t>统计精度指标：通过将预测推荐分数与测试数据集中实际用户对项目评级进行比较来评估系统的准确性。实际评分和预测之间的平均绝对误差（</w:t>
      </w:r>
      <w:r>
        <w:rPr>
          <w:rFonts w:hint="eastAsia"/>
        </w:rPr>
        <w:t>Mean Absolute Error</w:t>
      </w:r>
      <w:r>
        <w:rPr>
          <w:rFonts w:hint="eastAsia"/>
        </w:rPr>
        <w:t>，</w:t>
      </w:r>
      <w:r>
        <w:t>MAE</w:t>
      </w:r>
      <w:r>
        <w:rPr>
          <w:rFonts w:hint="eastAsia"/>
        </w:rPr>
        <w:t>）是广泛使用的指标。</w:t>
      </w:r>
      <w:r>
        <w:t>MAE</w:t>
      </w:r>
      <w:r>
        <w:rPr>
          <w:rFonts w:hint="eastAsia"/>
        </w:rPr>
        <w:t>是衡量推荐结果偏离其真实值的度量。对于每个评级</w:t>
      </w:r>
      <w:r>
        <w:t xml:space="preserve"> - </w:t>
      </w:r>
      <w:r>
        <w:rPr>
          <w:rFonts w:hint="eastAsia"/>
        </w:rPr>
        <w:t>预测对</w:t>
      </w:r>
      <w:r>
        <w:t xml:space="preserve"> </w:t>
      </w:r>
      <w:r w:rsidRPr="00F43C58">
        <w:t>˂</w:t>
      </w:r>
      <w:r>
        <w:rPr>
          <w:rFonts w:hint="eastAsia"/>
        </w:rPr>
        <w:t>p</w:t>
      </w:r>
      <w:r w:rsidRPr="001F2C1C">
        <w:rPr>
          <w:rFonts w:hint="eastAsia"/>
          <w:vertAlign w:val="subscript"/>
        </w:rPr>
        <w:t>i</w:t>
      </w:r>
      <w:r>
        <w:rPr>
          <w:rFonts w:hint="eastAsia"/>
        </w:rPr>
        <w:t>，</w:t>
      </w:r>
      <w:r>
        <w:rPr>
          <w:rFonts w:hint="eastAsia"/>
        </w:rPr>
        <w:t>q</w:t>
      </w:r>
      <w:r w:rsidRPr="001F2C1C">
        <w:rPr>
          <w:rFonts w:hint="eastAsia"/>
          <w:vertAlign w:val="subscript"/>
        </w:rPr>
        <w:t>i</w:t>
      </w:r>
      <w:r w:rsidRPr="00F43C58">
        <w:t>˃</w:t>
      </w:r>
      <w:r w:rsidRPr="00F43C58">
        <w:rPr>
          <w:rFonts w:hint="eastAsia"/>
        </w:rPr>
        <w:t>，</w:t>
      </w:r>
      <w:r>
        <w:rPr>
          <w:rFonts w:hint="eastAsia"/>
        </w:rPr>
        <w:t>这个度量对于它们之间的绝对误差，即</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i</m:t>
                </m:r>
              </m:sub>
            </m:sSub>
          </m:e>
        </m:d>
      </m:oMath>
      <w:r>
        <w:rPr>
          <w:rFonts w:hint="eastAsia"/>
        </w:rPr>
        <w:t>平等。本文通过对</w:t>
      </w:r>
      <w:r>
        <w:t>N</w:t>
      </w:r>
      <w:r>
        <w:rPr>
          <w:rFonts w:hint="eastAsia"/>
        </w:rPr>
        <w:t>个相应的等级</w:t>
      </w:r>
      <w:r w:rsidR="00A571CA">
        <w:t>-</w:t>
      </w:r>
      <w:r>
        <w:rPr>
          <w:rFonts w:hint="eastAsia"/>
        </w:rPr>
        <w:t>预测对的绝对误差求和，然后计算平均值来计算</w:t>
      </w:r>
      <w:r>
        <w:t>MA</w:t>
      </w:r>
      <w:r w:rsidR="00A732BB">
        <w:rPr>
          <w:rFonts w:hint="eastAsia"/>
        </w:rPr>
        <w:t>E</w:t>
      </w:r>
      <w:r w:rsidR="00A732BB">
        <w:rPr>
          <w:rFonts w:hint="eastAsia"/>
        </w:rPr>
        <w:t>，</w:t>
      </w:r>
      <w:r>
        <w:rPr>
          <w:rFonts w:hint="eastAsia"/>
        </w:rPr>
        <w:t>公式如下：</w:t>
      </w:r>
    </w:p>
    <w:p w14:paraId="3CB23579" w14:textId="77777777" w:rsidR="005B385B" w:rsidRDefault="005B385B" w:rsidP="00FA63D7">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891836F" w14:textId="63F3B94B" w:rsidR="0041591B" w:rsidRDefault="0041591B" w:rsidP="00F43C58">
      <w:pPr>
        <w:spacing w:line="400" w:lineRule="exact"/>
        <w:ind w:firstLine="482"/>
      </w:pPr>
      <w:r>
        <w:rPr>
          <w:rFonts w:hint="eastAsia"/>
        </w:rPr>
        <w:t>MAE</w:t>
      </w:r>
      <w:r>
        <w:rPr>
          <w:rFonts w:hint="eastAsia"/>
        </w:rPr>
        <w:t>越低，推荐引擎预测用户评级越准确。此外均方根误差（</w:t>
      </w:r>
      <w:r>
        <w:t xml:space="preserve">Root Mean Squared Error </w:t>
      </w:r>
      <w:r>
        <w:rPr>
          <w:rFonts w:hint="eastAsia"/>
        </w:rPr>
        <w:t>，</w:t>
      </w:r>
      <w:r>
        <w:rPr>
          <w:rFonts w:hint="eastAsia"/>
        </w:rPr>
        <w:t>RMSE</w:t>
      </w:r>
      <w:r>
        <w:rPr>
          <w:rFonts w:hint="eastAsia"/>
        </w:rPr>
        <w:t>）也可用作统计精度度量。</w:t>
      </w:r>
    </w:p>
    <w:p w14:paraId="44056552" w14:textId="0AE2C24B" w:rsidR="0041591B" w:rsidRDefault="0041591B" w:rsidP="00F43C58">
      <w:pPr>
        <w:spacing w:line="400" w:lineRule="exact"/>
        <w:ind w:firstLine="482"/>
      </w:pPr>
      <w:r>
        <w:rPr>
          <w:rFonts w:hint="eastAsia"/>
        </w:rPr>
        <w:lastRenderedPageBreak/>
        <w:t xml:space="preserve">(2) </w:t>
      </w:r>
      <w:r>
        <w:rPr>
          <w:rFonts w:hint="eastAsia"/>
        </w:rPr>
        <w:t>决策支持精度指标：无论项目是被推荐（好）还是不被推荐（坏）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的项目均变得无关紧要。最常用的决策支持精度指标是反转率、加权误差和</w:t>
      </w:r>
      <w:r>
        <w:rPr>
          <w:rFonts w:hint="eastAsia"/>
        </w:rPr>
        <w:t>ROC</w:t>
      </w:r>
      <w:r>
        <w:rPr>
          <w:rFonts w:hint="eastAsia"/>
        </w:rPr>
        <w:t>敏感度。</w:t>
      </w:r>
    </w:p>
    <w:p w14:paraId="31ED5E97" w14:textId="00AD57AA" w:rsidR="00A571CA" w:rsidRDefault="00A571CA" w:rsidP="00F43C58">
      <w:pPr>
        <w:spacing w:line="400" w:lineRule="exact"/>
        <w:ind w:firstLine="482"/>
      </w:pPr>
      <w:r>
        <w:rPr>
          <w:rFonts w:hint="eastAsia"/>
        </w:rPr>
        <w:t>因为</w:t>
      </w:r>
      <w:r>
        <w:rPr>
          <w:rFonts w:hint="eastAsia"/>
        </w:rPr>
        <w:t>MAE</w:t>
      </w:r>
      <w:r>
        <w:rPr>
          <w:rFonts w:hint="eastAsia"/>
        </w:rPr>
        <w:t>指标是最常用和最简单的直接解释，因此我们使用它作为评估指标，以此来评价试验的好坏。</w:t>
      </w:r>
    </w:p>
    <w:p w14:paraId="049ABB5E" w14:textId="77777777" w:rsidR="005B385B" w:rsidRPr="00585FE3" w:rsidRDefault="005B385B" w:rsidP="005B385B">
      <w:pPr>
        <w:pStyle w:val="3"/>
        <w:rPr>
          <w:lang w:val="en-US"/>
        </w:rPr>
      </w:pPr>
      <w:bookmarkStart w:id="66" w:name="_Toc493570319"/>
      <w:r w:rsidRPr="00585FE3">
        <w:rPr>
          <w:rFonts w:hint="eastAsia"/>
          <w:lang w:val="en-US"/>
        </w:rPr>
        <w:t>5.1.4</w:t>
      </w:r>
      <w:r w:rsidR="00651DD2" w:rsidRPr="00585FE3">
        <w:rPr>
          <w:rFonts w:hint="eastAsia"/>
          <w:lang w:val="en-US"/>
        </w:rPr>
        <w:t xml:space="preserve"> </w:t>
      </w:r>
      <w:r w:rsidRPr="00585FE3">
        <w:rPr>
          <w:rFonts w:hint="eastAsia"/>
          <w:lang w:val="en-US"/>
        </w:rPr>
        <w:t>实验过程</w:t>
      </w:r>
      <w:bookmarkEnd w:id="66"/>
    </w:p>
    <w:p w14:paraId="4FF6F24F" w14:textId="56BDA3A7" w:rsidR="00A571CA" w:rsidRDefault="00A571CA" w:rsidP="00F43C58">
      <w:pPr>
        <w:spacing w:line="400" w:lineRule="exact"/>
        <w:ind w:firstLine="482"/>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实验。为了确定参数灵敏度，我们仅与</w:t>
      </w:r>
      <w:r>
        <w:rPr>
          <w:rFonts w:hint="eastAsia"/>
        </w:rPr>
        <w:t>训练</w:t>
      </w:r>
      <w:r w:rsidRPr="008043C3">
        <w:rPr>
          <w:rFonts w:hint="eastAsia"/>
        </w:rPr>
        <w:t>数据一起工作，并进一步细分为训练和测试部分，并对其进行实验。通过每次随机选择不同的训练和测试集合并获取</w:t>
      </w:r>
      <w:r w:rsidRPr="008043C3">
        <w:rPr>
          <w:rFonts w:hint="eastAsia"/>
        </w:rPr>
        <w:t>MAE</w:t>
      </w:r>
      <w:r>
        <w:rPr>
          <w:rFonts w:hint="eastAsia"/>
        </w:rPr>
        <w:t>的平均值。</w:t>
      </w:r>
      <w:r w:rsidRPr="008043C3">
        <w:rPr>
          <w:rFonts w:hint="eastAsia"/>
        </w:rPr>
        <w:t>我们的实验</w:t>
      </w:r>
      <w:r>
        <w:rPr>
          <w:rFonts w:hint="eastAsia"/>
        </w:rPr>
        <w:t>共</w:t>
      </w:r>
      <w:r w:rsidRPr="008043C3">
        <w:rPr>
          <w:rFonts w:hint="eastAsia"/>
        </w:rPr>
        <w:t>进行了</w:t>
      </w:r>
      <w:r w:rsidRPr="008043C3">
        <w:rPr>
          <w:rFonts w:hint="eastAsia"/>
        </w:rPr>
        <w:t>10</w:t>
      </w:r>
      <w:r w:rsidRPr="008043C3">
        <w:rPr>
          <w:rFonts w:hint="eastAsia"/>
        </w:rPr>
        <w:t>次交叉验证。</w:t>
      </w:r>
    </w:p>
    <w:p w14:paraId="4C1F2559" w14:textId="77777777" w:rsidR="005B385B" w:rsidRPr="00585FE3" w:rsidRDefault="005B385B" w:rsidP="005B385B">
      <w:pPr>
        <w:pStyle w:val="3"/>
        <w:rPr>
          <w:lang w:val="en-US"/>
        </w:rPr>
      </w:pPr>
      <w:bookmarkStart w:id="67" w:name="_Toc493570320"/>
      <w:r w:rsidRPr="00585FE3">
        <w:rPr>
          <w:rFonts w:hint="eastAsia"/>
          <w:lang w:val="en-US"/>
        </w:rPr>
        <w:t xml:space="preserve">5.1.5 </w:t>
      </w:r>
      <w:r w:rsidRPr="00585FE3">
        <w:rPr>
          <w:lang w:val="en-US"/>
        </w:rPr>
        <w:t>实验结果</w:t>
      </w:r>
      <w:bookmarkEnd w:id="67"/>
      <w:r w:rsidRPr="00585FE3">
        <w:rPr>
          <w:lang w:val="en-US"/>
        </w:rPr>
        <w:t xml:space="preserve"> </w:t>
      </w:r>
    </w:p>
    <w:p w14:paraId="054C104D" w14:textId="44894F72" w:rsidR="00A571CA" w:rsidRDefault="00A571CA" w:rsidP="00F43C58">
      <w:pPr>
        <w:spacing w:line="400" w:lineRule="exact"/>
        <w:ind w:firstLine="482"/>
      </w:pPr>
      <w:r>
        <w:rPr>
          <w:rFonts w:hint="eastAsia"/>
        </w:rPr>
        <w:t>在本节中，通过使用基于项目的协同过滤算法生成推荐的实验结果数据，主要分为两部分：质量结果和性能结果。在评估推荐质量时，我们首先在运行主要实验之前确定了一些参数的敏感度。这些参数包括邻域大小、不同相似度的影响。</w:t>
      </w:r>
      <w:r>
        <w:rPr>
          <w:rFonts w:hint="eastAsia"/>
        </w:rPr>
        <w:t xml:space="preserve"> </w:t>
      </w:r>
      <w:r>
        <w:rPr>
          <w:rFonts w:hint="eastAsia"/>
        </w:rPr>
        <w:t>为了确定各种参数的灵敏度，我们仅关注训练数据集，并进一步将其分为训练和测试部分。</w:t>
      </w:r>
    </w:p>
    <w:p w14:paraId="3614144B" w14:textId="3B0F0A4E" w:rsidR="005B385B" w:rsidRPr="00422B47" w:rsidRDefault="004E289A" w:rsidP="00F43C58">
      <w:pPr>
        <w:spacing w:line="400" w:lineRule="exact"/>
        <w:ind w:firstLine="482"/>
      </w:pPr>
      <w:r>
        <w:rPr>
          <w:rFonts w:hint="eastAsia"/>
        </w:rPr>
        <w:t xml:space="preserve">(1) </w:t>
      </w:r>
      <w:r w:rsidR="005B385B" w:rsidRPr="00422B47">
        <w:rPr>
          <w:rFonts w:hint="eastAsia"/>
        </w:rPr>
        <w:t>相似度算法的影响</w:t>
      </w:r>
    </w:p>
    <w:p w14:paraId="74178527" w14:textId="04BC2244" w:rsidR="00A571CA" w:rsidRDefault="00A571CA" w:rsidP="007135A9">
      <w:pPr>
        <w:spacing w:line="400" w:lineRule="exact"/>
        <w:ind w:firstLine="482"/>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w:t>
      </w:r>
      <w:r>
        <w:rPr>
          <w:rFonts w:hint="eastAsia"/>
        </w:rPr>
        <w:t>算法</w:t>
      </w:r>
      <w:r w:rsidRPr="00422B47">
        <w:rPr>
          <w:rFonts w:hint="eastAsia"/>
        </w:rPr>
        <w:t>，调整余弦和相关性</w:t>
      </w:r>
      <w:r>
        <w:rPr>
          <w:rFonts w:hint="eastAsia"/>
        </w:rPr>
        <w:t>，并用指定的数据集进行</w:t>
      </w:r>
      <w:r w:rsidRPr="00422B47">
        <w:rPr>
          <w:rFonts w:hint="eastAsia"/>
        </w:rPr>
        <w:t>测试。</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。图</w:t>
      </w:r>
      <w:r>
        <w:rPr>
          <w:rFonts w:hint="eastAsia"/>
        </w:rPr>
        <w:t>5-1</w:t>
      </w:r>
      <w:r>
        <w:rPr>
          <w:rFonts w:hint="eastAsia"/>
        </w:rPr>
        <w:t>为实验结果。</w:t>
      </w:r>
      <w:r w:rsidRPr="00422B47">
        <w:rPr>
          <w:rFonts w:hint="eastAsia"/>
        </w:rPr>
        <w:t>从结果可以看出，设置</w:t>
      </w:r>
      <w:r>
        <w:rPr>
          <w:rFonts w:hint="eastAsia"/>
        </w:rPr>
        <w:t>调整余弦相似度计算的用户平均绝对误差值具有明显的优势</w:t>
      </w:r>
      <w:r w:rsidRPr="00422B47">
        <w:rPr>
          <w:rFonts w:hint="eastAsia"/>
        </w:rPr>
        <w:t>。因此，我们</w:t>
      </w:r>
      <w:r>
        <w:rPr>
          <w:rFonts w:hint="eastAsia"/>
        </w:rPr>
        <w:t>认为使用调整余弦的方式计算相似度最为准确</w:t>
      </w:r>
      <w:r w:rsidRPr="00422B47">
        <w:rPr>
          <w:rFonts w:hint="eastAsia"/>
        </w:rPr>
        <w:t>。</w:t>
      </w:r>
    </w:p>
    <w:p w14:paraId="393B3E41" w14:textId="77777777" w:rsidR="005B385B" w:rsidRDefault="000623B2" w:rsidP="00AC1913">
      <w:pPr>
        <w:spacing w:line="276" w:lineRule="auto"/>
        <w:jc w:val="center"/>
        <w:rPr>
          <w:lang w:val="en-GB"/>
        </w:rPr>
      </w:pPr>
      <w:r w:rsidRPr="00C8646C">
        <w:rPr>
          <w:noProof/>
        </w:rPr>
        <w:lastRenderedPageBreak/>
        <w:drawing>
          <wp:inline distT="0" distB="0" distL="0" distR="0" wp14:anchorId="6E8800FF" wp14:editId="247F96B5">
            <wp:extent cx="3786946" cy="1812290"/>
            <wp:effectExtent l="0" t="0" r="0" b="0"/>
            <wp:docPr id="1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7960" cy="1812775"/>
                    </a:xfrm>
                    <a:prstGeom prst="rect">
                      <a:avLst/>
                    </a:prstGeom>
                    <a:noFill/>
                    <a:ln>
                      <a:noFill/>
                    </a:ln>
                  </pic:spPr>
                </pic:pic>
              </a:graphicData>
            </a:graphic>
          </wp:inline>
        </w:drawing>
      </w:r>
    </w:p>
    <w:p w14:paraId="38B69774" w14:textId="7410E4EC" w:rsidR="005B385B" w:rsidRPr="007135A9" w:rsidRDefault="005B385B" w:rsidP="007135A9">
      <w:pPr>
        <w:pStyle w:val="21"/>
        <w:ind w:firstLineChars="0" w:firstLine="0"/>
        <w:rPr>
          <w:b/>
          <w:bCs/>
        </w:rPr>
      </w:pPr>
      <w:r w:rsidRPr="007135A9">
        <w:rPr>
          <w:rFonts w:hint="eastAsia"/>
          <w:b/>
          <w:bCs/>
        </w:rPr>
        <w:t>图</w:t>
      </w:r>
      <w:r w:rsidR="006D55CA" w:rsidRPr="007135A9">
        <w:rPr>
          <w:rFonts w:hint="eastAsia"/>
          <w:b/>
          <w:bCs/>
        </w:rPr>
        <w:t>5-1</w:t>
      </w:r>
      <w:r w:rsidRPr="00AC1913">
        <w:rPr>
          <w:rFonts w:hint="eastAsia"/>
          <w:bCs/>
        </w:rPr>
        <w:t>相似度计算对项目协同过滤算法的影响</w:t>
      </w:r>
    </w:p>
    <w:p w14:paraId="4FDD1B7A" w14:textId="77777777" w:rsidR="005B385B" w:rsidRPr="00DC5B1E" w:rsidRDefault="004E289A" w:rsidP="00F43C58">
      <w:pPr>
        <w:spacing w:line="400" w:lineRule="exact"/>
        <w:ind w:firstLine="482"/>
      </w:pPr>
      <w:r>
        <w:rPr>
          <w:rFonts w:hint="eastAsia"/>
        </w:rPr>
        <w:t xml:space="preserve">(2) </w:t>
      </w:r>
      <w:r w:rsidR="005B385B" w:rsidRPr="005E6AC9">
        <w:rPr>
          <w:rFonts w:hint="eastAsia"/>
        </w:rPr>
        <w:t>邻域大小</w:t>
      </w:r>
      <w:r w:rsidR="005B385B">
        <w:rPr>
          <w:rFonts w:hint="eastAsia"/>
        </w:rPr>
        <w:t>对实验结果的影响</w:t>
      </w:r>
    </w:p>
    <w:p w14:paraId="0726780F" w14:textId="10417C48" w:rsidR="00A571CA" w:rsidRDefault="00A571CA" w:rsidP="00F43C58">
      <w:pPr>
        <w:spacing w:line="400" w:lineRule="exact"/>
        <w:ind w:firstLine="482"/>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邻域数并计算</w:t>
      </w:r>
      <w:r>
        <w:rPr>
          <w:rFonts w:hint="eastAsia"/>
        </w:rPr>
        <w:t>MAE</w:t>
      </w:r>
      <w:r>
        <w:rPr>
          <w:rFonts w:hint="eastAsia"/>
        </w:rPr>
        <w:t>的值</w:t>
      </w:r>
      <w:r w:rsidRPr="005E6AC9">
        <w:rPr>
          <w:rFonts w:hint="eastAsia"/>
        </w:rPr>
        <w:t>。</w:t>
      </w:r>
      <w:r>
        <w:rPr>
          <w:rFonts w:hint="eastAsia"/>
        </w:rPr>
        <w:t>实验</w:t>
      </w:r>
      <w:r w:rsidRPr="005E6AC9">
        <w:rPr>
          <w:rFonts w:hint="eastAsia"/>
        </w:rPr>
        <w:t>结果如图</w:t>
      </w:r>
      <w:r>
        <w:rPr>
          <w:rFonts w:hint="eastAsia"/>
        </w:rPr>
        <w:t>5-2</w:t>
      </w:r>
      <w:r w:rsidRPr="005E6AC9">
        <w:rPr>
          <w:rFonts w:hint="eastAsia"/>
        </w:rPr>
        <w:t>所示。我们可以观察到邻域的大小确实影响预测的质量。但是这两种方法显示出</w:t>
      </w:r>
      <w:r>
        <w:rPr>
          <w:rFonts w:hint="eastAsia"/>
        </w:rPr>
        <w:t>了</w:t>
      </w:r>
      <w:r w:rsidRPr="005E6AC9">
        <w:rPr>
          <w:rFonts w:hint="eastAsia"/>
        </w:rPr>
        <w:t>不同的</w:t>
      </w:r>
      <w:r>
        <w:rPr>
          <w:rFonts w:hint="eastAsia"/>
        </w:rPr>
        <w:t>曲线变化</w:t>
      </w:r>
      <w:r w:rsidRPr="005E6AC9">
        <w:rPr>
          <w:rFonts w:hint="eastAsia"/>
        </w:rPr>
        <w:t>。</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减小，曲线趋于变大。另一方面，基于回归的算法表明</w:t>
      </w:r>
      <w:r>
        <w:rPr>
          <w:rFonts w:hint="eastAsia"/>
        </w:rPr>
        <w:t>，邻域数较少时</w:t>
      </w:r>
      <w:r w:rsidR="00F569AD">
        <w:rPr>
          <w:rFonts w:hint="eastAsia"/>
        </w:rPr>
        <w:t>（</w:t>
      </w:r>
      <w:r>
        <w:rPr>
          <w:rFonts w:hint="eastAsia"/>
        </w:rPr>
        <w:t>邻域数量少于</w:t>
      </w:r>
      <w:r w:rsidR="00F569AD">
        <w:rPr>
          <w:rFonts w:hint="eastAsia"/>
        </w:rPr>
        <w:t>30</w:t>
      </w:r>
      <w:r w:rsidR="00F569AD">
        <w:rPr>
          <w:rFonts w:hint="eastAsia"/>
        </w:rPr>
        <w:t>）</w:t>
      </w:r>
      <w:r w:rsidRPr="005E6AC9">
        <w:rPr>
          <w:rFonts w:hint="eastAsia"/>
        </w:rPr>
        <w:t>随着</w:t>
      </w:r>
      <w:r>
        <w:rPr>
          <w:rFonts w:hint="eastAsia"/>
        </w:rPr>
        <w:t>邻域</w:t>
      </w:r>
      <w:r w:rsidRPr="005E6AC9">
        <w:rPr>
          <w:rFonts w:hint="eastAsia"/>
        </w:rPr>
        <w:t>数量的增加，预测质量</w:t>
      </w:r>
      <w:r>
        <w:rPr>
          <w:rFonts w:hint="eastAsia"/>
        </w:rPr>
        <w:t>有非常明显的改善，之后随着邻域数量增加，推荐质量逐渐下降</w:t>
      </w:r>
      <w:r w:rsidRPr="005E6AC9">
        <w:rPr>
          <w:rFonts w:hint="eastAsia"/>
        </w:rPr>
        <w:t>。考虑到这两个趋势，我们选择</w:t>
      </w:r>
      <w:r w:rsidRPr="005E6AC9">
        <w:rPr>
          <w:rFonts w:hint="eastAsia"/>
        </w:rPr>
        <w:t>30</w:t>
      </w:r>
      <w:r w:rsidRPr="005E6AC9">
        <w:rPr>
          <w:rFonts w:hint="eastAsia"/>
        </w:rPr>
        <w:t>作为邻域大小的最佳选择。</w:t>
      </w:r>
    </w:p>
    <w:p w14:paraId="2928B864" w14:textId="77777777" w:rsidR="005B385B" w:rsidRDefault="000623B2" w:rsidP="00AC1913">
      <w:pPr>
        <w:spacing w:line="276" w:lineRule="auto"/>
        <w:jc w:val="center"/>
      </w:pPr>
      <w:r w:rsidRPr="00C8646C">
        <w:rPr>
          <w:noProof/>
        </w:rPr>
        <w:drawing>
          <wp:inline distT="0" distB="0" distL="0" distR="0" wp14:anchorId="44FBA5A7" wp14:editId="050ECA05">
            <wp:extent cx="4168140" cy="2331085"/>
            <wp:effectExtent l="0" t="0" r="0" b="5715"/>
            <wp:docPr id="1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8140" cy="2331085"/>
                    </a:xfrm>
                    <a:prstGeom prst="rect">
                      <a:avLst/>
                    </a:prstGeom>
                    <a:noFill/>
                    <a:ln>
                      <a:noFill/>
                    </a:ln>
                  </pic:spPr>
                </pic:pic>
              </a:graphicData>
            </a:graphic>
          </wp:inline>
        </w:drawing>
      </w:r>
    </w:p>
    <w:p w14:paraId="1A3692BF" w14:textId="77777777" w:rsidR="005B385B" w:rsidRPr="007135A9" w:rsidRDefault="005B385B" w:rsidP="007135A9">
      <w:pPr>
        <w:pStyle w:val="21"/>
        <w:ind w:firstLineChars="0" w:firstLine="0"/>
        <w:rPr>
          <w:b/>
          <w:bCs/>
        </w:rPr>
      </w:pPr>
      <w:r w:rsidRPr="007135A9">
        <w:rPr>
          <w:rFonts w:hint="eastAsia"/>
          <w:b/>
          <w:bCs/>
        </w:rPr>
        <w:t>图</w:t>
      </w:r>
      <w:r w:rsidR="006D55CA" w:rsidRPr="007135A9">
        <w:rPr>
          <w:rFonts w:hint="eastAsia"/>
          <w:b/>
          <w:bCs/>
        </w:rPr>
        <w:t>5-2</w:t>
      </w:r>
      <w:r w:rsidRPr="007135A9">
        <w:rPr>
          <w:rFonts w:hint="eastAsia"/>
          <w:b/>
          <w:bCs/>
        </w:rPr>
        <w:t xml:space="preserve"> </w:t>
      </w:r>
      <w:r w:rsidRPr="00AC1913">
        <w:rPr>
          <w:rFonts w:hint="eastAsia"/>
          <w:bCs/>
        </w:rPr>
        <w:t>邻域</w:t>
      </w:r>
      <w:r w:rsidR="00CE73DA" w:rsidRPr="00AC1913">
        <w:rPr>
          <w:rFonts w:hint="eastAsia"/>
          <w:bCs/>
        </w:rPr>
        <w:t>大小</w:t>
      </w:r>
      <w:r w:rsidRPr="00AC1913">
        <w:rPr>
          <w:rFonts w:hint="eastAsia"/>
          <w:bCs/>
        </w:rPr>
        <w:t>对</w:t>
      </w:r>
      <w:r w:rsidRPr="00AC1913">
        <w:rPr>
          <w:rFonts w:hint="eastAsia"/>
          <w:bCs/>
        </w:rPr>
        <w:t>MAE</w:t>
      </w:r>
      <w:r w:rsidRPr="00AC1913">
        <w:rPr>
          <w:rFonts w:hint="eastAsia"/>
          <w:bCs/>
        </w:rPr>
        <w:t>的影响</w:t>
      </w:r>
    </w:p>
    <w:p w14:paraId="3AA868A0" w14:textId="77777777" w:rsidR="005B385B" w:rsidRPr="0024461D" w:rsidRDefault="004E289A" w:rsidP="00F43C58">
      <w:pPr>
        <w:spacing w:line="400" w:lineRule="exact"/>
        <w:ind w:firstLine="482"/>
      </w:pPr>
      <w:r>
        <w:rPr>
          <w:rFonts w:hint="eastAsia"/>
        </w:rPr>
        <w:t xml:space="preserve">(3) </w:t>
      </w:r>
      <w:r w:rsidR="005B385B" w:rsidRPr="0024461D">
        <w:rPr>
          <w:rFonts w:hint="eastAsia"/>
        </w:rPr>
        <w:t>算法对比</w:t>
      </w:r>
    </w:p>
    <w:p w14:paraId="35E5DA49" w14:textId="4A9BE46E" w:rsidR="00A571CA" w:rsidRDefault="00A571CA" w:rsidP="00F43C58">
      <w:pPr>
        <w:spacing w:line="400" w:lineRule="exact"/>
        <w:ind w:firstLine="482"/>
      </w:pPr>
      <w:r>
        <w:rPr>
          <w:rFonts w:hint="eastAsia"/>
        </w:rPr>
        <w:t>一旦我们获得了参数的最优解</w:t>
      </w:r>
      <w:r w:rsidRPr="00C27AEF">
        <w:rPr>
          <w:rFonts w:hint="eastAsia"/>
        </w:rPr>
        <w:t>，我们将基于项目的方法与基于</w:t>
      </w:r>
      <w:r>
        <w:rPr>
          <w:rFonts w:hint="eastAsia"/>
        </w:rPr>
        <w:t>用户算法进行比较。</w:t>
      </w:r>
      <w:r w:rsidRPr="00F71DB1">
        <w:rPr>
          <w:rFonts w:hint="eastAsia"/>
        </w:rPr>
        <w:t>从图</w:t>
      </w:r>
      <w:r w:rsidRPr="00F71DB1">
        <w:rPr>
          <w:rFonts w:hint="eastAsia"/>
        </w:rPr>
        <w:t>5-3</w:t>
      </w:r>
      <w:r w:rsidRPr="00F71DB1">
        <w:rPr>
          <w:rFonts w:hint="eastAsia"/>
        </w:rPr>
        <w:t>中可以看出，</w:t>
      </w:r>
      <w:r w:rsidRPr="00C27AEF">
        <w:rPr>
          <w:rFonts w:hint="eastAsia"/>
        </w:rPr>
        <w:t>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Pr>
          <w:rFonts w:hint="eastAsia"/>
        </w:rPr>
        <w:t>分别为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w:t>
      </w:r>
      <w:r>
        <w:rPr>
          <w:rFonts w:hint="eastAsia"/>
        </w:rPr>
        <w:lastRenderedPageBreak/>
        <w:t>过滤算法，</w:t>
      </w:r>
      <w:r w:rsidRPr="00C27AEF">
        <w:rPr>
          <w:rFonts w:hint="eastAsia"/>
        </w:rPr>
        <w:t>随着数据集的密度</w:t>
      </w:r>
      <w:r>
        <w:rPr>
          <w:rFonts w:hint="eastAsia"/>
        </w:rPr>
        <w:t>x</w:t>
      </w:r>
      <w:r>
        <w:rPr>
          <w:rFonts w:hint="eastAsia"/>
        </w:rPr>
        <w:t>增加，或者随着我们添加更多的</w:t>
      </w:r>
      <w:r w:rsidRPr="00C27AEF">
        <w:rPr>
          <w:rFonts w:hint="eastAsia"/>
        </w:rPr>
        <w:t>邻域，它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6BA6903A" w14:textId="184E68B4" w:rsidR="006D55CA" w:rsidRDefault="00AC1913" w:rsidP="006D55CA">
      <w:pPr>
        <w:spacing w:line="276" w:lineRule="auto"/>
      </w:pPr>
      <w:r>
        <w:rPr>
          <w:rFonts w:hint="eastAsia"/>
        </w:rPr>
        <w:t xml:space="preserve"> </w:t>
      </w:r>
      <w:r w:rsidR="000623B2" w:rsidRPr="00C8646C">
        <w:rPr>
          <w:noProof/>
        </w:rPr>
        <w:drawing>
          <wp:inline distT="0" distB="0" distL="0" distR="0" wp14:anchorId="2368C6D5" wp14:editId="05A0A8E2">
            <wp:extent cx="2463165" cy="1565275"/>
            <wp:effectExtent l="0" t="0" r="635" b="9525"/>
            <wp:docPr id="1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3" cstate="print">
                      <a:extLst>
                        <a:ext uri="{28A0092B-C50C-407E-A947-70E740481C1C}">
                          <a14:useLocalDpi xmlns:a14="http://schemas.microsoft.com/office/drawing/2010/main" val="0"/>
                        </a:ext>
                      </a:extLst>
                    </a:blip>
                    <a:srcRect r="50832"/>
                    <a:stretch>
                      <a:fillRect/>
                    </a:stretch>
                  </pic:blipFill>
                  <pic:spPr bwMode="auto">
                    <a:xfrm>
                      <a:off x="0" y="0"/>
                      <a:ext cx="2463165" cy="1565275"/>
                    </a:xfrm>
                    <a:prstGeom prst="rect">
                      <a:avLst/>
                    </a:prstGeom>
                    <a:noFill/>
                    <a:ln>
                      <a:noFill/>
                    </a:ln>
                  </pic:spPr>
                </pic:pic>
              </a:graphicData>
            </a:graphic>
          </wp:inline>
        </w:drawing>
      </w:r>
      <w:r w:rsidR="005B385B">
        <w:rPr>
          <w:rFonts w:hint="eastAsia"/>
        </w:rPr>
        <w:t xml:space="preserve"> </w:t>
      </w:r>
      <w:r w:rsidR="000623B2" w:rsidRPr="00C8646C">
        <w:rPr>
          <w:noProof/>
        </w:rPr>
        <w:drawing>
          <wp:inline distT="0" distB="0" distL="0" distR="0" wp14:anchorId="7F7B8EDC" wp14:editId="422486EE">
            <wp:extent cx="2602865" cy="1598295"/>
            <wp:effectExtent l="0" t="0" r="0" b="1905"/>
            <wp:docPr id="1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2865" cy="1598295"/>
                    </a:xfrm>
                    <a:prstGeom prst="rect">
                      <a:avLst/>
                    </a:prstGeom>
                    <a:noFill/>
                    <a:ln>
                      <a:noFill/>
                    </a:ln>
                  </pic:spPr>
                </pic:pic>
              </a:graphicData>
            </a:graphic>
          </wp:inline>
        </w:drawing>
      </w:r>
    </w:p>
    <w:p w14:paraId="6FF7E3C0" w14:textId="77777777" w:rsidR="006D55CA" w:rsidRPr="007135A9" w:rsidRDefault="006D55CA" w:rsidP="007135A9">
      <w:pPr>
        <w:pStyle w:val="21"/>
        <w:ind w:firstLineChars="0" w:firstLine="0"/>
        <w:rPr>
          <w:b/>
          <w:bCs/>
        </w:rPr>
      </w:pPr>
      <w:r w:rsidRPr="007135A9">
        <w:rPr>
          <w:rFonts w:hint="eastAsia"/>
          <w:b/>
          <w:bCs/>
        </w:rPr>
        <w:t>图</w:t>
      </w:r>
      <w:r w:rsidRPr="007135A9">
        <w:rPr>
          <w:rFonts w:hint="eastAsia"/>
          <w:b/>
          <w:bCs/>
        </w:rPr>
        <w:t xml:space="preserve"> 5-3 </w:t>
      </w:r>
      <w:r w:rsidR="005163EB" w:rsidRPr="00AC1913">
        <w:rPr>
          <w:rFonts w:hint="eastAsia"/>
          <w:bCs/>
        </w:rPr>
        <w:t>基于</w:t>
      </w:r>
      <w:r w:rsidR="005163EB" w:rsidRPr="00AC1913">
        <w:rPr>
          <w:rFonts w:hint="eastAsia"/>
          <w:bCs/>
        </w:rPr>
        <w:t>Item</w:t>
      </w:r>
      <w:r w:rsidR="005163EB" w:rsidRPr="00AC1913">
        <w:rPr>
          <w:rFonts w:hint="eastAsia"/>
          <w:bCs/>
        </w:rPr>
        <w:t>和基于</w:t>
      </w:r>
      <w:r w:rsidR="005163EB" w:rsidRPr="00AC1913">
        <w:rPr>
          <w:rFonts w:hint="eastAsia"/>
          <w:bCs/>
        </w:rPr>
        <w:t>User</w:t>
      </w:r>
      <w:r w:rsidR="005163EB" w:rsidRPr="00AC1913">
        <w:rPr>
          <w:rFonts w:hint="eastAsia"/>
          <w:bCs/>
        </w:rPr>
        <w:t>的协同过滤算法对比</w:t>
      </w:r>
    </w:p>
    <w:p w14:paraId="13E91F22" w14:textId="7A1C3BA3" w:rsidR="005B385B" w:rsidRPr="00363F0C" w:rsidRDefault="00363F0C" w:rsidP="00F43C58">
      <w:pPr>
        <w:spacing w:line="400" w:lineRule="exact"/>
        <w:ind w:firstLine="482"/>
      </w:pPr>
      <w:r>
        <w:rPr>
          <w:rFonts w:hint="eastAsia"/>
        </w:rPr>
        <w:t>因此</w:t>
      </w:r>
      <w:r w:rsidRPr="00C27AEF">
        <w:rPr>
          <w:rFonts w:hint="eastAsia"/>
        </w:rPr>
        <w:t>我们</w:t>
      </w:r>
      <w:r>
        <w:rPr>
          <w:rFonts w:hint="eastAsia"/>
        </w:rPr>
        <w:t>可以</w:t>
      </w:r>
      <w:r w:rsidRPr="00C27AEF">
        <w:rPr>
          <w:rFonts w:hint="eastAsia"/>
        </w:rPr>
        <w:t>从这些结果中得出两个结论。首先，基于</w:t>
      </w:r>
      <w:r>
        <w:rPr>
          <w:rFonts w:hint="eastAsia"/>
        </w:rPr>
        <w:t>Item</w:t>
      </w:r>
      <w:r w:rsidRPr="00C27AEF">
        <w:rPr>
          <w:rFonts w:hint="eastAsia"/>
        </w:rPr>
        <w:t>的算法在所有稀疏级别上提供比基于用户的算法更好的质量。第二，基于回归的算法使用非常稀疏的数据集执行得更好，但随着我们添加更多数据，</w:t>
      </w:r>
      <w:r>
        <w:rPr>
          <w:rFonts w:hint="eastAsia"/>
        </w:rPr>
        <w:t>推荐</w:t>
      </w:r>
      <w:r w:rsidRPr="00C27AEF">
        <w:rPr>
          <w:rFonts w:hint="eastAsia"/>
        </w:rPr>
        <w:t>质量下降。我们认为这是因为回归模型</w:t>
      </w:r>
      <w:r>
        <w:rPr>
          <w:rFonts w:hint="eastAsia"/>
        </w:rPr>
        <w:t>收</w:t>
      </w:r>
      <w:r w:rsidRPr="00C27AEF">
        <w:rPr>
          <w:rFonts w:hint="eastAsia"/>
        </w:rPr>
        <w:t>到高密度的数据</w:t>
      </w:r>
      <w:r>
        <w:rPr>
          <w:rFonts w:hint="eastAsia"/>
        </w:rPr>
        <w:t>时会出现</w:t>
      </w:r>
      <w:r w:rsidRPr="00C27AEF">
        <w:rPr>
          <w:rFonts w:hint="eastAsia"/>
        </w:rPr>
        <w:t>过拟合</w:t>
      </w:r>
      <w:r>
        <w:rPr>
          <w:rFonts w:hint="eastAsia"/>
        </w:rPr>
        <w:t>的现象</w:t>
      </w:r>
      <w:r w:rsidRPr="00C27AEF">
        <w:rPr>
          <w:rFonts w:hint="eastAsia"/>
        </w:rPr>
        <w:t>。</w:t>
      </w:r>
    </w:p>
    <w:p w14:paraId="715C21DB" w14:textId="10255205" w:rsidR="005B385B" w:rsidRDefault="007135A9" w:rsidP="00F43C58">
      <w:pPr>
        <w:spacing w:line="400" w:lineRule="exact"/>
        <w:ind w:firstLine="482"/>
      </w:pPr>
      <w:r>
        <w:rPr>
          <w:rFonts w:hint="eastAsia"/>
        </w:rPr>
        <w:t xml:space="preserve">(4) </w:t>
      </w:r>
      <w:r w:rsidR="005B385B">
        <w:rPr>
          <w:rFonts w:hint="eastAsia"/>
        </w:rPr>
        <w:t>实验结论</w:t>
      </w:r>
    </w:p>
    <w:p w14:paraId="768BCBD6" w14:textId="2828E58F" w:rsidR="005B385B" w:rsidRDefault="00E82E20" w:rsidP="00F43C58">
      <w:pPr>
        <w:spacing w:line="400" w:lineRule="exact"/>
        <w:ind w:firstLine="482"/>
      </w:pPr>
      <w:r w:rsidRPr="009F47FB">
        <w:rPr>
          <w:rFonts w:hint="eastAsia"/>
        </w:rPr>
        <w:t>推荐系统用于从其用户</w:t>
      </w:r>
      <w:r w:rsidR="009F47FB" w:rsidRPr="009F47FB">
        <w:rPr>
          <w:rFonts w:hint="eastAsia"/>
        </w:rPr>
        <w:t>行为数据</w:t>
      </w:r>
      <w:r w:rsidRPr="009F47FB">
        <w:rPr>
          <w:rFonts w:hint="eastAsia"/>
        </w:rPr>
        <w:t>中提取潜在的有价值的数据。</w:t>
      </w:r>
      <w:r>
        <w:rPr>
          <w:rFonts w:hint="eastAsia"/>
        </w:rPr>
        <w:t>这些数据可帮助用户在海量数据中</w:t>
      </w:r>
      <w:r w:rsidRPr="00C27AEF">
        <w:rPr>
          <w:rFonts w:hint="eastAsia"/>
        </w:rPr>
        <w:t>找到他们</w:t>
      </w:r>
      <w:r>
        <w:rPr>
          <w:rFonts w:hint="eastAsia"/>
        </w:rPr>
        <w:t>需要的内容</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Pr>
          <w:rFonts w:hint="eastAsia"/>
        </w:rPr>
        <w:t>推荐系统正在迅速成为</w:t>
      </w:r>
      <w:r w:rsidRPr="00C27AEF">
        <w:rPr>
          <w:rFonts w:hint="eastAsia"/>
        </w:rPr>
        <w:t>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本章节中提出的协同过滤推荐算法虽然在不考虑负载消耗的前提下能够提供较高质量的推荐，但对于目前实时性要求更加苛刻的推荐场景下</w:t>
      </w:r>
      <w:r>
        <w:t>，</w:t>
      </w:r>
      <w:r>
        <w:rPr>
          <w:rFonts w:hint="eastAsia"/>
        </w:rPr>
        <w:t>需要新的可以显著</w:t>
      </w:r>
      <w:r w:rsidRPr="00C27AEF">
        <w:rPr>
          <w:rFonts w:hint="eastAsia"/>
        </w:rPr>
        <w:t>提高推荐系统的可扩展性</w:t>
      </w:r>
      <w:r>
        <w:rPr>
          <w:rFonts w:hint="eastAsia"/>
        </w:rPr>
        <w:t>的技术</w:t>
      </w:r>
      <w:r w:rsidR="005B385B" w:rsidRPr="00C27AEF">
        <w:rPr>
          <w:rFonts w:hint="eastAsia"/>
        </w:rPr>
        <w:t>。</w:t>
      </w:r>
    </w:p>
    <w:p w14:paraId="6C17C58E" w14:textId="77777777" w:rsidR="005B385B" w:rsidRPr="005B385B" w:rsidRDefault="005B385B" w:rsidP="005B385B">
      <w:pPr>
        <w:pStyle w:val="2"/>
      </w:pPr>
      <w:bookmarkStart w:id="68" w:name="_Toc493570321"/>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8"/>
    </w:p>
    <w:p w14:paraId="6702B951" w14:textId="784C1B54" w:rsidR="00ED03ED" w:rsidRPr="00DF7FA9" w:rsidRDefault="00DF7FA9" w:rsidP="00AC1913">
      <w:pPr>
        <w:spacing w:line="400" w:lineRule="exact"/>
        <w:ind w:firstLine="482"/>
      </w:pPr>
      <w:r>
        <w:t>我们进行了一系列的实验，以评估相似用户和</w:t>
      </w:r>
      <w:r>
        <w:rPr>
          <w:rFonts w:hint="eastAsia"/>
        </w:rPr>
        <w:t>商品的</w:t>
      </w:r>
      <w:r w:rsidRPr="00B47E9A">
        <w:t>正则化项对矩阵分解的影响，以及所提出的异步框架如何帮助加速</w:t>
      </w:r>
      <w:r w:rsidRPr="00B47E9A">
        <w:t>SGO</w:t>
      </w:r>
      <w:r w:rsidRPr="00B47E9A">
        <w:t>算法的收敛性。</w:t>
      </w:r>
    </w:p>
    <w:p w14:paraId="6E8C4572" w14:textId="05CD3399" w:rsidR="00ED03ED" w:rsidRPr="00B47E9A" w:rsidRDefault="00DF7FA9" w:rsidP="00AC1913">
      <w:pPr>
        <w:spacing w:line="400" w:lineRule="exact"/>
        <w:ind w:firstLine="482"/>
      </w:pPr>
      <w:r w:rsidRPr="00B47E9A">
        <w:t>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Pr>
          <w:rFonts w:hint="eastAsia"/>
        </w:rPr>
        <w:t>54-</w:t>
      </w:r>
      <w:r w:rsidRPr="00B47E9A">
        <w:t>1</w:t>
      </w:r>
      <w:r w:rsidRPr="00B47E9A">
        <w:t>）进行了实验。对于</w:t>
      </w:r>
      <w:r w:rsidRPr="00B47E9A">
        <w:t>ML-100K</w:t>
      </w:r>
      <w:r w:rsidRPr="00B47E9A">
        <w:t>和</w:t>
      </w:r>
      <w:r w:rsidRPr="00B47E9A">
        <w:t>ML-1M</w:t>
      </w:r>
      <w:r w:rsidRPr="00B47E9A">
        <w:t>，我们使用了两组</w:t>
      </w:r>
      <w:r>
        <w:rPr>
          <w:rFonts w:hint="eastAsia"/>
        </w:rPr>
        <w:t>数据集</w:t>
      </w:r>
      <w:r w:rsidRPr="00B47E9A">
        <w:t>（</w:t>
      </w:r>
      <w:r w:rsidRPr="00B47E9A">
        <w:t>ra</w:t>
      </w:r>
      <w:r w:rsidRPr="00B47E9A">
        <w:t>和</w:t>
      </w:r>
      <w:r w:rsidRPr="00B47E9A">
        <w:t>rb</w:t>
      </w:r>
      <w:r w:rsidRPr="00B47E9A">
        <w:t>或</w:t>
      </w:r>
      <w:r w:rsidRPr="00B47E9A">
        <w:t>ua</w:t>
      </w:r>
      <w:r w:rsidRPr="00B47E9A">
        <w:t>和</w:t>
      </w:r>
      <w:r w:rsidRPr="00B47E9A">
        <w:t>ub</w:t>
      </w:r>
      <w:r>
        <w:t>），</w:t>
      </w:r>
      <w:r w:rsidRPr="00B47E9A">
        <w:t>而对于</w:t>
      </w:r>
      <w:r w:rsidRPr="00B47E9A">
        <w:t>ML-10M</w:t>
      </w:r>
      <w:r w:rsidRPr="00B47E9A">
        <w:t>和</w:t>
      </w:r>
      <w:r w:rsidRPr="00B47E9A">
        <w:t>Netflix</w:t>
      </w:r>
      <w:r w:rsidRPr="00B47E9A">
        <w:t>，我们使用了单个数据集。</w:t>
      </w:r>
    </w:p>
    <w:p w14:paraId="16510B45" w14:textId="48303AA5" w:rsidR="00ED03ED" w:rsidRPr="0046213A" w:rsidRDefault="00ED03ED" w:rsidP="00AC1913">
      <w:pPr>
        <w:spacing w:line="400" w:lineRule="exact"/>
        <w:ind w:firstLine="482"/>
      </w:pPr>
      <w:r w:rsidRPr="00B47E9A">
        <w:t>我们使用</w:t>
      </w:r>
      <w:r w:rsidRPr="00B47E9A">
        <w:t>PySpark 1.5.1</w:t>
      </w:r>
      <w:r w:rsidRPr="00B47E9A">
        <w:t>实现了分布式框架。</w:t>
      </w:r>
      <w:r w:rsidR="00503533" w:rsidRPr="00B47E9A">
        <w:t>我们部署了五台具有不同计算负载的服务器。其中一台机器为其他机器分配评级矩阵。当验证集上两次验证之间的</w:t>
      </w:r>
      <w:r w:rsidR="00503533" w:rsidRPr="00B47E9A">
        <w:t>RMSE</w:t>
      </w:r>
      <w:r w:rsidR="00503533" w:rsidRPr="00B47E9A">
        <w:t>差值低于我们在试验中设置的预定义阈值</w:t>
      </w:r>
      <w:r w:rsidR="00503533" w:rsidRPr="00B47E9A">
        <w:t>ε</w:t>
      </w:r>
      <w:r w:rsidR="00503533">
        <w:t>，将停止</w:t>
      </w:r>
      <w:r w:rsidR="00503533">
        <w:rPr>
          <w:rFonts w:hint="eastAsia"/>
        </w:rPr>
        <w:t>所有</w:t>
      </w:r>
      <w:r w:rsidR="00503533" w:rsidRPr="00B47E9A">
        <w:t>机器上</w:t>
      </w:r>
      <w:r w:rsidR="00503533" w:rsidRPr="00B47E9A">
        <w:lastRenderedPageBreak/>
        <w:t>的运算。本文提出的异步方法收敛时是当最慢的机器运算结束后，而对于同步的</w:t>
      </w:r>
      <w:r w:rsidR="00503533" w:rsidRPr="00B47E9A">
        <w:t>SGO</w:t>
      </w:r>
      <w:r w:rsidR="00503533" w:rsidRPr="00B47E9A">
        <w:t>来说则是在所有机器同时停止计算后完成。</w:t>
      </w:r>
      <w:r w:rsidR="00503533" w:rsidRPr="00B47E9A">
        <w:t xml:space="preserve"> </w:t>
      </w:r>
      <w:r w:rsidRPr="00B47E9A">
        <w:t xml:space="preserve"> </w:t>
      </w:r>
    </w:p>
    <w:p w14:paraId="3E2A1C6D" w14:textId="77777777" w:rsidR="00212C52" w:rsidRDefault="00ED03ED" w:rsidP="00AC1913">
      <w:pPr>
        <w:autoSpaceDE w:val="0"/>
        <w:autoSpaceDN w:val="0"/>
        <w:adjustRightInd w:val="0"/>
        <w:spacing w:before="120" w:after="120"/>
        <w:ind w:rightChars="200" w:right="480"/>
        <w:jc w:val="center"/>
        <w:rPr>
          <w:rFonts w:ascii="Times" w:hAnsi="Times" w:cs="Times"/>
          <w:color w:val="000000"/>
          <w:sz w:val="22"/>
          <w:lang w:val="en-GB"/>
        </w:rPr>
      </w:pPr>
      <w:r w:rsidRPr="00ED03ED">
        <w:rPr>
          <w:rFonts w:ascii="Times" w:hAnsi="Times" w:cs="Times"/>
          <w:color w:val="000000"/>
          <w:sz w:val="22"/>
          <w:lang w:val="en-GB"/>
        </w:rPr>
        <w:t>表</w:t>
      </w:r>
      <w:r w:rsidR="00D12D79">
        <w:rPr>
          <w:rFonts w:ascii="Times" w:hAnsi="Times" w:cs="Times" w:hint="eastAsia"/>
          <w:color w:val="000000"/>
          <w:sz w:val="22"/>
          <w:lang w:val="en-GB"/>
        </w:rPr>
        <w:t>5-</w:t>
      </w:r>
      <w:r w:rsidR="00643AA9">
        <w:rPr>
          <w:rFonts w:ascii="Times" w:hAnsi="Times" w:cs="Times"/>
          <w:color w:val="000000"/>
          <w:sz w:val="22"/>
          <w:lang w:val="en-GB"/>
        </w:rPr>
        <w:t>1</w:t>
      </w:r>
      <w:r>
        <w:rPr>
          <w:rFonts w:ascii="Times" w:hAnsi="Times" w:cs="Times"/>
          <w:color w:val="000000"/>
          <w:sz w:val="22"/>
          <w:lang w:val="en-GB"/>
        </w:rPr>
        <w:t>：</w:t>
      </w:r>
      <w:r w:rsidRPr="00ED03ED">
        <w:rPr>
          <w:rFonts w:ascii="Times" w:hAnsi="Times" w:cs="Times"/>
          <w:color w:val="000000"/>
          <w:sz w:val="22"/>
          <w:lang w:val="en-GB"/>
        </w:rPr>
        <w:t>实验</w:t>
      </w:r>
      <w:r>
        <w:rPr>
          <w:rFonts w:ascii="Times" w:hAnsi="Times" w:cs="Times"/>
          <w:color w:val="000000"/>
          <w:sz w:val="22"/>
          <w:lang w:val="en-GB"/>
        </w:rPr>
        <w:t>数据集</w:t>
      </w:r>
      <w:r w:rsidRPr="00ED03ED">
        <w:rPr>
          <w:rFonts w:ascii="Times" w:hAnsi="Times" w:cs="Times"/>
          <w:color w:val="000000"/>
          <w:sz w:val="22"/>
          <w:lang w:val="en-GB"/>
        </w:rPr>
        <w:t>特征</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68B384CD" w14:textId="77777777" w:rsidTr="00726564">
        <w:tc>
          <w:tcPr>
            <w:tcW w:w="1186" w:type="dxa"/>
            <w:shd w:val="clear" w:color="auto" w:fill="auto"/>
          </w:tcPr>
          <w:p w14:paraId="70914A93"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DataSet</w:t>
            </w:r>
          </w:p>
        </w:tc>
        <w:tc>
          <w:tcPr>
            <w:tcW w:w="1186" w:type="dxa"/>
            <w:shd w:val="clear" w:color="auto" w:fill="auto"/>
          </w:tcPr>
          <w:p w14:paraId="10E6E67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|U|</w:t>
            </w:r>
          </w:p>
        </w:tc>
        <w:tc>
          <w:tcPr>
            <w:tcW w:w="1186" w:type="dxa"/>
            <w:shd w:val="clear" w:color="auto" w:fill="auto"/>
          </w:tcPr>
          <w:p w14:paraId="0523F67E"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 I |</w:t>
            </w:r>
          </w:p>
        </w:tc>
        <w:tc>
          <w:tcPr>
            <w:tcW w:w="1186" w:type="dxa"/>
            <w:shd w:val="clear" w:color="auto" w:fill="auto"/>
          </w:tcPr>
          <w:p w14:paraId="4FB3E70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K</w:t>
            </w:r>
          </w:p>
        </w:tc>
        <w:tc>
          <w:tcPr>
            <w:tcW w:w="1352" w:type="dxa"/>
            <w:shd w:val="clear" w:color="auto" w:fill="auto"/>
          </w:tcPr>
          <w:p w14:paraId="43B3250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training size</w:t>
            </w:r>
          </w:p>
        </w:tc>
        <w:tc>
          <w:tcPr>
            <w:tcW w:w="1020" w:type="dxa"/>
            <w:shd w:val="clear" w:color="auto" w:fill="auto"/>
          </w:tcPr>
          <w:p w14:paraId="4A9F5DF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test size</w:t>
            </w:r>
          </w:p>
        </w:tc>
        <w:tc>
          <w:tcPr>
            <w:tcW w:w="1186" w:type="dxa"/>
            <w:shd w:val="clear" w:color="auto" w:fill="auto"/>
          </w:tcPr>
          <w:p w14:paraId="5EE3EACC"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sparsity</w:t>
            </w:r>
          </w:p>
        </w:tc>
      </w:tr>
      <w:tr w:rsidR="00C30527" w14:paraId="7807C8DD" w14:textId="77777777" w:rsidTr="00726564">
        <w:tc>
          <w:tcPr>
            <w:tcW w:w="1186" w:type="dxa"/>
            <w:shd w:val="clear" w:color="auto" w:fill="auto"/>
          </w:tcPr>
          <w:p w14:paraId="49FA8D8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ML-100K</w:t>
            </w:r>
          </w:p>
        </w:tc>
        <w:tc>
          <w:tcPr>
            <w:tcW w:w="1186" w:type="dxa"/>
            <w:shd w:val="clear" w:color="auto" w:fill="auto"/>
          </w:tcPr>
          <w:p w14:paraId="2C13705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w:t>
            </w:r>
          </w:p>
        </w:tc>
        <w:tc>
          <w:tcPr>
            <w:tcW w:w="1186" w:type="dxa"/>
            <w:shd w:val="clear" w:color="auto" w:fill="auto"/>
          </w:tcPr>
          <w:p w14:paraId="00C8C7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1679</w:t>
            </w:r>
          </w:p>
        </w:tc>
        <w:tc>
          <w:tcPr>
            <w:tcW w:w="1186" w:type="dxa"/>
            <w:shd w:val="clear" w:color="auto" w:fill="auto"/>
          </w:tcPr>
          <w:p w14:paraId="318E6EA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20</w:t>
            </w:r>
          </w:p>
        </w:tc>
        <w:tc>
          <w:tcPr>
            <w:tcW w:w="1352" w:type="dxa"/>
            <w:shd w:val="clear" w:color="auto" w:fill="auto"/>
          </w:tcPr>
          <w:p w14:paraId="4036E96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90570</w:t>
            </w:r>
          </w:p>
        </w:tc>
        <w:tc>
          <w:tcPr>
            <w:tcW w:w="1020" w:type="dxa"/>
            <w:shd w:val="clear" w:color="auto" w:fill="auto"/>
          </w:tcPr>
          <w:p w14:paraId="15A62F9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9430</w:t>
            </w:r>
          </w:p>
        </w:tc>
        <w:tc>
          <w:tcPr>
            <w:tcW w:w="1186" w:type="dxa"/>
            <w:shd w:val="clear" w:color="auto" w:fill="auto"/>
          </w:tcPr>
          <w:p w14:paraId="237C710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r w:rsidR="00C30527" w14:paraId="4489CAD1" w14:textId="77777777" w:rsidTr="00726564">
        <w:trPr>
          <w:trHeight w:val="311"/>
        </w:trPr>
        <w:tc>
          <w:tcPr>
            <w:tcW w:w="1186" w:type="dxa"/>
            <w:shd w:val="clear" w:color="auto" w:fill="auto"/>
          </w:tcPr>
          <w:p w14:paraId="5DB1CB8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ML-1M</w:t>
            </w:r>
          </w:p>
        </w:tc>
        <w:tc>
          <w:tcPr>
            <w:tcW w:w="1186" w:type="dxa"/>
            <w:shd w:val="clear" w:color="auto" w:fill="auto"/>
          </w:tcPr>
          <w:p w14:paraId="08D9129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6039</w:t>
            </w:r>
          </w:p>
        </w:tc>
        <w:tc>
          <w:tcPr>
            <w:tcW w:w="1186" w:type="dxa"/>
            <w:shd w:val="clear" w:color="auto" w:fill="auto"/>
          </w:tcPr>
          <w:p w14:paraId="0AAA247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3952</w:t>
            </w:r>
          </w:p>
        </w:tc>
        <w:tc>
          <w:tcPr>
            <w:tcW w:w="1186" w:type="dxa"/>
            <w:shd w:val="clear" w:color="auto" w:fill="auto"/>
          </w:tcPr>
          <w:p w14:paraId="3C44956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2E24A3E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939809</w:t>
            </w:r>
          </w:p>
        </w:tc>
        <w:tc>
          <w:tcPr>
            <w:tcW w:w="1020" w:type="dxa"/>
            <w:shd w:val="clear" w:color="auto" w:fill="auto"/>
          </w:tcPr>
          <w:p w14:paraId="4EAFB4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60439</w:t>
            </w:r>
          </w:p>
        </w:tc>
        <w:tc>
          <w:tcPr>
            <w:tcW w:w="1186" w:type="dxa"/>
            <w:shd w:val="clear" w:color="auto" w:fill="auto"/>
          </w:tcPr>
          <w:p w14:paraId="45A0CA9D"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95.8%</w:t>
            </w:r>
          </w:p>
        </w:tc>
      </w:tr>
      <w:tr w:rsidR="00C30527" w14:paraId="03D8BCC8" w14:textId="77777777" w:rsidTr="00726564">
        <w:tc>
          <w:tcPr>
            <w:tcW w:w="1186" w:type="dxa"/>
            <w:shd w:val="clear" w:color="auto" w:fill="auto"/>
          </w:tcPr>
          <w:p w14:paraId="75368F5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ML-10M</w:t>
            </w:r>
          </w:p>
        </w:tc>
        <w:tc>
          <w:tcPr>
            <w:tcW w:w="1186" w:type="dxa"/>
            <w:shd w:val="clear" w:color="auto" w:fill="auto"/>
          </w:tcPr>
          <w:p w14:paraId="4925C72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71567</w:t>
            </w:r>
          </w:p>
        </w:tc>
        <w:tc>
          <w:tcPr>
            <w:tcW w:w="1186" w:type="dxa"/>
            <w:shd w:val="clear" w:color="auto" w:fill="auto"/>
          </w:tcPr>
          <w:p w14:paraId="49563F8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10681</w:t>
            </w:r>
          </w:p>
        </w:tc>
        <w:tc>
          <w:tcPr>
            <w:tcW w:w="1186" w:type="dxa"/>
            <w:shd w:val="clear" w:color="auto" w:fill="auto"/>
          </w:tcPr>
          <w:p w14:paraId="0CD0948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100</w:t>
            </w:r>
          </w:p>
        </w:tc>
        <w:tc>
          <w:tcPr>
            <w:tcW w:w="1352" w:type="dxa"/>
            <w:shd w:val="clear" w:color="auto" w:fill="auto"/>
          </w:tcPr>
          <w:p w14:paraId="38DFFC5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9301274</w:t>
            </w:r>
          </w:p>
        </w:tc>
        <w:tc>
          <w:tcPr>
            <w:tcW w:w="1020" w:type="dxa"/>
            <w:shd w:val="clear" w:color="auto" w:fill="auto"/>
          </w:tcPr>
          <w:p w14:paraId="03E0F0B3"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6883</w:t>
            </w:r>
            <w:r w:rsidR="00C30527" w:rsidRPr="00726564">
              <w:rPr>
                <w:rFonts w:ascii="Times" w:hAnsi="Times" w:cs="Times" w:hint="eastAsia"/>
                <w:color w:val="000000"/>
                <w:sz w:val="22"/>
                <w:lang w:val="en-GB"/>
              </w:rPr>
              <w:t>80</w:t>
            </w:r>
          </w:p>
        </w:tc>
        <w:tc>
          <w:tcPr>
            <w:tcW w:w="1186" w:type="dxa"/>
            <w:shd w:val="clear" w:color="auto" w:fill="auto"/>
          </w:tcPr>
          <w:p w14:paraId="677EBAF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98.7%</w:t>
            </w:r>
          </w:p>
        </w:tc>
      </w:tr>
      <w:tr w:rsidR="00C30527" w14:paraId="4E50DD6F" w14:textId="77777777" w:rsidTr="00726564">
        <w:tc>
          <w:tcPr>
            <w:tcW w:w="1186" w:type="dxa"/>
            <w:shd w:val="clear" w:color="auto" w:fill="auto"/>
          </w:tcPr>
          <w:p w14:paraId="2CCEE69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NF-Subset</w:t>
            </w:r>
          </w:p>
        </w:tc>
        <w:tc>
          <w:tcPr>
            <w:tcW w:w="1186" w:type="dxa"/>
            <w:shd w:val="clear" w:color="auto" w:fill="auto"/>
          </w:tcPr>
          <w:p w14:paraId="1871604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28978</w:t>
            </w:r>
          </w:p>
        </w:tc>
        <w:tc>
          <w:tcPr>
            <w:tcW w:w="1186" w:type="dxa"/>
            <w:shd w:val="clear" w:color="auto" w:fill="auto"/>
          </w:tcPr>
          <w:p w14:paraId="5087AF2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1821</w:t>
            </w:r>
          </w:p>
        </w:tc>
        <w:tc>
          <w:tcPr>
            <w:tcW w:w="1186" w:type="dxa"/>
            <w:shd w:val="clear" w:color="auto" w:fill="auto"/>
          </w:tcPr>
          <w:p w14:paraId="005754D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315DB41D"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323549</w:t>
            </w:r>
            <w:r w:rsidR="00C30527" w:rsidRPr="00726564">
              <w:rPr>
                <w:rFonts w:ascii="Times" w:hAnsi="Times" w:cs="Times" w:hint="eastAsia"/>
                <w:color w:val="000000"/>
                <w:sz w:val="22"/>
                <w:lang w:val="en-GB"/>
              </w:rPr>
              <w:t>2</w:t>
            </w:r>
          </w:p>
        </w:tc>
        <w:tc>
          <w:tcPr>
            <w:tcW w:w="1020" w:type="dxa"/>
            <w:shd w:val="clear" w:color="auto" w:fill="auto"/>
          </w:tcPr>
          <w:p w14:paraId="72D37C5F"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1010</w:t>
            </w:r>
            <w:r w:rsidR="00C30527" w:rsidRPr="00726564">
              <w:rPr>
                <w:rFonts w:ascii="Times" w:hAnsi="Times" w:cs="Times" w:hint="eastAsia"/>
                <w:color w:val="000000"/>
                <w:sz w:val="22"/>
                <w:lang w:val="en-GB"/>
              </w:rPr>
              <w:t>78</w:t>
            </w:r>
          </w:p>
        </w:tc>
        <w:tc>
          <w:tcPr>
            <w:tcW w:w="1186" w:type="dxa"/>
            <w:shd w:val="clear" w:color="auto" w:fill="auto"/>
          </w:tcPr>
          <w:p w14:paraId="36574DC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bl>
    <w:p w14:paraId="0F4BBFFF" w14:textId="77777777" w:rsidR="0046213A" w:rsidRDefault="0046213A" w:rsidP="0046213A">
      <w:pPr>
        <w:spacing w:line="276" w:lineRule="auto"/>
        <w:ind w:left="420"/>
        <w:rPr>
          <w:lang w:val="zh-CN"/>
        </w:rPr>
      </w:pPr>
    </w:p>
    <w:p w14:paraId="259C603E" w14:textId="77777777" w:rsidR="00503533" w:rsidRPr="00E2070B" w:rsidRDefault="00503533" w:rsidP="00AC1913">
      <w:pPr>
        <w:spacing w:line="400" w:lineRule="exact"/>
        <w:ind w:firstLine="482"/>
      </w:pPr>
      <w:r w:rsidRPr="00E2070B">
        <w:rPr>
          <w:rFonts w:hint="eastAsia"/>
        </w:rPr>
        <w:t>其中</w:t>
      </w:r>
      <w:r w:rsidRPr="00E2070B">
        <w:rPr>
          <w:rFonts w:hint="eastAsia"/>
        </w:rPr>
        <w:t xml:space="preserve">, </w:t>
      </w:r>
      <w:r w:rsidRPr="00E2070B">
        <w:t xml:space="preserve">| U | </w:t>
      </w:r>
      <w:r w:rsidRPr="00E2070B">
        <w:t>和</w:t>
      </w:r>
      <w:r w:rsidRPr="00E2070B">
        <w:t xml:space="preserve">| I | </w:t>
      </w:r>
      <w:r w:rsidRPr="00E2070B">
        <w:t>分别表示用户和项目的数量</w:t>
      </w:r>
      <w:r w:rsidRPr="00E2070B">
        <w:rPr>
          <w:rFonts w:hint="eastAsia"/>
        </w:rPr>
        <w:t>。</w:t>
      </w:r>
    </w:p>
    <w:p w14:paraId="7B24E245" w14:textId="2992AACF" w:rsidR="00503533" w:rsidRPr="00E2070B" w:rsidRDefault="00503533" w:rsidP="00AC1913">
      <w:pPr>
        <w:spacing w:line="400" w:lineRule="exact"/>
        <w:ind w:firstLine="482"/>
      </w:pPr>
      <w:r w:rsidRPr="00E2070B">
        <w:t>以下，数据集</w:t>
      </w:r>
      <w:r w:rsidRPr="00E2070B">
        <w:t>ML-10M</w:t>
      </w:r>
      <w:r w:rsidRPr="00E2070B">
        <w:t>的潜在因素数量</w:t>
      </w:r>
      <w:r>
        <w:rPr>
          <w:rFonts w:hint="eastAsia"/>
        </w:rPr>
        <w:t>K</w:t>
      </w:r>
      <w:r w:rsidRPr="00E2070B">
        <w:t>固定为</w:t>
      </w:r>
      <w:r w:rsidRPr="00E2070B">
        <w:t>100</w:t>
      </w:r>
      <w:r w:rsidRPr="00E2070B">
        <w:t>，而对于其他较小的数据集，实验选择最佳结果</w:t>
      </w:r>
      <w:r w:rsidRPr="00E2070B">
        <w:t>/</w:t>
      </w:r>
      <w:r w:rsidRPr="00E2070B">
        <w:t>速度为</w:t>
      </w:r>
      <w:r w:rsidRPr="00E2070B">
        <w:t>40,40</w:t>
      </w:r>
      <w:r w:rsidRPr="00E2070B">
        <w:t>和</w:t>
      </w:r>
      <w:r w:rsidRPr="00E2070B">
        <w:t>20</w:t>
      </w:r>
      <w:r w:rsidRPr="00E2070B">
        <w:t>。学习率和正则化参数</w:t>
      </w:r>
      <w:r w:rsidRPr="00E2070B">
        <w:t xml:space="preserve">λ </w:t>
      </w:r>
      <w:r w:rsidRPr="00E2070B">
        <w:t>固定为</w:t>
      </w:r>
      <w:r w:rsidRPr="00E2070B">
        <w:t>0.005</w:t>
      </w:r>
      <w:r w:rsidRPr="00E2070B">
        <w:t>和</w:t>
      </w:r>
      <w:r w:rsidRPr="00E2070B">
        <w:t>0.05</w:t>
      </w:r>
      <w:r w:rsidRPr="00E2070B">
        <w:t>。</w:t>
      </w:r>
    </w:p>
    <w:p w14:paraId="51095BCD" w14:textId="7AAF85C3" w:rsidR="00503533" w:rsidRPr="00FC0C73" w:rsidRDefault="00503533" w:rsidP="00AC1913">
      <w:pPr>
        <w:spacing w:line="400" w:lineRule="exact"/>
        <w:ind w:firstLine="482"/>
      </w:pPr>
      <w:r>
        <w:rPr>
          <w:rFonts w:hint="eastAsia"/>
        </w:rPr>
        <w:t>对于之前提出的</w:t>
      </w:r>
      <w:r w:rsidRPr="00E2070B">
        <w:t>基于相似性的正则化</w:t>
      </w:r>
      <w:r>
        <w:rPr>
          <w:rFonts w:hint="eastAsia"/>
        </w:rPr>
        <w:t>参数</w:t>
      </w:r>
      <w:r w:rsidRPr="00E2070B">
        <w:t>λu</w:t>
      </w:r>
      <w:r w:rsidRPr="00E2070B">
        <w:t>，</w:t>
      </w:r>
      <w:r w:rsidRPr="00E2070B">
        <w:t>λi</w:t>
      </w:r>
      <w:r>
        <w:t>，和</w:t>
      </w:r>
      <w:r>
        <w:rPr>
          <w:rFonts w:hint="eastAsia"/>
        </w:rPr>
        <w:t>相</w:t>
      </w:r>
      <w:r w:rsidRPr="00E2070B">
        <w:t>似的用户</w:t>
      </w:r>
      <w:r w:rsidRPr="00E2070B">
        <w:t>/</w:t>
      </w:r>
      <w:r w:rsidRPr="00E2070B">
        <w:t>物品</w:t>
      </w:r>
      <w:r>
        <w:rPr>
          <w:rFonts w:hint="eastAsia"/>
        </w:rPr>
        <w:t>的</w:t>
      </w:r>
      <w:r w:rsidRPr="00E2070B">
        <w:t>数量</w:t>
      </w:r>
      <w:r>
        <w:rPr>
          <w:rFonts w:hint="eastAsia"/>
        </w:rPr>
        <w:t>N</w:t>
      </w:r>
      <w:r w:rsidRPr="00E2070B">
        <w:t>，</w:t>
      </w:r>
      <w:r>
        <w:rPr>
          <w:rFonts w:hint="eastAsia"/>
        </w:rPr>
        <w:t>其中</w:t>
      </w:r>
      <w:r>
        <w:rPr>
          <w:rFonts w:hint="eastAsia"/>
        </w:rPr>
        <w:t xml:space="preserve"> </w:t>
      </w:r>
      <w:r w:rsidRPr="00E2070B">
        <w:t xml:space="preserve">λu, λi </w:t>
      </w:r>
      <w:r w:rsidRPr="00E2070B">
        <w:t>从集合</w:t>
      </w:r>
      <w:r w:rsidRPr="00E2070B">
        <w:t>{10</w:t>
      </w:r>
      <w:r w:rsidRPr="00AC1913">
        <w:t>−1</w:t>
      </w:r>
      <w:r w:rsidRPr="00E2070B">
        <w:t>, 5.10</w:t>
      </w:r>
      <w:r w:rsidRPr="00AC1913">
        <w:t>−2</w:t>
      </w:r>
      <w:r w:rsidRPr="00E2070B">
        <w:t xml:space="preserve"> , 10</w:t>
      </w:r>
      <w:r w:rsidRPr="00AC1913">
        <w:t>−2</w:t>
      </w:r>
      <w:r w:rsidRPr="00E2070B">
        <w:t xml:space="preserve"> , 5.10</w:t>
      </w:r>
      <w:r w:rsidRPr="00AC1913">
        <w:t>−3</w:t>
      </w:r>
      <w:r w:rsidRPr="00E2070B">
        <w:t xml:space="preserve"> , 10</w:t>
      </w:r>
      <w:r w:rsidRPr="00AC1913">
        <w:t>−3</w:t>
      </w:r>
      <w:r w:rsidRPr="00E2070B">
        <w:t xml:space="preserve"> , 5.10</w:t>
      </w:r>
      <w:r w:rsidRPr="00AC1913">
        <w:t>−4</w:t>
      </w:r>
      <w:r w:rsidRPr="00E2070B">
        <w:t xml:space="preserve"> , 10</w:t>
      </w:r>
      <w:r w:rsidRPr="00AC1913">
        <w:t>−4</w:t>
      </w:r>
      <w:r w:rsidRPr="00E2070B">
        <w:t xml:space="preserve">} </w:t>
      </w:r>
      <w:r w:rsidRPr="00E2070B">
        <w:t>中选择，</w:t>
      </w:r>
      <w:r w:rsidRPr="00E2070B">
        <w:t>N</w:t>
      </w:r>
      <w:r w:rsidRPr="00E2070B">
        <w:t>从集合</w:t>
      </w:r>
      <w:r w:rsidRPr="00E2070B">
        <w:t>{10, 20, 30, 40, 50}</w:t>
      </w:r>
      <w:r w:rsidRPr="00E2070B">
        <w:t>中选择，</w:t>
      </w:r>
      <w:r>
        <w:rPr>
          <w:rFonts w:hint="eastAsia"/>
        </w:rPr>
        <w:t>恰当的选择</w:t>
      </w:r>
      <w:r w:rsidRPr="00E2070B">
        <w:t>λu, λi</w:t>
      </w:r>
      <w:r>
        <w:rPr>
          <w:rFonts w:hint="eastAsia"/>
        </w:rPr>
        <w:t>以及</w:t>
      </w:r>
      <w:r>
        <w:rPr>
          <w:rFonts w:hint="eastAsia"/>
        </w:rPr>
        <w:t>N</w:t>
      </w:r>
      <w:r>
        <w:rPr>
          <w:rFonts w:hint="eastAsia"/>
        </w:rPr>
        <w:t>的值会使我们通过验证集得到较好的</w:t>
      </w:r>
      <w:r>
        <w:rPr>
          <w:rFonts w:hint="eastAsia"/>
        </w:rPr>
        <w:t>RMSE</w:t>
      </w:r>
      <w:r>
        <w:rPr>
          <w:rFonts w:hint="eastAsia"/>
        </w:rPr>
        <w:t>的值。</w:t>
      </w:r>
    </w:p>
    <w:p w14:paraId="6F13AAE6" w14:textId="77777777" w:rsidR="00503533" w:rsidRPr="00E2070B" w:rsidRDefault="00503533" w:rsidP="00AC1913">
      <w:pPr>
        <w:spacing w:line="400" w:lineRule="exact"/>
        <w:ind w:firstLine="482"/>
      </w:pPr>
      <w:r w:rsidRPr="00E2070B">
        <w:t>在我们的实验中，我们使用</w:t>
      </w:r>
      <w:r w:rsidRPr="00FC0C73">
        <w:rPr>
          <w:rFonts w:hint="eastAsia"/>
        </w:rPr>
        <w:t>平均绝对误差</w:t>
      </w:r>
      <w:r>
        <w:rPr>
          <w:rFonts w:hint="eastAsia"/>
        </w:rPr>
        <w:t>(</w:t>
      </w:r>
      <w:r w:rsidRPr="00E2070B">
        <w:t>MAE</w:t>
      </w:r>
      <w:r>
        <w:t>)</w:t>
      </w:r>
      <w:r>
        <w:t>和均方根误差</w:t>
      </w:r>
      <w:r>
        <w:t>(</w:t>
      </w:r>
      <w:r w:rsidRPr="00E2070B">
        <w:t>RMSE</w:t>
      </w:r>
      <w:r>
        <w:rPr>
          <w:rFonts w:hint="eastAsia"/>
        </w:rPr>
        <w:t>)</w:t>
      </w:r>
      <w:r>
        <w:t>作为性能测量</w:t>
      </w:r>
      <w:r>
        <w:rPr>
          <w:rFonts w:hint="eastAsia"/>
        </w:rPr>
        <w:t>。</w:t>
      </w:r>
      <w:r>
        <w:t>此外</w:t>
      </w:r>
      <w:r>
        <w:rPr>
          <w:rFonts w:hint="eastAsia"/>
        </w:rPr>
        <w:t>，</w:t>
      </w:r>
      <w:r>
        <w:t>我们比较了同步和异步</w:t>
      </w:r>
      <w:r>
        <w:rPr>
          <w:rFonts w:hint="eastAsia"/>
        </w:rPr>
        <w:t>计算</w:t>
      </w:r>
      <w:r>
        <w:t>中每个算法的收敛时间。</w:t>
      </w:r>
    </w:p>
    <w:p w14:paraId="4B19207F" w14:textId="77777777" w:rsidR="00503533" w:rsidRPr="00E2070B" w:rsidRDefault="00503533" w:rsidP="00AC1913">
      <w:pPr>
        <w:spacing w:line="400" w:lineRule="exact"/>
        <w:ind w:firstLine="482"/>
      </w:pPr>
      <w:r>
        <w:rPr>
          <w:rFonts w:hint="eastAsia"/>
        </w:rPr>
        <w:t xml:space="preserve">(1) </w:t>
      </w:r>
      <w:r>
        <w:rPr>
          <w:rFonts w:hint="eastAsia"/>
        </w:rPr>
        <w:t>基于相似</w:t>
      </w:r>
      <w:r>
        <w:t>的正则化</w:t>
      </w:r>
      <w:r w:rsidRPr="00E2070B">
        <w:t>效果</w:t>
      </w:r>
    </w:p>
    <w:p w14:paraId="1E008B92" w14:textId="1A60B057" w:rsidR="00503533" w:rsidRPr="00E2070B" w:rsidRDefault="00503533" w:rsidP="00AC1913">
      <w:pPr>
        <w:spacing w:line="400" w:lineRule="exact"/>
        <w:ind w:firstLine="482"/>
      </w:pPr>
      <w:r>
        <w:t>首先，我们</w:t>
      </w:r>
      <w:r>
        <w:rPr>
          <w:rFonts w:hint="eastAsia"/>
        </w:rPr>
        <w:t>比较了基于</w:t>
      </w:r>
      <w:r w:rsidRPr="00E2070B">
        <w:t>传统</w:t>
      </w:r>
      <w:r w:rsidRPr="00E2070B">
        <w:t>SGO</w:t>
      </w:r>
      <w:r>
        <w:t>方法</w:t>
      </w:r>
      <w:r>
        <w:rPr>
          <w:rFonts w:hint="eastAsia"/>
        </w:rPr>
        <w:t>和我们提出的</w:t>
      </w:r>
      <w:r w:rsidRPr="00E2070B">
        <w:t>基于相似性正则化修正的</w:t>
      </w:r>
      <w:r w:rsidRPr="00E2070B">
        <w:t>SGO</w:t>
      </w:r>
      <w:r w:rsidRPr="00E2070B">
        <w:t>方法的结果。</w:t>
      </w:r>
      <w:r>
        <w:rPr>
          <w:rFonts w:hint="eastAsia"/>
        </w:rPr>
        <w:t>其</w:t>
      </w:r>
      <w:r w:rsidRPr="00E2070B">
        <w:t>区别仅</w:t>
      </w:r>
      <w:r>
        <w:rPr>
          <w:rFonts w:hint="eastAsia"/>
        </w:rPr>
        <w:t>仅是</w:t>
      </w:r>
      <w:r w:rsidRPr="00E2070B">
        <w:t>最小化的目标函数。</w:t>
      </w:r>
      <w:r w:rsidRPr="00E2070B">
        <w:t xml:space="preserve"> </w:t>
      </w:r>
    </w:p>
    <w:p w14:paraId="15F714F1" w14:textId="0A59AA3D" w:rsidR="00503533" w:rsidRPr="00E2070B" w:rsidRDefault="00503533" w:rsidP="00AC1913">
      <w:pPr>
        <w:spacing w:line="400" w:lineRule="exact"/>
        <w:ind w:firstLine="482"/>
      </w:pPr>
      <w:r w:rsidRPr="00503533">
        <w:rPr>
          <w:rFonts w:hint="eastAsia"/>
        </w:rPr>
        <w:t>我们进行了基于分布式的同步</w:t>
      </w:r>
      <w:r w:rsidRPr="00503533">
        <w:rPr>
          <w:rFonts w:hint="eastAsia"/>
        </w:rPr>
        <w:t>SGO</w:t>
      </w:r>
      <w:r w:rsidRPr="00503533">
        <w:rPr>
          <w:rFonts w:hint="eastAsia"/>
        </w:rPr>
        <w:t>和异步</w:t>
      </w:r>
      <w:r w:rsidRPr="00503533">
        <w:rPr>
          <w:rFonts w:hint="eastAsia"/>
        </w:rPr>
        <w:t>SGO</w:t>
      </w:r>
      <w:r w:rsidRPr="00503533">
        <w:rPr>
          <w:rFonts w:hint="eastAsia"/>
        </w:rPr>
        <w:t>方式对不同的数据集</w:t>
      </w:r>
      <w:r w:rsidRPr="00503533">
        <w:rPr>
          <w:rFonts w:hint="eastAsia"/>
        </w:rPr>
        <w:t xml:space="preserve">(MovieLens/Netflix) </w:t>
      </w:r>
      <w:r w:rsidRPr="00503533">
        <w:rPr>
          <w:rFonts w:hint="eastAsia"/>
        </w:rPr>
        <w:t>进行基于相似用户和基于项目的正则化矩阵分解</w:t>
      </w:r>
      <w:r>
        <w:rPr>
          <w:rFonts w:hint="eastAsia"/>
        </w:rPr>
        <w:t>，得到的实验结果见图</w:t>
      </w:r>
      <w:r>
        <w:rPr>
          <w:rFonts w:hint="eastAsia"/>
        </w:rPr>
        <w:t>5-4</w:t>
      </w:r>
      <w:r>
        <w:rPr>
          <w:rFonts w:hint="eastAsia"/>
        </w:rPr>
        <w:t>。</w:t>
      </w:r>
    </w:p>
    <w:p w14:paraId="6ECAEEF0" w14:textId="53FDE2FE" w:rsidR="00212C52" w:rsidRPr="00E2070B" w:rsidRDefault="00786848" w:rsidP="00692EA8">
      <w:pPr>
        <w:spacing w:line="276" w:lineRule="auto"/>
      </w:pPr>
      <w:r>
        <w:rPr>
          <w:rFonts w:hint="eastAsia"/>
        </w:rPr>
        <w:t xml:space="preserve">     </w:t>
      </w:r>
      <w:r w:rsidR="000623B2" w:rsidRPr="00C8646C">
        <w:rPr>
          <w:noProof/>
        </w:rPr>
        <w:drawing>
          <wp:inline distT="0" distB="0" distL="0" distR="0" wp14:anchorId="0E593FCA" wp14:editId="10F0EE5E">
            <wp:extent cx="2257425" cy="1623060"/>
            <wp:effectExtent l="0" t="0" r="3175" b="2540"/>
            <wp:docPr id="1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r="53133"/>
                    <a:stretch>
                      <a:fillRect/>
                    </a:stretch>
                  </pic:blipFill>
                  <pic:spPr bwMode="auto">
                    <a:xfrm>
                      <a:off x="0" y="0"/>
                      <a:ext cx="2257425" cy="1623060"/>
                    </a:xfrm>
                    <a:prstGeom prst="rect">
                      <a:avLst/>
                    </a:prstGeom>
                    <a:noFill/>
                    <a:ln>
                      <a:noFill/>
                    </a:ln>
                  </pic:spPr>
                </pic:pic>
              </a:graphicData>
            </a:graphic>
          </wp:inline>
        </w:drawing>
      </w:r>
      <w:r w:rsidR="00304539">
        <w:rPr>
          <w:rFonts w:hint="eastAsia"/>
        </w:rPr>
        <w:t xml:space="preserve">  </w:t>
      </w:r>
      <w:r w:rsidR="000623B2" w:rsidRPr="00C8646C">
        <w:rPr>
          <w:noProof/>
        </w:rPr>
        <w:drawing>
          <wp:inline distT="0" distB="0" distL="0" distR="0" wp14:anchorId="05F558A7" wp14:editId="3056C39A">
            <wp:extent cx="2347595" cy="1647825"/>
            <wp:effectExtent l="0" t="0" r="0" b="3175"/>
            <wp:docPr id="1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7595" cy="1647825"/>
                    </a:xfrm>
                    <a:prstGeom prst="rect">
                      <a:avLst/>
                    </a:prstGeom>
                    <a:noFill/>
                    <a:ln>
                      <a:noFill/>
                    </a:ln>
                  </pic:spPr>
                </pic:pic>
              </a:graphicData>
            </a:graphic>
          </wp:inline>
        </w:drawing>
      </w:r>
    </w:p>
    <w:p w14:paraId="7A3D50B0" w14:textId="77777777" w:rsidR="00E04B4B" w:rsidRPr="00FA724F" w:rsidRDefault="00E04B4B" w:rsidP="00FA724F">
      <w:pPr>
        <w:pStyle w:val="21"/>
        <w:ind w:firstLineChars="0" w:firstLine="0"/>
        <w:rPr>
          <w:b/>
          <w:bCs/>
        </w:rPr>
      </w:pPr>
      <w:r w:rsidRPr="00FA724F">
        <w:rPr>
          <w:rFonts w:hint="eastAsia"/>
          <w:b/>
          <w:bCs/>
        </w:rPr>
        <w:t>图</w:t>
      </w:r>
      <w:r w:rsidRPr="00FA724F">
        <w:rPr>
          <w:rFonts w:hint="eastAsia"/>
          <w:b/>
          <w:bCs/>
        </w:rPr>
        <w:t>5-</w:t>
      </w:r>
      <w:r w:rsidR="00D6644A" w:rsidRPr="00FA724F">
        <w:rPr>
          <w:rFonts w:hint="eastAsia"/>
          <w:b/>
          <w:bCs/>
        </w:rPr>
        <w:t>4</w:t>
      </w:r>
      <w:r w:rsidR="00E2070B" w:rsidRPr="00FA724F">
        <w:rPr>
          <w:rFonts w:hint="eastAsia"/>
          <w:b/>
          <w:bCs/>
        </w:rPr>
        <w:t xml:space="preserve"> </w:t>
      </w:r>
      <w:r w:rsidR="008E67D0" w:rsidRPr="00FA724F">
        <w:rPr>
          <w:rFonts w:hint="eastAsia"/>
          <w:b/>
          <w:bCs/>
        </w:rPr>
        <w:t>不同数据集同步和异步</w:t>
      </w:r>
      <w:r w:rsidR="008E67D0" w:rsidRPr="00FA724F">
        <w:rPr>
          <w:rFonts w:hint="eastAsia"/>
          <w:b/>
          <w:bCs/>
        </w:rPr>
        <w:t>SGO</w:t>
      </w:r>
      <w:r w:rsidR="008E67D0" w:rsidRPr="00FA724F">
        <w:rPr>
          <w:rFonts w:hint="eastAsia"/>
          <w:b/>
          <w:bCs/>
        </w:rPr>
        <w:t>收敛时间对比</w:t>
      </w:r>
    </w:p>
    <w:p w14:paraId="5E6458C5" w14:textId="7FC724BB" w:rsidR="00503533" w:rsidRPr="00E2070B" w:rsidRDefault="00503533" w:rsidP="00692EA8">
      <w:pPr>
        <w:spacing w:line="400" w:lineRule="exact"/>
        <w:ind w:firstLine="482"/>
      </w:pPr>
      <w:r w:rsidRPr="00E2070B">
        <w:lastRenderedPageBreak/>
        <w:t>我们测试了两种情况</w:t>
      </w:r>
      <w:r>
        <w:rPr>
          <w:rFonts w:hint="eastAsia"/>
        </w:rPr>
        <w:t>：</w:t>
      </w:r>
      <w:r w:rsidR="00692EA8">
        <w:rPr>
          <w:rFonts w:hint="eastAsia"/>
        </w:rPr>
        <w:t xml:space="preserve">(1) </w:t>
      </w:r>
      <w:r w:rsidRPr="00E2070B">
        <w:t>只有用户</w:t>
      </w:r>
      <w:r>
        <w:rPr>
          <w:rFonts w:hint="eastAsia"/>
        </w:rPr>
        <w:t>具有相似性规则</w:t>
      </w:r>
      <w:r w:rsidRPr="00E2070B">
        <w:t>(</w:t>
      </w:r>
      <w:r>
        <w:rPr>
          <w:rFonts w:hint="eastAsia"/>
        </w:rPr>
        <w:t>即项目的正则化参数</w:t>
      </w:r>
      <w:r>
        <w:rPr>
          <w:rFonts w:hint="eastAsia"/>
        </w:rPr>
        <w:t xml:space="preserve"> </w:t>
      </w:r>
      <w:r>
        <w:t>λi = 0)</w:t>
      </w:r>
      <w:r>
        <w:rPr>
          <w:rFonts w:hint="eastAsia"/>
        </w:rPr>
        <w:t>。</w:t>
      </w:r>
      <w:r w:rsidR="00692EA8">
        <w:rPr>
          <w:rFonts w:hint="eastAsia"/>
        </w:rPr>
        <w:t xml:space="preserve">(2) </w:t>
      </w:r>
      <w:r>
        <w:t>当用户和项目都</w:t>
      </w:r>
      <w:r>
        <w:rPr>
          <w:rFonts w:hint="eastAsia"/>
        </w:rPr>
        <w:t>使用</w:t>
      </w:r>
      <w:r w:rsidRPr="00E2070B">
        <w:t>相同的正规化参数</w:t>
      </w:r>
      <w:r w:rsidRPr="00E2070B">
        <w:t>(λu =λi)</w:t>
      </w:r>
      <w:r>
        <w:t>。</w:t>
      </w:r>
      <w:r>
        <w:rPr>
          <w:rFonts w:hint="eastAsia"/>
        </w:rPr>
        <w:t>图</w:t>
      </w:r>
      <w:r>
        <w:rPr>
          <w:rFonts w:hint="eastAsia"/>
        </w:rPr>
        <w:t>5-4</w:t>
      </w:r>
      <w:r w:rsidRPr="00E2070B">
        <w:t>显示了我们实验的完整结果。</w:t>
      </w:r>
    </w:p>
    <w:p w14:paraId="4015D857" w14:textId="6D0CC6B2" w:rsidR="00212C52" w:rsidRPr="00E2070B" w:rsidRDefault="00503533" w:rsidP="00692EA8">
      <w:pPr>
        <w:spacing w:line="400" w:lineRule="exact"/>
        <w:ind w:firstLine="482"/>
      </w:pPr>
      <w:r w:rsidRPr="00B36791">
        <w:rPr>
          <w:rFonts w:hint="eastAsia"/>
        </w:rPr>
        <w:t>实验结果表明用户和物品的特征向量位于他们最相似的用户的中心</w:t>
      </w:r>
      <w:r w:rsidR="00B36791" w:rsidRPr="00B36791">
        <w:rPr>
          <w:rFonts w:hint="eastAsia"/>
        </w:rPr>
        <w:t>。</w:t>
      </w:r>
      <w:r w:rsidRPr="00B36791">
        <w:rPr>
          <w:rFonts w:hint="eastAsia"/>
        </w:rPr>
        <w:t>Pearson</w:t>
      </w:r>
      <w:r w:rsidRPr="00B36791">
        <w:rPr>
          <w:rFonts w:hint="eastAsia"/>
        </w:rPr>
        <w:t>相似性度量中找到的物品是有效的，</w:t>
      </w:r>
      <w:r w:rsidRPr="002B3F03">
        <w:rPr>
          <w:rFonts w:hint="eastAsia"/>
        </w:rPr>
        <w:t>因为最终的</w:t>
      </w:r>
      <w:r w:rsidRPr="002B3F03">
        <w:rPr>
          <w:rFonts w:hint="eastAsia"/>
        </w:rPr>
        <w:t>RMSE</w:t>
      </w:r>
      <w:r w:rsidRPr="002B3F03">
        <w:rPr>
          <w:rFonts w:hint="eastAsia"/>
        </w:rPr>
        <w:t>和</w:t>
      </w:r>
      <w:r w:rsidRPr="002B3F03">
        <w:rPr>
          <w:rFonts w:hint="eastAsia"/>
        </w:rPr>
        <w:t>MAE</w:t>
      </w:r>
      <w:r w:rsidRPr="002B3F03">
        <w:rPr>
          <w:rFonts w:hint="eastAsia"/>
        </w:rPr>
        <w:t>与算法</w:t>
      </w:r>
      <w:r w:rsidRPr="002B3F03">
        <w:rPr>
          <w:rFonts w:hint="eastAsia"/>
        </w:rPr>
        <w:t>1</w:t>
      </w:r>
      <w:r w:rsidRPr="002B3F03">
        <w:rPr>
          <w:rFonts w:hint="eastAsia"/>
        </w:rPr>
        <w:t>总是比传统的</w:t>
      </w:r>
      <w:r w:rsidRPr="002B3F03">
        <w:rPr>
          <w:rFonts w:hint="eastAsia"/>
        </w:rPr>
        <w:t>SGO</w:t>
      </w:r>
      <w:r>
        <w:rPr>
          <w:rFonts w:hint="eastAsia"/>
        </w:rPr>
        <w:t>更好</w:t>
      </w:r>
      <w:r w:rsidRPr="00E2070B">
        <w:t>。</w:t>
      </w:r>
      <w:r>
        <w:t>我们还通过</w:t>
      </w:r>
      <w:r>
        <w:rPr>
          <w:rFonts w:hint="eastAsia"/>
        </w:rPr>
        <w:t>实验验证了相似</w:t>
      </w:r>
      <w:r w:rsidRPr="00E2070B">
        <w:t>用户</w:t>
      </w:r>
      <w:r w:rsidR="00FA724F">
        <w:rPr>
          <w:rFonts w:hint="eastAsia"/>
        </w:rPr>
        <w:t>（</w:t>
      </w:r>
      <w:r>
        <w:rPr>
          <w:rFonts w:hint="eastAsia"/>
        </w:rPr>
        <w:t>不是</w:t>
      </w:r>
      <w:r w:rsidR="00FA724F">
        <w:rPr>
          <w:rFonts w:hint="eastAsia"/>
        </w:rPr>
        <w:t>item</w:t>
      </w:r>
      <w:r w:rsidR="00FA724F">
        <w:rPr>
          <w:rFonts w:hint="eastAsia"/>
        </w:rPr>
        <w:t>）</w:t>
      </w:r>
      <w:r>
        <w:rPr>
          <w:rFonts w:hint="eastAsia"/>
        </w:rPr>
        <w:t>的</w:t>
      </w:r>
      <w:r w:rsidRPr="00E2070B">
        <w:t>正则化</w:t>
      </w:r>
      <w:r>
        <w:rPr>
          <w:rFonts w:hint="eastAsia"/>
        </w:rPr>
        <w:t>带来</w:t>
      </w:r>
      <w:r w:rsidR="00FA724F">
        <w:t>的影响</w:t>
      </w:r>
      <w:r w:rsidR="00FA724F">
        <w:t>(</w:t>
      </w:r>
      <w:r w:rsidRPr="00E2070B">
        <w:t>λu&gt; 0</w:t>
      </w:r>
      <w:r w:rsidRPr="00E2070B">
        <w:t>，</w:t>
      </w:r>
      <w:r w:rsidRPr="00E2070B">
        <w:t>λi= 0</w:t>
      </w:r>
      <w:r w:rsidR="00FA724F">
        <w:rPr>
          <w:rFonts w:hint="eastAsia"/>
        </w:rPr>
        <w:t>)</w:t>
      </w:r>
      <w:r w:rsidRPr="00E2070B">
        <w:t>。如表</w:t>
      </w:r>
      <w:r>
        <w:rPr>
          <w:rFonts w:hint="eastAsia"/>
        </w:rPr>
        <w:t>5-</w:t>
      </w:r>
      <w:r w:rsidRPr="00E2070B">
        <w:t>1</w:t>
      </w:r>
      <w:r>
        <w:t>所示，</w:t>
      </w:r>
      <w:r>
        <w:rPr>
          <w:rFonts w:hint="eastAsia"/>
        </w:rPr>
        <w:t>对于某一数据集而言，</w:t>
      </w:r>
      <w:r w:rsidRPr="00E2070B">
        <w:t>用户</w:t>
      </w:r>
      <w:r>
        <w:rPr>
          <w:rFonts w:hint="eastAsia"/>
        </w:rPr>
        <w:t>的</w:t>
      </w:r>
      <w:r w:rsidRPr="00E2070B">
        <w:t>正则化</w:t>
      </w:r>
      <w:r>
        <w:rPr>
          <w:rFonts w:hint="eastAsia"/>
        </w:rPr>
        <w:t>(</w:t>
      </w:r>
      <w:r w:rsidRPr="00E2070B">
        <w:t>λu&gt; 0</w:t>
      </w:r>
      <w:r w:rsidRPr="00E2070B">
        <w:t>，</w:t>
      </w:r>
      <w:r w:rsidRPr="00E2070B">
        <w:t>λi= 0</w:t>
      </w:r>
      <w:r>
        <w:rPr>
          <w:rFonts w:hint="eastAsia"/>
        </w:rPr>
        <w:t>)</w:t>
      </w:r>
      <w:r w:rsidRPr="00E2070B">
        <w:t>比传统</w:t>
      </w:r>
      <w:r w:rsidRPr="00E2070B">
        <w:t>SGO</w:t>
      </w:r>
      <w:r>
        <w:rPr>
          <w:rFonts w:hint="eastAsia"/>
        </w:rPr>
        <w:t>的效果</w:t>
      </w:r>
      <w:r>
        <w:t>更好</w:t>
      </w:r>
      <w:r>
        <w:rPr>
          <w:rFonts w:hint="eastAsia"/>
        </w:rPr>
        <w:t>更稳定</w:t>
      </w:r>
      <w:r>
        <w:t>，甚至比用户和</w:t>
      </w:r>
      <w:r>
        <w:rPr>
          <w:rFonts w:hint="eastAsia"/>
        </w:rPr>
        <w:t>项目的</w:t>
      </w:r>
      <w:r w:rsidRPr="00E2070B">
        <w:t>正规化</w:t>
      </w:r>
      <w:r>
        <w:rPr>
          <w:rFonts w:hint="eastAsia"/>
        </w:rPr>
        <w:t>效果</w:t>
      </w:r>
      <w:r w:rsidRPr="00E2070B">
        <w:t>更好。</w:t>
      </w:r>
    </w:p>
    <w:p w14:paraId="211960C4" w14:textId="77777777" w:rsidR="00212C52" w:rsidRPr="00E2070B" w:rsidRDefault="00466FE7" w:rsidP="00692EA8">
      <w:pPr>
        <w:spacing w:line="400" w:lineRule="exact"/>
        <w:ind w:firstLine="482"/>
      </w:pPr>
      <w:r>
        <w:rPr>
          <w:rFonts w:hint="eastAsia"/>
        </w:rPr>
        <w:t xml:space="preserve">(2) </w:t>
      </w:r>
      <w:r w:rsidR="00212C52" w:rsidRPr="00E2070B">
        <w:t>收敛时间的评估</w:t>
      </w:r>
    </w:p>
    <w:p w14:paraId="65A20CE7" w14:textId="4150CDDB" w:rsidR="00AF5B33" w:rsidRPr="00C12279" w:rsidRDefault="00C12279" w:rsidP="00692EA8">
      <w:pPr>
        <w:spacing w:line="400" w:lineRule="exact"/>
        <w:ind w:firstLine="482"/>
      </w:pPr>
      <w:r>
        <w:t>现在，我们</w:t>
      </w:r>
      <w:r>
        <w:rPr>
          <w:rFonts w:hint="eastAsia"/>
        </w:rPr>
        <w:t>通过与同步分布式</w:t>
      </w:r>
      <w:r>
        <w:rPr>
          <w:rFonts w:hint="eastAsia"/>
        </w:rPr>
        <w:t>SGO</w:t>
      </w:r>
      <w:r>
        <w:rPr>
          <w:rFonts w:hint="eastAsia"/>
        </w:rPr>
        <w:t>方法进行比较来评估我们之前提出的异步分布式</w:t>
      </w:r>
      <w:r>
        <w:rPr>
          <w:rFonts w:hint="eastAsia"/>
        </w:rPr>
        <w:t>SGO</w:t>
      </w:r>
      <w:r>
        <w:rPr>
          <w:rFonts w:hint="eastAsia"/>
        </w:rPr>
        <w:t>的效果</w:t>
      </w:r>
      <w:r w:rsidRPr="00E2070B">
        <w:t>。</w:t>
      </w:r>
      <w:r>
        <w:rPr>
          <w:rFonts w:hint="eastAsia"/>
        </w:rPr>
        <w:t>为了展示其可扩展性，我们对用户</w:t>
      </w:r>
      <w:r>
        <w:rPr>
          <w:rFonts w:hint="eastAsia"/>
        </w:rPr>
        <w:t>-</w:t>
      </w:r>
      <w:r>
        <w:rPr>
          <w:rFonts w:hint="eastAsia"/>
        </w:rPr>
        <w:t>项目相似性正则化问题的收敛速度进行评估</w:t>
      </w:r>
      <w:r w:rsidRPr="00E2070B">
        <w:t>。</w:t>
      </w:r>
      <w:r>
        <w:rPr>
          <w:rFonts w:hint="eastAsia"/>
        </w:rPr>
        <w:t>如图</w:t>
      </w:r>
      <w:r>
        <w:rPr>
          <w:rFonts w:hint="eastAsia"/>
        </w:rPr>
        <w:t>5-1</w:t>
      </w:r>
      <w:r>
        <w:rPr>
          <w:rFonts w:hint="eastAsia"/>
        </w:rPr>
        <w:t>所示，对于一定的</w:t>
      </w:r>
      <w:r>
        <w:rPr>
          <w:rFonts w:hint="eastAsia"/>
        </w:rPr>
        <w:t xml:space="preserve">epochs, </w:t>
      </w:r>
      <w:r>
        <w:rPr>
          <w:rFonts w:hint="eastAsia"/>
        </w:rPr>
        <w:t>不同的数据集</w:t>
      </w:r>
      <w:r>
        <w:rPr>
          <w:rFonts w:hint="eastAsia"/>
        </w:rPr>
        <w:t>Movielens</w:t>
      </w:r>
      <w:r>
        <w:rPr>
          <w:rFonts w:hint="eastAsia"/>
        </w:rPr>
        <w:t>和</w:t>
      </w:r>
      <w:r>
        <w:rPr>
          <w:rFonts w:hint="eastAsia"/>
        </w:rPr>
        <w:t>Netflix</w:t>
      </w:r>
      <w:r>
        <w:rPr>
          <w:rFonts w:hint="eastAsia"/>
        </w:rPr>
        <w:t>，得出了对于我们提出的算法和同步的</w:t>
      </w:r>
      <w:r>
        <w:rPr>
          <w:rFonts w:hint="eastAsia"/>
        </w:rPr>
        <w:t>SGO</w:t>
      </w:r>
      <w:r>
        <w:rPr>
          <w:rFonts w:hint="eastAsia"/>
        </w:rPr>
        <w:t>方法的</w:t>
      </w:r>
      <w:r>
        <w:rPr>
          <w:rFonts w:hint="eastAsia"/>
        </w:rPr>
        <w:t>RMSE</w:t>
      </w:r>
      <w:r>
        <w:rPr>
          <w:rFonts w:hint="eastAsia"/>
        </w:rPr>
        <w:t>曲线对比图。</w:t>
      </w:r>
    </w:p>
    <w:p w14:paraId="14D5E19F" w14:textId="53F61543" w:rsidR="00260334" w:rsidRDefault="00C12279" w:rsidP="00692EA8">
      <w:pPr>
        <w:spacing w:line="400" w:lineRule="exact"/>
        <w:ind w:firstLine="482"/>
      </w:pPr>
      <w:r>
        <w:rPr>
          <w:rFonts w:hint="eastAsia"/>
        </w:rPr>
        <w:t>就</w:t>
      </w:r>
      <w:r>
        <w:t>异步方式</w:t>
      </w:r>
      <w:r>
        <w:rPr>
          <w:rFonts w:hint="eastAsia"/>
        </w:rPr>
        <w:t>而言</w:t>
      </w:r>
      <w:r>
        <w:t>，我们</w:t>
      </w:r>
      <w:r>
        <w:rPr>
          <w:rFonts w:hint="eastAsia"/>
        </w:rPr>
        <w:t>通过实验展示了</w:t>
      </w:r>
      <w:r w:rsidRPr="00E2070B">
        <w:t>最慢机器的收敛时间。</w:t>
      </w:r>
      <w:r>
        <w:rPr>
          <w:rFonts w:hint="eastAsia"/>
        </w:rPr>
        <w:t>正</w:t>
      </w:r>
      <w:r w:rsidRPr="00E2070B">
        <w:t>如预期的那样，</w:t>
      </w:r>
      <w:r>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C3D5339" w14:textId="77777777" w:rsidR="00A04F41" w:rsidRDefault="00A04F41" w:rsidP="00A04F41">
      <w:pPr>
        <w:pStyle w:val="2"/>
      </w:pPr>
      <w:bookmarkStart w:id="69" w:name="_Toc493570322"/>
      <w:r>
        <w:rPr>
          <w:rFonts w:hint="eastAsia"/>
        </w:rPr>
        <w:t xml:space="preserve">5.3 </w:t>
      </w:r>
      <w:r>
        <w:rPr>
          <w:rFonts w:hint="eastAsia"/>
        </w:rPr>
        <w:t>本章小结</w:t>
      </w:r>
      <w:bookmarkEnd w:id="69"/>
    </w:p>
    <w:p w14:paraId="7E9AA115" w14:textId="229A88DA" w:rsidR="00ED7AB9" w:rsidRPr="00692EA8" w:rsidRDefault="00C12279" w:rsidP="00692EA8">
      <w:pPr>
        <w:spacing w:line="400" w:lineRule="exact"/>
        <w:ind w:firstLine="482"/>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的实验结果展示了对于不同的数据集</w:t>
      </w:r>
      <w:r>
        <w:rPr>
          <w:rFonts w:hint="eastAsia"/>
        </w:rPr>
        <w:t>MovieLens</w:t>
      </w:r>
      <w:r>
        <w:rPr>
          <w:rFonts w:hint="eastAsia"/>
        </w:rPr>
        <w:t>和</w:t>
      </w:r>
      <w:r>
        <w:rPr>
          <w:rFonts w:hint="eastAsia"/>
        </w:rPr>
        <w:t>Netflix</w:t>
      </w:r>
      <w:r>
        <w:rPr>
          <w:rFonts w:hint="eastAsia"/>
        </w:rPr>
        <w:t>使用不同方法时收敛速度的变化。</w:t>
      </w:r>
    </w:p>
    <w:p w14:paraId="0D22A515" w14:textId="77777777" w:rsidR="00640D26" w:rsidRDefault="00640D26">
      <w:pPr>
        <w:rPr>
          <w:rFonts w:ascii="Arial" w:eastAsia="黑体" w:hAnsi="Arial" w:cs="Arial"/>
          <w:b/>
          <w:bCs/>
          <w:kern w:val="44"/>
          <w:sz w:val="32"/>
          <w:szCs w:val="44"/>
          <w:lang w:val="en-GB"/>
        </w:rPr>
      </w:pPr>
      <w:r>
        <w:br w:type="page"/>
      </w:r>
    </w:p>
    <w:p w14:paraId="0523D340" w14:textId="46CDCAE2" w:rsidR="00590064" w:rsidRPr="00B23505" w:rsidRDefault="00E47EA1" w:rsidP="001819F1">
      <w:pPr>
        <w:pStyle w:val="1"/>
        <w:rPr>
          <w:rFonts w:ascii="黑体" w:hAnsi="黑体" w:cs="Times New Roman"/>
          <w:lang w:val="en-US"/>
        </w:rPr>
      </w:pPr>
      <w:bookmarkStart w:id="70" w:name="_Toc493570323"/>
      <w:r>
        <w:rPr>
          <w:rFonts w:ascii="黑体" w:hAnsi="黑体" w:cs="Times New Roman" w:hint="eastAsia"/>
          <w:lang w:val="en-US"/>
        </w:rPr>
        <w:lastRenderedPageBreak/>
        <w:t>第6</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70"/>
    </w:p>
    <w:p w14:paraId="4A6BEFB4" w14:textId="77777777" w:rsidR="00590064" w:rsidRPr="008A3F26" w:rsidRDefault="00590064" w:rsidP="00590064">
      <w:pPr>
        <w:pStyle w:val="2"/>
      </w:pPr>
      <w:bookmarkStart w:id="71" w:name="_Toc493570324"/>
      <w:r w:rsidRPr="008A3F26">
        <w:rPr>
          <w:rFonts w:hint="eastAsia"/>
        </w:rPr>
        <w:t xml:space="preserve">6.1 </w:t>
      </w:r>
      <w:r w:rsidRPr="008A3F26">
        <w:rPr>
          <w:rFonts w:hint="eastAsia"/>
        </w:rPr>
        <w:t>总结</w:t>
      </w:r>
      <w:bookmarkEnd w:id="71"/>
    </w:p>
    <w:p w14:paraId="29D7A1BC" w14:textId="2DE6A6B4" w:rsidR="009F621D" w:rsidRPr="008D78F7" w:rsidRDefault="00872865" w:rsidP="00786848">
      <w:pPr>
        <w:spacing w:line="400" w:lineRule="exact"/>
        <w:ind w:firstLine="482"/>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户从海量数据中找到自己需要的内容。如今几乎所有的大型电子商务</w:t>
      </w:r>
      <w:r>
        <w:rPr>
          <w:rFonts w:hint="eastAsia"/>
        </w:rPr>
        <w:t>网站</w:t>
      </w:r>
      <w:r w:rsidR="009F621D" w:rsidRPr="008D78F7">
        <w:t>都不同程度的使用了推荐系统。推荐系统能够有效的提高电子商务系统的服务能力，具有良好的发展和应用前景。本文以设计并实现一个大数据环境下的推荐系统为主线，介绍了大数据的相关技术以及推荐系统的相关概念和面临的问题。并基于所研究的算法在数据集</w:t>
      </w:r>
      <w:r w:rsidR="009F621D" w:rsidRPr="008D78F7">
        <w:t>MovieLens</w:t>
      </w:r>
      <w:r w:rsidR="009F621D" w:rsidRPr="008D78F7">
        <w:t>和</w:t>
      </w:r>
      <w:r w:rsidR="009F621D" w:rsidRPr="008D78F7">
        <w:t>Netflix</w:t>
      </w:r>
      <w:r w:rsidR="009F621D" w:rsidRPr="008D78F7">
        <w:t>下进行了相关指标的测评。</w:t>
      </w:r>
    </w:p>
    <w:p w14:paraId="50647EDD" w14:textId="18E50EA7" w:rsidR="009F621D" w:rsidRPr="008D78F7" w:rsidRDefault="009F621D" w:rsidP="00786848">
      <w:pPr>
        <w:spacing w:line="400" w:lineRule="exact"/>
        <w:ind w:firstLine="482"/>
      </w:pPr>
      <w:r w:rsidRPr="008D78F7">
        <w:t>首先我们介绍了推荐系统所解决的问题，即大数据背景下的信息过载问题。然后我们详细介绍了</w:t>
      </w:r>
      <w:r w:rsidRPr="008D78F7">
        <w:t>Spark</w:t>
      </w:r>
      <w:r w:rsidRPr="008D78F7">
        <w:t>生态系统的相关框架以及所使用到的大数据处理的相关模块。使用</w:t>
      </w:r>
      <w:r w:rsidRPr="008D78F7">
        <w:t>Spark</w:t>
      </w:r>
      <w:r w:rsidRPr="008D78F7">
        <w:t>来代替</w:t>
      </w:r>
      <w:r w:rsidRPr="008D78F7">
        <w:t>MapReduce</w:t>
      </w:r>
      <w:r w:rsidRPr="008D78F7">
        <w:t>，使用</w:t>
      </w:r>
      <w:r w:rsidRPr="008D78F7">
        <w:t>Scala</w:t>
      </w:r>
      <w:r w:rsidR="008779B0">
        <w:t>编程语言，从而实现更高的编程</w:t>
      </w:r>
      <w:r w:rsidR="006B7169">
        <w:rPr>
          <w:rFonts w:hint="eastAsia"/>
        </w:rPr>
        <w:t>效率</w:t>
      </w:r>
      <w:r w:rsidR="008779B0">
        <w:t>以及算法的执行效率。</w:t>
      </w:r>
    </w:p>
    <w:p w14:paraId="3A63CEC2" w14:textId="04962475" w:rsidR="009F621D" w:rsidRPr="008D78F7" w:rsidRDefault="009F621D" w:rsidP="00786848">
      <w:pPr>
        <w:spacing w:line="400" w:lineRule="exact"/>
        <w:ind w:firstLine="482"/>
      </w:pPr>
      <w:r w:rsidRPr="008D78F7">
        <w:t>在设计和实现部分，介绍了系统的整体架构，包括系统各层次的作用以及相关的功能，详细介绍了分布式日志框架的实现等。接着我们介绍了论文的主要研究内容，即推荐算法的相关原理及性能。并对推荐系统的冷启动问题做了相关介绍并提出解决方案。具体工作如下：</w:t>
      </w:r>
    </w:p>
    <w:p w14:paraId="21FFC697" w14:textId="17F83AD5" w:rsidR="009F621D" w:rsidRPr="008D78F7" w:rsidRDefault="009F621D" w:rsidP="00786848">
      <w:pPr>
        <w:spacing w:line="400" w:lineRule="exact"/>
        <w:ind w:firstLine="482"/>
      </w:pPr>
      <w:r w:rsidRPr="008D78F7">
        <w:t xml:space="preserve">(1) </w:t>
      </w:r>
      <w:r w:rsidRPr="008D78F7">
        <w:t>基于</w:t>
      </w:r>
      <w:r w:rsidRPr="008D78F7">
        <w:t>Spark</w:t>
      </w:r>
      <w:r w:rsidRPr="008D78F7">
        <w:t>分布式框架设计推荐系统</w:t>
      </w:r>
      <w:r w:rsidR="00135E06">
        <w:rPr>
          <w:rFonts w:hint="eastAsia"/>
        </w:rPr>
        <w:t>的整体</w:t>
      </w:r>
      <w:r w:rsidRPr="008D78F7">
        <w:t>架构，通过</w:t>
      </w:r>
      <w:r w:rsidRPr="008D78F7">
        <w:t>spark</w:t>
      </w:r>
      <w:r w:rsidRPr="008D78F7">
        <w:t>实现算法的并行计算，</w:t>
      </w:r>
      <w:r w:rsidRPr="008D78F7">
        <w:rPr>
          <w:rFonts w:hint="eastAsia"/>
        </w:rPr>
        <w:t>针对系统实时性问题，设计能够实现实时计算的</w:t>
      </w:r>
      <w:r w:rsidR="00135E06">
        <w:rPr>
          <w:rFonts w:hint="eastAsia"/>
        </w:rPr>
        <w:t>流处理架构，将离线计算与实时计算相结合，根据用户在线实时行为和</w:t>
      </w:r>
      <w:r w:rsidRPr="008D78F7">
        <w:rPr>
          <w:rFonts w:hint="eastAsia"/>
        </w:rPr>
        <w:t>历史行为数据</w:t>
      </w:r>
      <w:r w:rsidR="00135E06">
        <w:rPr>
          <w:rFonts w:hint="eastAsia"/>
        </w:rPr>
        <w:t>进行</w:t>
      </w:r>
      <w:r w:rsidRPr="008D78F7">
        <w:rPr>
          <w:rFonts w:hint="eastAsia"/>
        </w:rPr>
        <w:t>实时计算，得出推荐结果。</w:t>
      </w:r>
    </w:p>
    <w:p w14:paraId="6C7247B9" w14:textId="4E36661D" w:rsidR="009F621D" w:rsidRPr="008D78F7" w:rsidRDefault="009F621D" w:rsidP="00786848">
      <w:pPr>
        <w:spacing w:line="400" w:lineRule="exact"/>
        <w:ind w:firstLine="482"/>
      </w:pPr>
      <w:r w:rsidRPr="008D78F7">
        <w:t xml:space="preserve">(2) </w:t>
      </w:r>
      <w:r w:rsidRPr="008D78F7">
        <w:rPr>
          <w:rFonts w:hint="eastAsia"/>
        </w:rPr>
        <w:t>协同过滤算法的相关研究。重点研究了基于</w:t>
      </w:r>
      <w:r w:rsidRPr="008D78F7">
        <w:t>Item</w:t>
      </w:r>
      <w:r w:rsidRPr="008D78F7">
        <w:rPr>
          <w:rFonts w:hint="eastAsia"/>
        </w:rPr>
        <w:t>的协同过滤算法，测评</w:t>
      </w:r>
      <w:r w:rsidR="00B8697D">
        <w:rPr>
          <w:rFonts w:hint="eastAsia"/>
        </w:rPr>
        <w:t>了</w:t>
      </w:r>
      <w:r w:rsidRPr="008D78F7">
        <w:rPr>
          <w:rFonts w:hint="eastAsia"/>
        </w:rPr>
        <w:t>算法的推荐准确性，以及影响该算法准确率的因素。并引入了基于矩阵分解的协同过滤的异步分布随机梯度算法缩短算法收敛时间。</w:t>
      </w:r>
    </w:p>
    <w:p w14:paraId="77367F3C" w14:textId="1F1D9DAB" w:rsidR="00590064" w:rsidRPr="008D78F7" w:rsidRDefault="009F621D" w:rsidP="00786848">
      <w:pPr>
        <w:spacing w:line="400" w:lineRule="exact"/>
        <w:ind w:firstLine="482"/>
      </w:pPr>
      <w:r w:rsidRPr="008D78F7">
        <w:t>(3) </w:t>
      </w:r>
      <w:r w:rsidRPr="008D78F7">
        <w:t>分析研究</w:t>
      </w:r>
      <w:r w:rsidRPr="008D78F7">
        <w:rPr>
          <w:rFonts w:hint="eastAsia"/>
        </w:rPr>
        <w:t>推荐系统冷启动问题。引入了用户时间权重的概念，根据用户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14:paraId="00BC2AE5" w14:textId="77777777" w:rsidR="00A108FF" w:rsidRPr="008A3F26" w:rsidRDefault="00590064" w:rsidP="00A108FF">
      <w:pPr>
        <w:pStyle w:val="2"/>
      </w:pPr>
      <w:bookmarkStart w:id="72" w:name="_Toc493570325"/>
      <w:r w:rsidRPr="008A3F26">
        <w:rPr>
          <w:rFonts w:hint="eastAsia"/>
        </w:rPr>
        <w:lastRenderedPageBreak/>
        <w:t xml:space="preserve">6.2 </w:t>
      </w:r>
      <w:r w:rsidRPr="008A3F26">
        <w:rPr>
          <w:rFonts w:hint="eastAsia"/>
        </w:rPr>
        <w:t>展望</w:t>
      </w:r>
      <w:bookmarkEnd w:id="72"/>
    </w:p>
    <w:p w14:paraId="4DC63DAD" w14:textId="768B5C56" w:rsidR="00A108FF" w:rsidRPr="008D78F7" w:rsidRDefault="006233C7" w:rsidP="00786848">
      <w:pPr>
        <w:spacing w:line="400" w:lineRule="exact"/>
        <w:ind w:firstLine="482"/>
      </w:pPr>
      <w:r>
        <w:t>本文主要</w:t>
      </w:r>
      <w:r>
        <w:rPr>
          <w:rFonts w:hint="eastAsia"/>
        </w:rPr>
        <w:t>围绕</w:t>
      </w:r>
      <w:r w:rsidR="00A108FF" w:rsidRPr="008D78F7">
        <w:t>Spark</w:t>
      </w:r>
      <w:r>
        <w:t>分布式框架</w:t>
      </w:r>
      <w:r>
        <w:rPr>
          <w:rFonts w:hint="eastAsia"/>
        </w:rPr>
        <w:t>以及</w:t>
      </w:r>
      <w:r w:rsidR="00A108FF" w:rsidRPr="008D78F7">
        <w:t>推荐系统的相关技术研究</w:t>
      </w:r>
      <w:r>
        <w:rPr>
          <w:rFonts w:hint="eastAsia"/>
        </w:rPr>
        <w:t>进行展开</w:t>
      </w:r>
      <w:r>
        <w:t>，着重的介绍了推荐系统的架构设计，以及</w:t>
      </w:r>
      <w:r w:rsidR="00A108FF" w:rsidRPr="008D78F7">
        <w:t>相关推荐算法</w:t>
      </w:r>
      <w:r>
        <w:rPr>
          <w:rFonts w:hint="eastAsia"/>
        </w:rPr>
        <w:t>的研究和改进</w:t>
      </w:r>
      <w:r w:rsidR="00A108FF" w:rsidRPr="008D78F7">
        <w:t>，并</w:t>
      </w:r>
      <w:r w:rsidR="00003670">
        <w:rPr>
          <w:rFonts w:hint="eastAsia"/>
        </w:rPr>
        <w:t>通过</w:t>
      </w:r>
      <w:r w:rsidR="00A108FF" w:rsidRPr="008D78F7">
        <w:t>测试分析</w:t>
      </w:r>
      <w:r w:rsidR="00003670">
        <w:rPr>
          <w:rFonts w:hint="eastAsia"/>
        </w:rPr>
        <w:t>了</w:t>
      </w:r>
      <w:r w:rsidR="00A108FF" w:rsidRPr="008D78F7">
        <w:t>其性能。不过该系统仍存在很多不足和需要改进的方面。</w:t>
      </w:r>
    </w:p>
    <w:p w14:paraId="4938EF50" w14:textId="5B624E78"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14:paraId="2841B0B9" w14:textId="65693BEA"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14:paraId="7B2568D1" w14:textId="77777777"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14:paraId="6533224B" w14:textId="77777777" w:rsidR="00A108FF" w:rsidRPr="008D78F7" w:rsidRDefault="00DC17A4" w:rsidP="00786848">
      <w:pPr>
        <w:spacing w:line="400" w:lineRule="exact"/>
        <w:ind w:firstLine="482"/>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r w:rsidR="00A108FF" w:rsidRPr="008D78F7">
        <w:t xml:space="preserve"> </w:t>
      </w:r>
    </w:p>
    <w:p w14:paraId="75B78790" w14:textId="77777777" w:rsidR="00A108FF" w:rsidRPr="00A108FF" w:rsidRDefault="00A108FF" w:rsidP="00786848">
      <w:pPr>
        <w:spacing w:line="400" w:lineRule="exact"/>
        <w:ind w:firstLine="482"/>
        <w:sectPr w:rsidR="00A108FF" w:rsidRPr="00A108FF" w:rsidSect="00B13586">
          <w:pgSz w:w="11906" w:h="16838"/>
          <w:pgMar w:top="1440" w:right="1797" w:bottom="1440" w:left="1797" w:header="851" w:footer="992" w:gutter="0"/>
          <w:pgNumType w:start="1"/>
          <w:cols w:space="720"/>
          <w:docGrid w:linePitch="330"/>
        </w:sectPr>
      </w:pPr>
    </w:p>
    <w:p w14:paraId="1CD883DE" w14:textId="77777777" w:rsidR="00ED7AB9" w:rsidRPr="00B23505" w:rsidRDefault="00C76EC9">
      <w:pPr>
        <w:pStyle w:val="1"/>
        <w:rPr>
          <w:rFonts w:ascii="黑体" w:hAnsi="黑体" w:cs="Times New Roman"/>
          <w:lang w:val="en-US"/>
        </w:rPr>
      </w:pPr>
      <w:bookmarkStart w:id="73" w:name="_Toc12965"/>
      <w:bookmarkStart w:id="74" w:name="_Toc493570326"/>
      <w:r w:rsidRPr="00B23505">
        <w:rPr>
          <w:rFonts w:ascii="黑体" w:hAnsi="黑体" w:cs="Times New Roman" w:hint="eastAsia"/>
          <w:lang w:val="en-US"/>
        </w:rPr>
        <w:lastRenderedPageBreak/>
        <w:t>参考文献</w:t>
      </w:r>
      <w:bookmarkEnd w:id="73"/>
      <w:bookmarkEnd w:id="74"/>
    </w:p>
    <w:p w14:paraId="0954332A" w14:textId="7A95FC24" w:rsidR="00C242F2" w:rsidRDefault="00C242F2" w:rsidP="00357846">
      <w:pPr>
        <w:pStyle w:val="ab"/>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14:paraId="66F6E48A" w14:textId="7106C27F" w:rsidR="00C242F2" w:rsidRDefault="004F3B39" w:rsidP="00357846">
      <w:pPr>
        <w:pStyle w:val="ab"/>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14:paraId="15C66D7D" w14:textId="77777777" w:rsidR="004F3B39" w:rsidRPr="00216AA7" w:rsidRDefault="004F3B39" w:rsidP="00A650AF">
      <w:pPr>
        <w:pStyle w:val="ab"/>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14:paraId="2B60887C" w14:textId="09E7A481" w:rsidR="004F3B39" w:rsidRDefault="004F3B39" w:rsidP="00357846">
      <w:pPr>
        <w:pStyle w:val="ab"/>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14:paraId="7E3B9850" w14:textId="4AE4346E" w:rsidR="00C242F2" w:rsidRDefault="004F3B39" w:rsidP="00357846">
      <w:pPr>
        <w:pStyle w:val="ab"/>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14:paraId="4F4F2EE5" w14:textId="76675006" w:rsidR="00C242F2" w:rsidRDefault="004F3B39" w:rsidP="00357846">
      <w:pPr>
        <w:pStyle w:val="ab"/>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14:paraId="2EA2762C" w14:textId="77777777" w:rsidR="00BD77B4" w:rsidRPr="00467302" w:rsidRDefault="00BD77B4" w:rsidP="00BD77B4">
      <w:pPr>
        <w:pStyle w:val="aff0"/>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14:paraId="2BC6EE85" w14:textId="6A7E9C8A" w:rsidR="00C242F2" w:rsidRDefault="00BD77B4" w:rsidP="00357846">
      <w:pPr>
        <w:pStyle w:val="ab"/>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14:paraId="09B92A4E" w14:textId="1C6B5202" w:rsidR="00C242F2" w:rsidRDefault="00BD77B4" w:rsidP="00357846">
      <w:pPr>
        <w:pStyle w:val="ab"/>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14:paraId="1F98987A" w14:textId="07F41EB7" w:rsidR="00C242F2" w:rsidRDefault="00BD77B4" w:rsidP="00357846">
      <w:pPr>
        <w:pStyle w:val="ab"/>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14:paraId="3C1E4541" w14:textId="2BB0852F" w:rsidR="00C242F2" w:rsidRDefault="00BD77B4" w:rsidP="00357846">
      <w:pPr>
        <w:pStyle w:val="ab"/>
        <w:numPr>
          <w:ilvl w:val="0"/>
          <w:numId w:val="3"/>
        </w:numPr>
        <w:spacing w:line="400" w:lineRule="exact"/>
        <w:ind w:left="465" w:firstLineChars="0" w:hanging="142"/>
      </w:pPr>
      <w:r w:rsidRPr="00C54650">
        <w:t>Kraska T, Talwalkar A, Duchi J, et al. MLbase: A Distributed Machine-learning System[J]. Cidr, 2013.</w:t>
      </w:r>
    </w:p>
    <w:p w14:paraId="7053ACA5" w14:textId="1890A4B2" w:rsidR="00C242F2" w:rsidRDefault="005F1E9A" w:rsidP="00357846">
      <w:pPr>
        <w:pStyle w:val="ab"/>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55133492" w14:textId="1BE7D26C" w:rsidR="00C242F2" w:rsidRDefault="005F1E9A" w:rsidP="00357846">
      <w:pPr>
        <w:pStyle w:val="ab"/>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14:paraId="5CD49DFA" w14:textId="65B5A6BF" w:rsidR="00C242F2" w:rsidRDefault="005F1E9A" w:rsidP="00357846">
      <w:pPr>
        <w:pStyle w:val="ab"/>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14:paraId="63BD70F6" w14:textId="187F8627" w:rsidR="00C242F2" w:rsidRDefault="005F1E9A" w:rsidP="00357846">
      <w:pPr>
        <w:pStyle w:val="ab"/>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14:paraId="75A371D8" w14:textId="51AA4AF4" w:rsidR="00C242F2" w:rsidRDefault="00414F81" w:rsidP="00357846">
      <w:pPr>
        <w:pStyle w:val="ab"/>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14:paraId="1A535B90" w14:textId="68525074" w:rsidR="00C242F2" w:rsidRDefault="00414F81" w:rsidP="00357846">
      <w:pPr>
        <w:pStyle w:val="ab"/>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14:paraId="0AEC72F7" w14:textId="58BE74CF" w:rsidR="00C242F2" w:rsidRDefault="00414F81" w:rsidP="00357846">
      <w:pPr>
        <w:pStyle w:val="ab"/>
        <w:numPr>
          <w:ilvl w:val="0"/>
          <w:numId w:val="3"/>
        </w:numPr>
        <w:spacing w:line="400" w:lineRule="exact"/>
        <w:ind w:left="465" w:firstLineChars="0" w:hanging="142"/>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2C03246E" w14:textId="6AF627D8" w:rsidR="00C242F2" w:rsidRDefault="00414F81" w:rsidP="00357846">
      <w:pPr>
        <w:pStyle w:val="ab"/>
        <w:numPr>
          <w:ilvl w:val="0"/>
          <w:numId w:val="3"/>
        </w:numPr>
        <w:spacing w:line="400" w:lineRule="exact"/>
        <w:ind w:left="465" w:firstLineChars="0" w:hanging="142"/>
      </w:pPr>
      <w:r w:rsidRPr="00A3736F">
        <w:t xml:space="preserve">Kim J K, Cho Y H. Using Web Usage Mining and SVD to Improve E-commerce </w:t>
      </w:r>
      <w:r w:rsidRPr="00A3736F">
        <w:lastRenderedPageBreak/>
        <w:t>Recommendation Quality[J]. 2003, 2891:86-97.</w:t>
      </w:r>
    </w:p>
    <w:p w14:paraId="0F995A5E" w14:textId="6C8FAA44" w:rsidR="00C242F2" w:rsidRDefault="00414F81" w:rsidP="00357846">
      <w:pPr>
        <w:pStyle w:val="ab"/>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14:paraId="092C89CA" w14:textId="136D0ECE" w:rsidR="00C242F2" w:rsidRDefault="00414F81" w:rsidP="00357846">
      <w:pPr>
        <w:pStyle w:val="ab"/>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14:paraId="0CAEC25C" w14:textId="3444F5A1" w:rsidR="00C242F2" w:rsidRDefault="002F110F" w:rsidP="00357846">
      <w:pPr>
        <w:pStyle w:val="ab"/>
        <w:numPr>
          <w:ilvl w:val="0"/>
          <w:numId w:val="3"/>
        </w:numPr>
        <w:spacing w:line="400" w:lineRule="exact"/>
        <w:ind w:left="465" w:firstLineChars="0" w:hanging="142"/>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Pr>
          <w:rFonts w:hint="eastAsia"/>
        </w:rPr>
        <w:t>.</w:t>
      </w:r>
    </w:p>
    <w:p w14:paraId="2762EAD6" w14:textId="29837725" w:rsidR="00C242F2" w:rsidRDefault="002F110F" w:rsidP="00357846">
      <w:pPr>
        <w:pStyle w:val="ab"/>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14:paraId="18D7DC0D" w14:textId="3C754D8F" w:rsidR="00C242F2" w:rsidRDefault="002F110F" w:rsidP="00357846">
      <w:pPr>
        <w:pStyle w:val="ab"/>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14:paraId="2C219D11" w14:textId="3D13DB74" w:rsidR="00C242F2" w:rsidRDefault="002F110F" w:rsidP="00357846">
      <w:pPr>
        <w:pStyle w:val="ab"/>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14:paraId="20934D73" w14:textId="531DE140" w:rsidR="00C242F2" w:rsidRDefault="002F110F" w:rsidP="00357846">
      <w:pPr>
        <w:pStyle w:val="ab"/>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14:paraId="4E0EF810" w14:textId="72CE5E2D" w:rsidR="00C242F2" w:rsidRDefault="002F110F" w:rsidP="00357846">
      <w:pPr>
        <w:pStyle w:val="ab"/>
        <w:numPr>
          <w:ilvl w:val="0"/>
          <w:numId w:val="3"/>
        </w:numPr>
        <w:spacing w:line="400" w:lineRule="exact"/>
        <w:ind w:left="465" w:firstLineChars="0" w:hanging="142"/>
      </w:pPr>
      <w:r>
        <w:rPr>
          <w:rFonts w:hint="eastAsia"/>
        </w:rPr>
        <w:t>Park S T, Chu W.Pairwise preference regression for cold-start recommendation[M].</w:t>
      </w:r>
    </w:p>
    <w:p w14:paraId="2F4F5C00" w14:textId="52AD47FF" w:rsidR="00C242F2" w:rsidRDefault="002F110F" w:rsidP="00357846">
      <w:pPr>
        <w:pStyle w:val="ab"/>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14:paraId="12892BD8" w14:textId="0AACDDCD" w:rsidR="00C242F2" w:rsidRDefault="00070EC4" w:rsidP="00357846">
      <w:pPr>
        <w:pStyle w:val="ab"/>
        <w:numPr>
          <w:ilvl w:val="0"/>
          <w:numId w:val="3"/>
        </w:numPr>
        <w:spacing w:line="400" w:lineRule="exact"/>
        <w:ind w:left="465" w:firstLineChars="0" w:hanging="142"/>
      </w:pPr>
      <w:r w:rsidRPr="000D32DF">
        <w:t>He X, Zhang H, Kan M Y, et al. Fast Matrix Factorization for Online Recommendation with Implicit Feedback[J]. 2017:549-558.</w:t>
      </w:r>
    </w:p>
    <w:p w14:paraId="3363A7A8" w14:textId="2DEC2E31" w:rsidR="00C242F2" w:rsidRDefault="00070EC4" w:rsidP="00357846">
      <w:pPr>
        <w:pStyle w:val="ab"/>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112395A0" w14:textId="757C1671" w:rsidR="00C242F2" w:rsidRDefault="007C41FD" w:rsidP="00357846">
      <w:pPr>
        <w:pStyle w:val="ab"/>
        <w:numPr>
          <w:ilvl w:val="0"/>
          <w:numId w:val="3"/>
        </w:numPr>
        <w:spacing w:line="400" w:lineRule="exact"/>
        <w:ind w:left="465" w:firstLineChars="0" w:hanging="142"/>
      </w:pPr>
      <w:r w:rsidRPr="004B481D">
        <w:t>Jesús Bobadilla,Fernando Ortega,Antonio Hernando,Jesús Bernal.  </w:t>
      </w:r>
      <w:hyperlink r:id="rId57" w:tgtFrame="_blank" w:history="1">
        <w:r w:rsidRPr="007D1BEB">
          <w:t>A collaborative filtering approach to mitigate the new user cold start problem</w:t>
        </w:r>
      </w:hyperlink>
      <w:r w:rsidRPr="007D1BEB">
        <w:t>[J]. Knowledge-Based Systems . 2011</w:t>
      </w:r>
      <w:r>
        <w:rPr>
          <w:rFonts w:hint="eastAsia"/>
        </w:rPr>
        <w:t>.</w:t>
      </w:r>
    </w:p>
    <w:p w14:paraId="1D2FDA71" w14:textId="51514A46" w:rsidR="00C242F2" w:rsidRDefault="007C41FD" w:rsidP="00357846">
      <w:pPr>
        <w:pStyle w:val="ab"/>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4FDBE72F" w14:textId="50FD9383" w:rsidR="00C242F2" w:rsidRDefault="007C41FD" w:rsidP="00357846">
      <w:pPr>
        <w:pStyle w:val="ab"/>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14:paraId="4240D083" w14:textId="0F5B2E6D" w:rsidR="00C242F2" w:rsidRDefault="007C41FD" w:rsidP="00357846">
      <w:pPr>
        <w:pStyle w:val="ab"/>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14:paraId="71A65CC9" w14:textId="473224C3" w:rsidR="000C1BC8" w:rsidRDefault="007C41FD" w:rsidP="002D142A">
      <w:pPr>
        <w:pStyle w:val="ab"/>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2F563A95" w14:textId="77777777" w:rsidR="00EB1E14" w:rsidRDefault="00EB1E14" w:rsidP="007E587E">
      <w:pPr>
        <w:pStyle w:val="ab"/>
        <w:ind w:firstLineChars="0"/>
      </w:pPr>
    </w:p>
    <w:p w14:paraId="29B011B3" w14:textId="77777777" w:rsidR="007E587E" w:rsidRPr="00CA2369" w:rsidRDefault="007E587E" w:rsidP="003B5B56">
      <w:pPr>
        <w:pStyle w:val="ab"/>
        <w:ind w:left="0" w:firstLineChars="0" w:firstLine="0"/>
        <w:sectPr w:rsidR="007E587E" w:rsidRPr="00CA2369">
          <w:headerReference w:type="default" r:id="rId58"/>
          <w:footerReference w:type="default" r:id="rId59"/>
          <w:pgSz w:w="11906" w:h="16838"/>
          <w:pgMar w:top="1440" w:right="1797" w:bottom="1440" w:left="1797" w:header="851" w:footer="992" w:gutter="0"/>
          <w:pgNumType w:start="82"/>
          <w:cols w:space="720"/>
          <w:docGrid w:linePitch="330"/>
        </w:sectPr>
      </w:pPr>
    </w:p>
    <w:p w14:paraId="1A122944" w14:textId="77777777" w:rsidR="00A84071" w:rsidRPr="00B23505" w:rsidRDefault="00A84071" w:rsidP="00A84071">
      <w:pPr>
        <w:pStyle w:val="1"/>
        <w:rPr>
          <w:rFonts w:ascii="黑体" w:hAnsi="黑体" w:cs="Times New Roman"/>
          <w:lang w:val="en-US"/>
        </w:rPr>
      </w:pPr>
      <w:bookmarkStart w:id="75" w:name="_Toc29614"/>
      <w:bookmarkStart w:id="76" w:name="_Toc493570327"/>
      <w:r w:rsidRPr="00B23505">
        <w:rPr>
          <w:rFonts w:ascii="黑体" w:hAnsi="黑体" w:cs="Times New Roman" w:hint="eastAsia"/>
          <w:lang w:val="en-US"/>
        </w:rPr>
        <w:lastRenderedPageBreak/>
        <w:t>致 谢</w:t>
      </w:r>
      <w:bookmarkEnd w:id="75"/>
      <w:bookmarkEnd w:id="76"/>
    </w:p>
    <w:p w14:paraId="45C5E5F4"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541389B9" w14:textId="437D5BD3"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14:paraId="0C974E02"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2398675D"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14:paraId="28C21CF3" w14:textId="77777777" w:rsidR="00A84071" w:rsidRPr="00640D26" w:rsidRDefault="00A84071" w:rsidP="00A84071">
      <w:pPr>
        <w:ind w:firstLine="480"/>
        <w:jc w:val="right"/>
        <w:rPr>
          <w:rFonts w:ascii="宋体" w:hAnsi="宋体"/>
        </w:rPr>
        <w:sectPr w:rsidR="00A84071" w:rsidRPr="00640D26">
          <w:headerReference w:type="default" r:id="rId60"/>
          <w:pgSz w:w="11906" w:h="16838"/>
          <w:pgMar w:top="1440" w:right="1797" w:bottom="1440" w:left="1797" w:header="851" w:footer="992" w:gutter="0"/>
          <w:cols w:space="720"/>
          <w:docGrid w:linePitch="330"/>
        </w:sectPr>
      </w:pPr>
      <w:r>
        <w:rPr>
          <w:rFonts w:ascii="宋体" w:hAnsi="宋体" w:hint="eastAsia"/>
        </w:rPr>
        <w:t>2017年8月</w:t>
      </w:r>
    </w:p>
    <w:p w14:paraId="39DD58AA" w14:textId="77777777" w:rsidR="00ED7AB9" w:rsidRDefault="00ED7AB9" w:rsidP="00CB386D">
      <w:pPr>
        <w:spacing w:line="360" w:lineRule="exact"/>
        <w:rPr>
          <w:rStyle w:val="ac"/>
        </w:rPr>
      </w:pPr>
    </w:p>
    <w:sectPr w:rsidR="00ED7AB9">
      <w:headerReference w:type="default" r:id="rId61"/>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F30C0" w14:textId="77777777" w:rsidR="00965FE5" w:rsidRDefault="00965FE5">
      <w:pPr>
        <w:ind w:firstLine="480"/>
      </w:pPr>
      <w:r>
        <w:separator/>
      </w:r>
    </w:p>
  </w:endnote>
  <w:endnote w:type="continuationSeparator" w:id="0">
    <w:p w14:paraId="4B97151E" w14:textId="77777777" w:rsidR="00965FE5" w:rsidRDefault="00965FE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90F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A7C0" w14:textId="77777777" w:rsidR="00B74884" w:rsidRDefault="00B74884"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765E1816" w14:textId="77777777" w:rsidR="00B74884" w:rsidRDefault="00B74884">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4CE21" w14:textId="77777777" w:rsidR="00B74884" w:rsidRDefault="00B74884">
    <w:pPr>
      <w:tabs>
        <w:tab w:val="center" w:pos="4139"/>
      </w:tabs>
      <w:rPr>
        <w:rFonts w:eastAsia="仿宋_GB2312"/>
        <w:sz w:val="32"/>
      </w:rPr>
    </w:pPr>
  </w:p>
  <w:p w14:paraId="2FD47FE3" w14:textId="77777777" w:rsidR="00B74884" w:rsidRDefault="00B74884">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B9EA0" w14:textId="77777777" w:rsidR="00B74884" w:rsidRDefault="00B74884">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0D3CD" w14:textId="77777777" w:rsidR="00B74884" w:rsidRDefault="00B74884">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8C6C5" w14:textId="77777777" w:rsidR="00B74884" w:rsidRDefault="00B74884">
    <w:pPr>
      <w:pStyle w:val="af1"/>
      <w:ind w:firstLine="360"/>
      <w:jc w:val="cen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2DFEC" w14:textId="77777777" w:rsidR="00B74884" w:rsidRDefault="00B74884"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7C450D">
      <w:rPr>
        <w:rStyle w:val="af6"/>
        <w:noProof/>
      </w:rPr>
      <w:t>24</w:t>
    </w:r>
    <w:r>
      <w:rPr>
        <w:rStyle w:val="af6"/>
      </w:rPr>
      <w:fldChar w:fldCharType="end"/>
    </w:r>
  </w:p>
  <w:p w14:paraId="67B53D92" w14:textId="77777777" w:rsidR="00B74884" w:rsidRDefault="00B74884">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EC79" w14:textId="77777777" w:rsidR="00B74884" w:rsidRDefault="00B74884">
    <w:pPr>
      <w:pStyle w:val="af1"/>
      <w:ind w:firstLine="360"/>
      <w:jc w:val="center"/>
    </w:pPr>
    <w:r>
      <w:rPr>
        <w:noProof/>
      </w:rPr>
      <mc:AlternateContent>
        <mc:Choice Requires="wps">
          <w:drawing>
            <wp:anchor distT="0" distB="0" distL="114300" distR="114300" simplePos="0" relativeHeight="251657216" behindDoc="0" locked="0" layoutInCell="1" allowOverlap="1" wp14:anchorId="6B30B849" wp14:editId="471AB970">
              <wp:simplePos x="0" y="0"/>
              <wp:positionH relativeFrom="column">
                <wp:posOffset>2514600</wp:posOffset>
              </wp:positionH>
              <wp:positionV relativeFrom="paragraph">
                <wp:posOffset>219710</wp:posOffset>
              </wp:positionV>
              <wp:extent cx="914400" cy="914400"/>
              <wp:effectExtent l="0" t="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0B84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748CD56" wp14:editId="6EFA394D">
              <wp:simplePos x="0" y="0"/>
              <wp:positionH relativeFrom="column">
                <wp:posOffset>3314700</wp:posOffset>
              </wp:positionH>
              <wp:positionV relativeFrom="paragraph">
                <wp:posOffset>615950</wp:posOffset>
              </wp:positionV>
              <wp:extent cx="114300" cy="198120"/>
              <wp:effectExtent l="0" t="0" r="1270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2802346D" w14:textId="77777777" w:rsidR="00B74884" w:rsidRDefault="00B74884">
                          <w:pPr>
                            <w:ind w:firstLine="480"/>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8CD56" id="_x0000_t202" coordsize="21600,21600" o:spt="202" path="m0,0l0,21600,21600,21600,21600,0xe">
              <v:stroke joinstyle="miter"/>
              <v:path gradientshapeok="t" o:connecttype="rect"/>
            </v:shapetype>
            <v:shape id="文本框 84" o:spid="_x0000_s1033" type="#_x0000_t202" style="position:absolute;left:0;text-align:left;margin-left:261pt;margin-top:48.5pt;width:9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" filled="f" stroked="f">
              <v:textbox style="mso-next-textbox:#文本框 83" inset=",7.2pt,,7.2pt">
                <w:txbxContent>
                  <w:p w14:paraId="2802346D" w14:textId="77777777" w:rsidR="00B74884" w:rsidRDefault="00B74884">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15B1F8" w14:textId="77777777" w:rsidR="00965FE5" w:rsidRDefault="00965FE5">
      <w:pPr>
        <w:ind w:firstLine="480"/>
      </w:pPr>
      <w:r>
        <w:separator/>
      </w:r>
    </w:p>
  </w:footnote>
  <w:footnote w:type="continuationSeparator" w:id="0">
    <w:p w14:paraId="4D35417F" w14:textId="77777777" w:rsidR="00965FE5" w:rsidRDefault="00965FE5">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F7D71" w14:textId="77777777" w:rsidR="00B74884" w:rsidRDefault="00B74884">
    <w:pPr>
      <w:pStyle w:val="af3"/>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1692B" w14:textId="77777777" w:rsidR="00B74884" w:rsidRDefault="00B74884">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3BFDC" w14:textId="77777777" w:rsidR="00B74884" w:rsidRDefault="00B74884">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F0FFB" w14:textId="77777777" w:rsidR="00B74884" w:rsidRDefault="00B74884"/>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9025" w14:textId="77777777" w:rsidR="00B74884" w:rsidRDefault="00B74884">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AA22FD" w:rsidRPr="00AA22FD">
      <w:rPr>
        <w:b/>
        <w:bCs/>
        <w:noProof/>
      </w:rPr>
      <w:t>ABSTRACT</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9F6CF" w14:textId="77777777" w:rsidR="00B74884" w:rsidRDefault="00B74884">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7C450D" w:rsidRPr="007C450D">
      <w:rPr>
        <w:rFonts w:hint="eastAsia"/>
        <w:b/>
        <w:bCs/>
        <w:noProof/>
      </w:rPr>
      <w:t>第</w:t>
    </w:r>
    <w:r w:rsidR="007C450D" w:rsidRPr="007C450D">
      <w:rPr>
        <w:rFonts w:hint="eastAsia"/>
        <w:b/>
        <w:bCs/>
        <w:noProof/>
      </w:rPr>
      <w:t>3</w:t>
    </w:r>
    <w:r w:rsidR="007C450D" w:rsidRPr="007C450D">
      <w:rPr>
        <w:rFonts w:hint="eastAsia"/>
        <w:b/>
        <w:bCs/>
        <w:noProof/>
      </w:rPr>
      <w:t>章</w:t>
    </w:r>
    <w:r w:rsidR="007C450D" w:rsidRPr="007C450D">
      <w:rPr>
        <w:rFonts w:hint="eastAsia"/>
        <w:b/>
        <w:bCs/>
        <w:noProof/>
      </w:rPr>
      <w:t xml:space="preserve"> </w:t>
    </w:r>
    <w:r w:rsidR="007C450D" w:rsidRPr="007C450D">
      <w:rPr>
        <w:rFonts w:hint="eastAsia"/>
        <w:b/>
        <w:bCs/>
        <w:noProof/>
      </w:rPr>
      <w:t>基于</w:t>
    </w:r>
    <w:r w:rsidR="007C450D" w:rsidRPr="007C450D">
      <w:rPr>
        <w:rFonts w:hint="eastAsia"/>
        <w:b/>
        <w:bCs/>
        <w:noProof/>
      </w:rPr>
      <w:t>Spark</w:t>
    </w:r>
    <w:r w:rsidR="007C450D">
      <w:rPr>
        <w:rFonts w:hint="eastAsia"/>
        <w:noProof/>
      </w:rPr>
      <w:t xml:space="preserve"> </w:t>
    </w:r>
    <w:r w:rsidR="007C450D">
      <w:rPr>
        <w:rFonts w:hint="eastAsia"/>
        <w:noProof/>
      </w:rPr>
      <w:t>的推荐系统设计</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B9CEB" w14:textId="77777777" w:rsidR="00B74884" w:rsidRDefault="00B74884">
    <w:pPr>
      <w:pStyle w:val="af3"/>
      <w:ind w:firstLineChars="0" w:firstLine="0"/>
    </w:pPr>
    <w:r>
      <w:rPr>
        <w:rFonts w:hint="eastAsia"/>
      </w:rPr>
      <w:t>参考文献</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A36C7" w14:textId="77777777" w:rsidR="00B74884" w:rsidRDefault="00B74884">
    <w:pPr>
      <w:pStyle w:val="af3"/>
      <w:ind w:firstLineChars="0" w:firstLine="0"/>
    </w:pPr>
    <w:r>
      <w:rPr>
        <w:rFonts w:hint="eastAsia"/>
      </w:rPr>
      <w:t>致</w:t>
    </w:r>
    <w:r>
      <w:rPr>
        <w:rFonts w:hint="eastAsia"/>
      </w:rPr>
      <w:t xml:space="preserve"> </w:t>
    </w:r>
    <w:r>
      <w:rPr>
        <w:rFonts w:hint="eastAsia"/>
      </w:rPr>
      <w:t>谢</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F8ACA" w14:textId="77777777" w:rsidR="00B74884" w:rsidRDefault="00B74884">
    <w:pPr>
      <w:pStyle w:val="af3"/>
      <w:pBdr>
        <w:bottom w:val="none" w:sz="0" w:space="1" w:color="auto"/>
      </w:pBdr>
      <w:ind w:firstLine="4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6">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7">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8">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9">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0">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5">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7">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0">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2"/>
  </w:num>
  <w:num w:numId="3">
    <w:abstractNumId w:val="14"/>
  </w:num>
  <w:num w:numId="4">
    <w:abstractNumId w:val="0"/>
  </w:num>
  <w:num w:numId="5">
    <w:abstractNumId w:val="20"/>
  </w:num>
  <w:num w:numId="6">
    <w:abstractNumId w:val="11"/>
  </w:num>
  <w:num w:numId="7">
    <w:abstractNumId w:val="2"/>
  </w:num>
  <w:num w:numId="8">
    <w:abstractNumId w:val="18"/>
  </w:num>
  <w:num w:numId="9">
    <w:abstractNumId w:val="15"/>
  </w:num>
  <w:num w:numId="10">
    <w:abstractNumId w:val="6"/>
  </w:num>
  <w:num w:numId="11">
    <w:abstractNumId w:val="1"/>
  </w:num>
  <w:num w:numId="12">
    <w:abstractNumId w:val="4"/>
  </w:num>
  <w:num w:numId="13">
    <w:abstractNumId w:val="3"/>
  </w:num>
  <w:num w:numId="14">
    <w:abstractNumId w:val="7"/>
  </w:num>
  <w:num w:numId="15">
    <w:abstractNumId w:val="17"/>
  </w:num>
  <w:num w:numId="16">
    <w:abstractNumId w:val="13"/>
  </w:num>
  <w:num w:numId="17">
    <w:abstractNumId w:val="19"/>
  </w:num>
  <w:num w:numId="18">
    <w:abstractNumId w:val="9"/>
  </w:num>
  <w:num w:numId="19">
    <w:abstractNumId w:val="16"/>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hideSpellingErrors/>
  <w:hideGrammaticalErrors/>
  <w:attachedTemplate r:id="rId1"/>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A19"/>
    <w:rsid w:val="00000729"/>
    <w:rsid w:val="00000AF0"/>
    <w:rsid w:val="00003504"/>
    <w:rsid w:val="00003670"/>
    <w:rsid w:val="0000388A"/>
    <w:rsid w:val="0000569F"/>
    <w:rsid w:val="0000599F"/>
    <w:rsid w:val="00005C53"/>
    <w:rsid w:val="00005F5A"/>
    <w:rsid w:val="00005FC2"/>
    <w:rsid w:val="00006811"/>
    <w:rsid w:val="00006D8C"/>
    <w:rsid w:val="0000764E"/>
    <w:rsid w:val="00010AAF"/>
    <w:rsid w:val="00011FD9"/>
    <w:rsid w:val="0001239F"/>
    <w:rsid w:val="000123CC"/>
    <w:rsid w:val="0001326E"/>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7E7"/>
    <w:rsid w:val="00041D92"/>
    <w:rsid w:val="0004211F"/>
    <w:rsid w:val="00042821"/>
    <w:rsid w:val="00043151"/>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5BC6"/>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99A"/>
    <w:rsid w:val="000653C5"/>
    <w:rsid w:val="000657D5"/>
    <w:rsid w:val="00065FA9"/>
    <w:rsid w:val="00067333"/>
    <w:rsid w:val="00067BCE"/>
    <w:rsid w:val="00070EC4"/>
    <w:rsid w:val="00071173"/>
    <w:rsid w:val="0007187A"/>
    <w:rsid w:val="00071A3E"/>
    <w:rsid w:val="00072813"/>
    <w:rsid w:val="00072D06"/>
    <w:rsid w:val="00072DDA"/>
    <w:rsid w:val="000730F8"/>
    <w:rsid w:val="00073E8C"/>
    <w:rsid w:val="00074987"/>
    <w:rsid w:val="00074BAB"/>
    <w:rsid w:val="00074FDA"/>
    <w:rsid w:val="00075B8B"/>
    <w:rsid w:val="00076AD5"/>
    <w:rsid w:val="00077877"/>
    <w:rsid w:val="0008092A"/>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5003"/>
    <w:rsid w:val="000A539A"/>
    <w:rsid w:val="000A564F"/>
    <w:rsid w:val="000A5726"/>
    <w:rsid w:val="000A5D47"/>
    <w:rsid w:val="000A712D"/>
    <w:rsid w:val="000A7FEE"/>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60C1"/>
    <w:rsid w:val="000C6830"/>
    <w:rsid w:val="000C68C3"/>
    <w:rsid w:val="000C6A6B"/>
    <w:rsid w:val="000D0C98"/>
    <w:rsid w:val="000D0DA7"/>
    <w:rsid w:val="000D155A"/>
    <w:rsid w:val="000D1694"/>
    <w:rsid w:val="000D199A"/>
    <w:rsid w:val="000D2922"/>
    <w:rsid w:val="000D32DF"/>
    <w:rsid w:val="000D3A6C"/>
    <w:rsid w:val="000D3D14"/>
    <w:rsid w:val="000D52F3"/>
    <w:rsid w:val="000D6738"/>
    <w:rsid w:val="000D696D"/>
    <w:rsid w:val="000D7D4F"/>
    <w:rsid w:val="000D7D51"/>
    <w:rsid w:val="000E03B7"/>
    <w:rsid w:val="000E08B7"/>
    <w:rsid w:val="000E0E2A"/>
    <w:rsid w:val="000E0FAC"/>
    <w:rsid w:val="000E1E64"/>
    <w:rsid w:val="000E23AD"/>
    <w:rsid w:val="000E4496"/>
    <w:rsid w:val="000E4A06"/>
    <w:rsid w:val="000E50BE"/>
    <w:rsid w:val="000E6514"/>
    <w:rsid w:val="000E6925"/>
    <w:rsid w:val="000F0D9F"/>
    <w:rsid w:val="000F14B6"/>
    <w:rsid w:val="000F155D"/>
    <w:rsid w:val="000F3667"/>
    <w:rsid w:val="000F3D4A"/>
    <w:rsid w:val="000F4A15"/>
    <w:rsid w:val="000F4BD1"/>
    <w:rsid w:val="000F6184"/>
    <w:rsid w:val="000F720C"/>
    <w:rsid w:val="000F7514"/>
    <w:rsid w:val="000F7607"/>
    <w:rsid w:val="001004B5"/>
    <w:rsid w:val="00101239"/>
    <w:rsid w:val="0010148A"/>
    <w:rsid w:val="00101B49"/>
    <w:rsid w:val="0010246A"/>
    <w:rsid w:val="00103981"/>
    <w:rsid w:val="00103B0A"/>
    <w:rsid w:val="00104800"/>
    <w:rsid w:val="00104B87"/>
    <w:rsid w:val="00105477"/>
    <w:rsid w:val="00105894"/>
    <w:rsid w:val="00106ABE"/>
    <w:rsid w:val="00106B6D"/>
    <w:rsid w:val="001075FC"/>
    <w:rsid w:val="00111943"/>
    <w:rsid w:val="00112163"/>
    <w:rsid w:val="00112ECA"/>
    <w:rsid w:val="00112F09"/>
    <w:rsid w:val="00113A91"/>
    <w:rsid w:val="001144DC"/>
    <w:rsid w:val="001148A7"/>
    <w:rsid w:val="001148C4"/>
    <w:rsid w:val="00115FEA"/>
    <w:rsid w:val="00116478"/>
    <w:rsid w:val="0011653C"/>
    <w:rsid w:val="00117DAC"/>
    <w:rsid w:val="00117ED1"/>
    <w:rsid w:val="0012210D"/>
    <w:rsid w:val="001246D2"/>
    <w:rsid w:val="00124EEF"/>
    <w:rsid w:val="0012688A"/>
    <w:rsid w:val="00126BAB"/>
    <w:rsid w:val="00126CAD"/>
    <w:rsid w:val="001273B9"/>
    <w:rsid w:val="00127473"/>
    <w:rsid w:val="0012768B"/>
    <w:rsid w:val="001304AE"/>
    <w:rsid w:val="00130B9E"/>
    <w:rsid w:val="00130FEF"/>
    <w:rsid w:val="0013168B"/>
    <w:rsid w:val="001318F0"/>
    <w:rsid w:val="00131B61"/>
    <w:rsid w:val="00131EBA"/>
    <w:rsid w:val="0013209B"/>
    <w:rsid w:val="00133943"/>
    <w:rsid w:val="001340AA"/>
    <w:rsid w:val="00135459"/>
    <w:rsid w:val="00135E06"/>
    <w:rsid w:val="001366FC"/>
    <w:rsid w:val="0013694D"/>
    <w:rsid w:val="001377FA"/>
    <w:rsid w:val="001416F2"/>
    <w:rsid w:val="00142A28"/>
    <w:rsid w:val="00143E56"/>
    <w:rsid w:val="00144B24"/>
    <w:rsid w:val="00144E46"/>
    <w:rsid w:val="00144FB6"/>
    <w:rsid w:val="001453EA"/>
    <w:rsid w:val="00145E70"/>
    <w:rsid w:val="001465FB"/>
    <w:rsid w:val="00146F92"/>
    <w:rsid w:val="001475AE"/>
    <w:rsid w:val="00147D3A"/>
    <w:rsid w:val="00150507"/>
    <w:rsid w:val="00151289"/>
    <w:rsid w:val="0015256B"/>
    <w:rsid w:val="001537E1"/>
    <w:rsid w:val="001538D9"/>
    <w:rsid w:val="00153A0D"/>
    <w:rsid w:val="0015485B"/>
    <w:rsid w:val="001549A0"/>
    <w:rsid w:val="00154FCA"/>
    <w:rsid w:val="00155A47"/>
    <w:rsid w:val="001567C7"/>
    <w:rsid w:val="00156E8A"/>
    <w:rsid w:val="00157D1D"/>
    <w:rsid w:val="00157EE1"/>
    <w:rsid w:val="0016107A"/>
    <w:rsid w:val="0016139D"/>
    <w:rsid w:val="001622BA"/>
    <w:rsid w:val="00163280"/>
    <w:rsid w:val="00164194"/>
    <w:rsid w:val="00166500"/>
    <w:rsid w:val="00167060"/>
    <w:rsid w:val="001674FE"/>
    <w:rsid w:val="00167D2B"/>
    <w:rsid w:val="0017008A"/>
    <w:rsid w:val="001708D8"/>
    <w:rsid w:val="0017093D"/>
    <w:rsid w:val="00171383"/>
    <w:rsid w:val="001717F7"/>
    <w:rsid w:val="001718CE"/>
    <w:rsid w:val="00172A7D"/>
    <w:rsid w:val="00172C58"/>
    <w:rsid w:val="00172C9E"/>
    <w:rsid w:val="001735C1"/>
    <w:rsid w:val="00173E10"/>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674"/>
    <w:rsid w:val="00192EA8"/>
    <w:rsid w:val="00193282"/>
    <w:rsid w:val="0019330E"/>
    <w:rsid w:val="00193B21"/>
    <w:rsid w:val="00193E1F"/>
    <w:rsid w:val="00194E21"/>
    <w:rsid w:val="00194F35"/>
    <w:rsid w:val="00195AF8"/>
    <w:rsid w:val="00195EDC"/>
    <w:rsid w:val="00197452"/>
    <w:rsid w:val="00197E48"/>
    <w:rsid w:val="001A0E78"/>
    <w:rsid w:val="001A0EA4"/>
    <w:rsid w:val="001A1443"/>
    <w:rsid w:val="001A1FD5"/>
    <w:rsid w:val="001A3557"/>
    <w:rsid w:val="001A375C"/>
    <w:rsid w:val="001A3B8B"/>
    <w:rsid w:val="001A3D27"/>
    <w:rsid w:val="001A48DD"/>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824"/>
    <w:rsid w:val="001C29F0"/>
    <w:rsid w:val="001C45F8"/>
    <w:rsid w:val="001C74BD"/>
    <w:rsid w:val="001C7D88"/>
    <w:rsid w:val="001D02DB"/>
    <w:rsid w:val="001D0E5C"/>
    <w:rsid w:val="001D3522"/>
    <w:rsid w:val="001D3AE7"/>
    <w:rsid w:val="001D4885"/>
    <w:rsid w:val="001D5686"/>
    <w:rsid w:val="001D57A1"/>
    <w:rsid w:val="001D5B94"/>
    <w:rsid w:val="001D5C8C"/>
    <w:rsid w:val="001D7AE4"/>
    <w:rsid w:val="001D7C03"/>
    <w:rsid w:val="001D7E0F"/>
    <w:rsid w:val="001E0948"/>
    <w:rsid w:val="001E1E93"/>
    <w:rsid w:val="001E1F12"/>
    <w:rsid w:val="001E24BC"/>
    <w:rsid w:val="001E2B8E"/>
    <w:rsid w:val="001E3005"/>
    <w:rsid w:val="001E3277"/>
    <w:rsid w:val="001E3A20"/>
    <w:rsid w:val="001E400F"/>
    <w:rsid w:val="001E5000"/>
    <w:rsid w:val="001E5735"/>
    <w:rsid w:val="001E59E5"/>
    <w:rsid w:val="001E78E4"/>
    <w:rsid w:val="001E7F80"/>
    <w:rsid w:val="001F0666"/>
    <w:rsid w:val="001F1320"/>
    <w:rsid w:val="001F154E"/>
    <w:rsid w:val="001F1ABC"/>
    <w:rsid w:val="001F1ED1"/>
    <w:rsid w:val="001F1F3E"/>
    <w:rsid w:val="001F2BB3"/>
    <w:rsid w:val="001F2C1C"/>
    <w:rsid w:val="001F321C"/>
    <w:rsid w:val="001F3447"/>
    <w:rsid w:val="001F44C7"/>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4DE"/>
    <w:rsid w:val="00246608"/>
    <w:rsid w:val="002467C8"/>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EB8"/>
    <w:rsid w:val="00260334"/>
    <w:rsid w:val="00261446"/>
    <w:rsid w:val="002624FC"/>
    <w:rsid w:val="00262719"/>
    <w:rsid w:val="0026435F"/>
    <w:rsid w:val="00266A39"/>
    <w:rsid w:val="002678CD"/>
    <w:rsid w:val="00270341"/>
    <w:rsid w:val="002703C9"/>
    <w:rsid w:val="002708A6"/>
    <w:rsid w:val="00271762"/>
    <w:rsid w:val="002719CA"/>
    <w:rsid w:val="00272F01"/>
    <w:rsid w:val="00273112"/>
    <w:rsid w:val="00274558"/>
    <w:rsid w:val="00275944"/>
    <w:rsid w:val="0027644F"/>
    <w:rsid w:val="0027648B"/>
    <w:rsid w:val="002768B0"/>
    <w:rsid w:val="00276E99"/>
    <w:rsid w:val="002804FE"/>
    <w:rsid w:val="00280541"/>
    <w:rsid w:val="002809FC"/>
    <w:rsid w:val="00281F50"/>
    <w:rsid w:val="002834A8"/>
    <w:rsid w:val="00283DBD"/>
    <w:rsid w:val="002844E5"/>
    <w:rsid w:val="00284609"/>
    <w:rsid w:val="00285AE3"/>
    <w:rsid w:val="002868EC"/>
    <w:rsid w:val="00287C08"/>
    <w:rsid w:val="00291684"/>
    <w:rsid w:val="00291860"/>
    <w:rsid w:val="002919C3"/>
    <w:rsid w:val="00291B5F"/>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E43"/>
    <w:rsid w:val="002A5EF4"/>
    <w:rsid w:val="002A67D6"/>
    <w:rsid w:val="002A7943"/>
    <w:rsid w:val="002A7D82"/>
    <w:rsid w:val="002B04F1"/>
    <w:rsid w:val="002B1CC7"/>
    <w:rsid w:val="002B24F2"/>
    <w:rsid w:val="002B26A7"/>
    <w:rsid w:val="002B3F03"/>
    <w:rsid w:val="002B4BF5"/>
    <w:rsid w:val="002B733C"/>
    <w:rsid w:val="002B7EA7"/>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2A"/>
    <w:rsid w:val="002D16A1"/>
    <w:rsid w:val="002D2195"/>
    <w:rsid w:val="002D3419"/>
    <w:rsid w:val="002D3BE3"/>
    <w:rsid w:val="002D41ED"/>
    <w:rsid w:val="002D4D34"/>
    <w:rsid w:val="002D58D3"/>
    <w:rsid w:val="002D5AAF"/>
    <w:rsid w:val="002D6813"/>
    <w:rsid w:val="002E0367"/>
    <w:rsid w:val="002E24DF"/>
    <w:rsid w:val="002E2CF4"/>
    <w:rsid w:val="002E2D87"/>
    <w:rsid w:val="002E36B4"/>
    <w:rsid w:val="002E4263"/>
    <w:rsid w:val="002E45E4"/>
    <w:rsid w:val="002E4B90"/>
    <w:rsid w:val="002E5DC0"/>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E6A"/>
    <w:rsid w:val="002F637B"/>
    <w:rsid w:val="002F6724"/>
    <w:rsid w:val="002F69B4"/>
    <w:rsid w:val="002F6B8E"/>
    <w:rsid w:val="002F70AF"/>
    <w:rsid w:val="00300835"/>
    <w:rsid w:val="00302B0E"/>
    <w:rsid w:val="0030311F"/>
    <w:rsid w:val="00303807"/>
    <w:rsid w:val="00303864"/>
    <w:rsid w:val="00304539"/>
    <w:rsid w:val="00305526"/>
    <w:rsid w:val="00305FFF"/>
    <w:rsid w:val="00306512"/>
    <w:rsid w:val="00306579"/>
    <w:rsid w:val="0030749C"/>
    <w:rsid w:val="00307E16"/>
    <w:rsid w:val="00310968"/>
    <w:rsid w:val="00310C31"/>
    <w:rsid w:val="00310EF0"/>
    <w:rsid w:val="00311F0F"/>
    <w:rsid w:val="0031333D"/>
    <w:rsid w:val="0031358C"/>
    <w:rsid w:val="003140F9"/>
    <w:rsid w:val="0031469C"/>
    <w:rsid w:val="003148C0"/>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E6C"/>
    <w:rsid w:val="003376BD"/>
    <w:rsid w:val="00337BF8"/>
    <w:rsid w:val="00340191"/>
    <w:rsid w:val="00340598"/>
    <w:rsid w:val="00340728"/>
    <w:rsid w:val="00340AF3"/>
    <w:rsid w:val="003414A7"/>
    <w:rsid w:val="003426A9"/>
    <w:rsid w:val="003432B1"/>
    <w:rsid w:val="003432BA"/>
    <w:rsid w:val="0034540A"/>
    <w:rsid w:val="00345656"/>
    <w:rsid w:val="003469E8"/>
    <w:rsid w:val="00346A6E"/>
    <w:rsid w:val="00346C41"/>
    <w:rsid w:val="00347CA2"/>
    <w:rsid w:val="00347E17"/>
    <w:rsid w:val="00347E7A"/>
    <w:rsid w:val="003503CA"/>
    <w:rsid w:val="003504D4"/>
    <w:rsid w:val="0035227A"/>
    <w:rsid w:val="00352B37"/>
    <w:rsid w:val="0035320E"/>
    <w:rsid w:val="00353218"/>
    <w:rsid w:val="00353785"/>
    <w:rsid w:val="00353D85"/>
    <w:rsid w:val="00354714"/>
    <w:rsid w:val="00355E99"/>
    <w:rsid w:val="00356BF1"/>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C6C"/>
    <w:rsid w:val="00370175"/>
    <w:rsid w:val="0037029A"/>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AFA"/>
    <w:rsid w:val="00395CE5"/>
    <w:rsid w:val="00395DF0"/>
    <w:rsid w:val="00397527"/>
    <w:rsid w:val="003976F8"/>
    <w:rsid w:val="003A010F"/>
    <w:rsid w:val="003A104B"/>
    <w:rsid w:val="003A152D"/>
    <w:rsid w:val="003A16B9"/>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54F"/>
    <w:rsid w:val="003B6842"/>
    <w:rsid w:val="003B6883"/>
    <w:rsid w:val="003B7186"/>
    <w:rsid w:val="003B7B19"/>
    <w:rsid w:val="003B7E00"/>
    <w:rsid w:val="003B7EFC"/>
    <w:rsid w:val="003C0432"/>
    <w:rsid w:val="003C0518"/>
    <w:rsid w:val="003C06BC"/>
    <w:rsid w:val="003C2020"/>
    <w:rsid w:val="003C2A13"/>
    <w:rsid w:val="003C35DE"/>
    <w:rsid w:val="003C3CC4"/>
    <w:rsid w:val="003C42F2"/>
    <w:rsid w:val="003C43AA"/>
    <w:rsid w:val="003C4A65"/>
    <w:rsid w:val="003C4E21"/>
    <w:rsid w:val="003C51FD"/>
    <w:rsid w:val="003C5E0F"/>
    <w:rsid w:val="003C672C"/>
    <w:rsid w:val="003C6CD5"/>
    <w:rsid w:val="003C79C5"/>
    <w:rsid w:val="003C7F64"/>
    <w:rsid w:val="003D0536"/>
    <w:rsid w:val="003D15A7"/>
    <w:rsid w:val="003D22EF"/>
    <w:rsid w:val="003D31CC"/>
    <w:rsid w:val="003D338A"/>
    <w:rsid w:val="003D38DC"/>
    <w:rsid w:val="003D4E4B"/>
    <w:rsid w:val="003D4F31"/>
    <w:rsid w:val="003D5384"/>
    <w:rsid w:val="003D6319"/>
    <w:rsid w:val="003D67CC"/>
    <w:rsid w:val="003D6FAF"/>
    <w:rsid w:val="003D7218"/>
    <w:rsid w:val="003E14E0"/>
    <w:rsid w:val="003E22C5"/>
    <w:rsid w:val="003E2794"/>
    <w:rsid w:val="003E3133"/>
    <w:rsid w:val="003E319D"/>
    <w:rsid w:val="003E3825"/>
    <w:rsid w:val="003E3EB7"/>
    <w:rsid w:val="003E4232"/>
    <w:rsid w:val="003E43D9"/>
    <w:rsid w:val="003E465B"/>
    <w:rsid w:val="003E484F"/>
    <w:rsid w:val="003E6430"/>
    <w:rsid w:val="003E67A2"/>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3A9"/>
    <w:rsid w:val="0040282A"/>
    <w:rsid w:val="004034F6"/>
    <w:rsid w:val="00403A4B"/>
    <w:rsid w:val="00404B8D"/>
    <w:rsid w:val="00405A41"/>
    <w:rsid w:val="00405A6D"/>
    <w:rsid w:val="00406EB3"/>
    <w:rsid w:val="0041083D"/>
    <w:rsid w:val="00411C5D"/>
    <w:rsid w:val="00412835"/>
    <w:rsid w:val="00414076"/>
    <w:rsid w:val="0041434D"/>
    <w:rsid w:val="0041456C"/>
    <w:rsid w:val="00414F81"/>
    <w:rsid w:val="0041591B"/>
    <w:rsid w:val="00415B62"/>
    <w:rsid w:val="004165F2"/>
    <w:rsid w:val="00417E22"/>
    <w:rsid w:val="00417E84"/>
    <w:rsid w:val="0042067A"/>
    <w:rsid w:val="00421C35"/>
    <w:rsid w:val="00421D94"/>
    <w:rsid w:val="00422B47"/>
    <w:rsid w:val="00422DF1"/>
    <w:rsid w:val="00422E74"/>
    <w:rsid w:val="0042327F"/>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53A7"/>
    <w:rsid w:val="00455770"/>
    <w:rsid w:val="0045644D"/>
    <w:rsid w:val="00457C09"/>
    <w:rsid w:val="004604CF"/>
    <w:rsid w:val="00461046"/>
    <w:rsid w:val="00461383"/>
    <w:rsid w:val="00461607"/>
    <w:rsid w:val="00461E04"/>
    <w:rsid w:val="0046213A"/>
    <w:rsid w:val="00462297"/>
    <w:rsid w:val="00463C70"/>
    <w:rsid w:val="00463F01"/>
    <w:rsid w:val="00464656"/>
    <w:rsid w:val="00464FA3"/>
    <w:rsid w:val="00465620"/>
    <w:rsid w:val="00465691"/>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C73"/>
    <w:rsid w:val="00495DD8"/>
    <w:rsid w:val="004A0210"/>
    <w:rsid w:val="004A0F6F"/>
    <w:rsid w:val="004A141D"/>
    <w:rsid w:val="004A14FA"/>
    <w:rsid w:val="004A2AB0"/>
    <w:rsid w:val="004A2BC0"/>
    <w:rsid w:val="004A2EF2"/>
    <w:rsid w:val="004A3303"/>
    <w:rsid w:val="004A396C"/>
    <w:rsid w:val="004A3E1D"/>
    <w:rsid w:val="004A4B18"/>
    <w:rsid w:val="004A5152"/>
    <w:rsid w:val="004A601E"/>
    <w:rsid w:val="004A66E8"/>
    <w:rsid w:val="004A6952"/>
    <w:rsid w:val="004A7FFA"/>
    <w:rsid w:val="004B12A4"/>
    <w:rsid w:val="004B1D47"/>
    <w:rsid w:val="004B3096"/>
    <w:rsid w:val="004B3CF3"/>
    <w:rsid w:val="004B481D"/>
    <w:rsid w:val="004B5079"/>
    <w:rsid w:val="004B5C8D"/>
    <w:rsid w:val="004B5ED7"/>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8D2"/>
    <w:rsid w:val="004D4D37"/>
    <w:rsid w:val="004D4DA1"/>
    <w:rsid w:val="004D59D4"/>
    <w:rsid w:val="004D638C"/>
    <w:rsid w:val="004D6EFA"/>
    <w:rsid w:val="004D7DF1"/>
    <w:rsid w:val="004E2089"/>
    <w:rsid w:val="004E243E"/>
    <w:rsid w:val="004E289A"/>
    <w:rsid w:val="004E2F85"/>
    <w:rsid w:val="004E3690"/>
    <w:rsid w:val="004E46F3"/>
    <w:rsid w:val="004E55CB"/>
    <w:rsid w:val="004E6E9B"/>
    <w:rsid w:val="004E7899"/>
    <w:rsid w:val="004E7BC6"/>
    <w:rsid w:val="004F1647"/>
    <w:rsid w:val="004F1F75"/>
    <w:rsid w:val="004F282C"/>
    <w:rsid w:val="004F2CB7"/>
    <w:rsid w:val="004F3219"/>
    <w:rsid w:val="004F36CF"/>
    <w:rsid w:val="004F382C"/>
    <w:rsid w:val="004F3AFE"/>
    <w:rsid w:val="004F3B39"/>
    <w:rsid w:val="004F4681"/>
    <w:rsid w:val="004F4BEC"/>
    <w:rsid w:val="004F57C5"/>
    <w:rsid w:val="00500831"/>
    <w:rsid w:val="005008E8"/>
    <w:rsid w:val="00501468"/>
    <w:rsid w:val="005019D2"/>
    <w:rsid w:val="00501BC8"/>
    <w:rsid w:val="00502380"/>
    <w:rsid w:val="00503533"/>
    <w:rsid w:val="005040E9"/>
    <w:rsid w:val="00504823"/>
    <w:rsid w:val="005049A5"/>
    <w:rsid w:val="00505437"/>
    <w:rsid w:val="00505C6A"/>
    <w:rsid w:val="00506474"/>
    <w:rsid w:val="0050726E"/>
    <w:rsid w:val="00507971"/>
    <w:rsid w:val="0051016B"/>
    <w:rsid w:val="00510A4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DC8"/>
    <w:rsid w:val="00537B41"/>
    <w:rsid w:val="00540B7E"/>
    <w:rsid w:val="0054210E"/>
    <w:rsid w:val="0054270A"/>
    <w:rsid w:val="0054292E"/>
    <w:rsid w:val="00542C79"/>
    <w:rsid w:val="00543024"/>
    <w:rsid w:val="0054439E"/>
    <w:rsid w:val="00545FF6"/>
    <w:rsid w:val="00546331"/>
    <w:rsid w:val="00547553"/>
    <w:rsid w:val="005503C6"/>
    <w:rsid w:val="005508F9"/>
    <w:rsid w:val="00551320"/>
    <w:rsid w:val="0055236E"/>
    <w:rsid w:val="005524B3"/>
    <w:rsid w:val="00552AFE"/>
    <w:rsid w:val="00552CCD"/>
    <w:rsid w:val="005531A8"/>
    <w:rsid w:val="00553C02"/>
    <w:rsid w:val="005540AC"/>
    <w:rsid w:val="00556477"/>
    <w:rsid w:val="005565D7"/>
    <w:rsid w:val="00556612"/>
    <w:rsid w:val="00556651"/>
    <w:rsid w:val="00556B74"/>
    <w:rsid w:val="00557630"/>
    <w:rsid w:val="00557BFA"/>
    <w:rsid w:val="00557CD6"/>
    <w:rsid w:val="00560172"/>
    <w:rsid w:val="005606D6"/>
    <w:rsid w:val="005608A7"/>
    <w:rsid w:val="0056099E"/>
    <w:rsid w:val="0056104F"/>
    <w:rsid w:val="005617F8"/>
    <w:rsid w:val="0056235C"/>
    <w:rsid w:val="00562370"/>
    <w:rsid w:val="00563B60"/>
    <w:rsid w:val="00564072"/>
    <w:rsid w:val="005641F0"/>
    <w:rsid w:val="0056466F"/>
    <w:rsid w:val="005658D7"/>
    <w:rsid w:val="00565905"/>
    <w:rsid w:val="00566EED"/>
    <w:rsid w:val="00567DA5"/>
    <w:rsid w:val="00570E4E"/>
    <w:rsid w:val="00570F81"/>
    <w:rsid w:val="005717D9"/>
    <w:rsid w:val="005721F5"/>
    <w:rsid w:val="00573E96"/>
    <w:rsid w:val="00574A3A"/>
    <w:rsid w:val="00576657"/>
    <w:rsid w:val="0057760D"/>
    <w:rsid w:val="0057778B"/>
    <w:rsid w:val="005805E3"/>
    <w:rsid w:val="005808D3"/>
    <w:rsid w:val="005817B6"/>
    <w:rsid w:val="0058248C"/>
    <w:rsid w:val="00582678"/>
    <w:rsid w:val="00583405"/>
    <w:rsid w:val="0058379F"/>
    <w:rsid w:val="00583A1F"/>
    <w:rsid w:val="00583BC1"/>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B1E"/>
    <w:rsid w:val="005975B7"/>
    <w:rsid w:val="005A129A"/>
    <w:rsid w:val="005A587B"/>
    <w:rsid w:val="005A5D75"/>
    <w:rsid w:val="005B2068"/>
    <w:rsid w:val="005B2179"/>
    <w:rsid w:val="005B2FBE"/>
    <w:rsid w:val="005B31E4"/>
    <w:rsid w:val="005B364A"/>
    <w:rsid w:val="005B385B"/>
    <w:rsid w:val="005B3CEE"/>
    <w:rsid w:val="005B3D8A"/>
    <w:rsid w:val="005B3FD6"/>
    <w:rsid w:val="005B61CE"/>
    <w:rsid w:val="005B62DE"/>
    <w:rsid w:val="005B6FD4"/>
    <w:rsid w:val="005B70AA"/>
    <w:rsid w:val="005B7159"/>
    <w:rsid w:val="005B7A75"/>
    <w:rsid w:val="005C02F2"/>
    <w:rsid w:val="005C0F48"/>
    <w:rsid w:val="005C2F8E"/>
    <w:rsid w:val="005C3312"/>
    <w:rsid w:val="005C5336"/>
    <w:rsid w:val="005C6B63"/>
    <w:rsid w:val="005C6C57"/>
    <w:rsid w:val="005C7005"/>
    <w:rsid w:val="005C7E95"/>
    <w:rsid w:val="005D0B98"/>
    <w:rsid w:val="005D1A2B"/>
    <w:rsid w:val="005D1C09"/>
    <w:rsid w:val="005D2C1C"/>
    <w:rsid w:val="005D2DC1"/>
    <w:rsid w:val="005D2F8D"/>
    <w:rsid w:val="005D6283"/>
    <w:rsid w:val="005D6D8F"/>
    <w:rsid w:val="005D6E57"/>
    <w:rsid w:val="005D70B7"/>
    <w:rsid w:val="005E031C"/>
    <w:rsid w:val="005E0E81"/>
    <w:rsid w:val="005E0FF8"/>
    <w:rsid w:val="005E10FD"/>
    <w:rsid w:val="005E11B2"/>
    <w:rsid w:val="005E136E"/>
    <w:rsid w:val="005E1910"/>
    <w:rsid w:val="005E1FCF"/>
    <w:rsid w:val="005E2605"/>
    <w:rsid w:val="005E3095"/>
    <w:rsid w:val="005E4CE3"/>
    <w:rsid w:val="005E53C0"/>
    <w:rsid w:val="005E66ED"/>
    <w:rsid w:val="005E6AC9"/>
    <w:rsid w:val="005E6B1E"/>
    <w:rsid w:val="005E6DA8"/>
    <w:rsid w:val="005E7B3B"/>
    <w:rsid w:val="005F0EDB"/>
    <w:rsid w:val="005F1A0C"/>
    <w:rsid w:val="005F1CF8"/>
    <w:rsid w:val="005F1E9A"/>
    <w:rsid w:val="005F2FC2"/>
    <w:rsid w:val="005F3302"/>
    <w:rsid w:val="005F330F"/>
    <w:rsid w:val="005F395D"/>
    <w:rsid w:val="005F3DAF"/>
    <w:rsid w:val="005F464C"/>
    <w:rsid w:val="005F526F"/>
    <w:rsid w:val="005F54E9"/>
    <w:rsid w:val="005F5B9A"/>
    <w:rsid w:val="005F7E4A"/>
    <w:rsid w:val="006007A1"/>
    <w:rsid w:val="00601326"/>
    <w:rsid w:val="00601D5D"/>
    <w:rsid w:val="00601DBF"/>
    <w:rsid w:val="00602614"/>
    <w:rsid w:val="00602C27"/>
    <w:rsid w:val="00602D0F"/>
    <w:rsid w:val="00602D1E"/>
    <w:rsid w:val="0060315B"/>
    <w:rsid w:val="00603178"/>
    <w:rsid w:val="006032F1"/>
    <w:rsid w:val="00603F81"/>
    <w:rsid w:val="00604325"/>
    <w:rsid w:val="00605C3E"/>
    <w:rsid w:val="006069B3"/>
    <w:rsid w:val="006070D5"/>
    <w:rsid w:val="00607186"/>
    <w:rsid w:val="006074F7"/>
    <w:rsid w:val="006076CF"/>
    <w:rsid w:val="006114D5"/>
    <w:rsid w:val="00611541"/>
    <w:rsid w:val="0061286C"/>
    <w:rsid w:val="00612921"/>
    <w:rsid w:val="00613470"/>
    <w:rsid w:val="00614925"/>
    <w:rsid w:val="00614DAF"/>
    <w:rsid w:val="00615156"/>
    <w:rsid w:val="00615D12"/>
    <w:rsid w:val="00616029"/>
    <w:rsid w:val="0061618B"/>
    <w:rsid w:val="00616A94"/>
    <w:rsid w:val="00617170"/>
    <w:rsid w:val="0061761C"/>
    <w:rsid w:val="00621C04"/>
    <w:rsid w:val="00621C96"/>
    <w:rsid w:val="00622855"/>
    <w:rsid w:val="006228BC"/>
    <w:rsid w:val="00622BD5"/>
    <w:rsid w:val="00623029"/>
    <w:rsid w:val="006233C7"/>
    <w:rsid w:val="00623919"/>
    <w:rsid w:val="00623E95"/>
    <w:rsid w:val="00623F8A"/>
    <w:rsid w:val="006247D1"/>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4489"/>
    <w:rsid w:val="006554DF"/>
    <w:rsid w:val="00655993"/>
    <w:rsid w:val="00656C67"/>
    <w:rsid w:val="00660037"/>
    <w:rsid w:val="006628AD"/>
    <w:rsid w:val="00663143"/>
    <w:rsid w:val="00663FBE"/>
    <w:rsid w:val="00665039"/>
    <w:rsid w:val="00665854"/>
    <w:rsid w:val="006660A4"/>
    <w:rsid w:val="006667C4"/>
    <w:rsid w:val="00666BC9"/>
    <w:rsid w:val="0066758D"/>
    <w:rsid w:val="0066765E"/>
    <w:rsid w:val="0067128D"/>
    <w:rsid w:val="006719AE"/>
    <w:rsid w:val="00671D3C"/>
    <w:rsid w:val="00672008"/>
    <w:rsid w:val="006720EE"/>
    <w:rsid w:val="0067227F"/>
    <w:rsid w:val="00673B18"/>
    <w:rsid w:val="0067462D"/>
    <w:rsid w:val="00674F81"/>
    <w:rsid w:val="00675AE5"/>
    <w:rsid w:val="00676E02"/>
    <w:rsid w:val="00677A05"/>
    <w:rsid w:val="00677B4B"/>
    <w:rsid w:val="00681215"/>
    <w:rsid w:val="00681E82"/>
    <w:rsid w:val="00681F5E"/>
    <w:rsid w:val="00682285"/>
    <w:rsid w:val="00682560"/>
    <w:rsid w:val="00684371"/>
    <w:rsid w:val="00684452"/>
    <w:rsid w:val="00684567"/>
    <w:rsid w:val="00684EB4"/>
    <w:rsid w:val="006850BB"/>
    <w:rsid w:val="006856E7"/>
    <w:rsid w:val="006859A1"/>
    <w:rsid w:val="006864E1"/>
    <w:rsid w:val="00686D1C"/>
    <w:rsid w:val="00690953"/>
    <w:rsid w:val="00690E5B"/>
    <w:rsid w:val="00690E7F"/>
    <w:rsid w:val="0069167F"/>
    <w:rsid w:val="00691A6F"/>
    <w:rsid w:val="00692092"/>
    <w:rsid w:val="00692534"/>
    <w:rsid w:val="00692EA8"/>
    <w:rsid w:val="006934A0"/>
    <w:rsid w:val="00693A3E"/>
    <w:rsid w:val="00695075"/>
    <w:rsid w:val="00695337"/>
    <w:rsid w:val="00695822"/>
    <w:rsid w:val="00695F4C"/>
    <w:rsid w:val="00696722"/>
    <w:rsid w:val="0069679C"/>
    <w:rsid w:val="00696EF8"/>
    <w:rsid w:val="00697150"/>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41BF"/>
    <w:rsid w:val="006B4957"/>
    <w:rsid w:val="006B53FD"/>
    <w:rsid w:val="006B5744"/>
    <w:rsid w:val="006B7169"/>
    <w:rsid w:val="006B75B0"/>
    <w:rsid w:val="006B7696"/>
    <w:rsid w:val="006C1681"/>
    <w:rsid w:val="006C1773"/>
    <w:rsid w:val="006C1B74"/>
    <w:rsid w:val="006C1B9C"/>
    <w:rsid w:val="006C27F7"/>
    <w:rsid w:val="006C349D"/>
    <w:rsid w:val="006C3B21"/>
    <w:rsid w:val="006C3B29"/>
    <w:rsid w:val="006C4553"/>
    <w:rsid w:val="006C4713"/>
    <w:rsid w:val="006C537F"/>
    <w:rsid w:val="006C538F"/>
    <w:rsid w:val="006C5413"/>
    <w:rsid w:val="006C5C6A"/>
    <w:rsid w:val="006C65B3"/>
    <w:rsid w:val="006C664D"/>
    <w:rsid w:val="006C6733"/>
    <w:rsid w:val="006C7F8A"/>
    <w:rsid w:val="006D01E5"/>
    <w:rsid w:val="006D0AD8"/>
    <w:rsid w:val="006D10DE"/>
    <w:rsid w:val="006D1830"/>
    <w:rsid w:val="006D1D73"/>
    <w:rsid w:val="006D21DD"/>
    <w:rsid w:val="006D24B4"/>
    <w:rsid w:val="006D264C"/>
    <w:rsid w:val="006D31F0"/>
    <w:rsid w:val="006D3C6E"/>
    <w:rsid w:val="006D55CA"/>
    <w:rsid w:val="006D6CE1"/>
    <w:rsid w:val="006D6F26"/>
    <w:rsid w:val="006D7D8B"/>
    <w:rsid w:val="006E0A49"/>
    <w:rsid w:val="006E0C6E"/>
    <w:rsid w:val="006E122B"/>
    <w:rsid w:val="006E15EB"/>
    <w:rsid w:val="006E2A8B"/>
    <w:rsid w:val="006E2E03"/>
    <w:rsid w:val="006E2F38"/>
    <w:rsid w:val="006E41A2"/>
    <w:rsid w:val="006E4515"/>
    <w:rsid w:val="006E531E"/>
    <w:rsid w:val="006E6BE0"/>
    <w:rsid w:val="006F0419"/>
    <w:rsid w:val="006F0618"/>
    <w:rsid w:val="006F18E7"/>
    <w:rsid w:val="006F2109"/>
    <w:rsid w:val="006F219F"/>
    <w:rsid w:val="006F2A23"/>
    <w:rsid w:val="006F2D0E"/>
    <w:rsid w:val="006F330B"/>
    <w:rsid w:val="006F5932"/>
    <w:rsid w:val="006F5E5D"/>
    <w:rsid w:val="006F721C"/>
    <w:rsid w:val="0070036B"/>
    <w:rsid w:val="00701116"/>
    <w:rsid w:val="00701653"/>
    <w:rsid w:val="00701F8C"/>
    <w:rsid w:val="00702787"/>
    <w:rsid w:val="00703358"/>
    <w:rsid w:val="00703E92"/>
    <w:rsid w:val="007043EB"/>
    <w:rsid w:val="00704890"/>
    <w:rsid w:val="00704D71"/>
    <w:rsid w:val="0070509D"/>
    <w:rsid w:val="0070532A"/>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C13"/>
    <w:rsid w:val="00714D23"/>
    <w:rsid w:val="007176E3"/>
    <w:rsid w:val="00717899"/>
    <w:rsid w:val="00717D68"/>
    <w:rsid w:val="00720312"/>
    <w:rsid w:val="007224D9"/>
    <w:rsid w:val="007248ED"/>
    <w:rsid w:val="00724DB7"/>
    <w:rsid w:val="00725071"/>
    <w:rsid w:val="00725269"/>
    <w:rsid w:val="00725B77"/>
    <w:rsid w:val="00726374"/>
    <w:rsid w:val="00726564"/>
    <w:rsid w:val="00726889"/>
    <w:rsid w:val="00726A26"/>
    <w:rsid w:val="00727951"/>
    <w:rsid w:val="0073039B"/>
    <w:rsid w:val="00730CC1"/>
    <w:rsid w:val="00730E94"/>
    <w:rsid w:val="007316BC"/>
    <w:rsid w:val="00731968"/>
    <w:rsid w:val="00731CA8"/>
    <w:rsid w:val="00732723"/>
    <w:rsid w:val="00732F2A"/>
    <w:rsid w:val="00733D56"/>
    <w:rsid w:val="007340FD"/>
    <w:rsid w:val="007344C2"/>
    <w:rsid w:val="00734D70"/>
    <w:rsid w:val="00734ED9"/>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864"/>
    <w:rsid w:val="0076110E"/>
    <w:rsid w:val="0076182C"/>
    <w:rsid w:val="007624BA"/>
    <w:rsid w:val="00762610"/>
    <w:rsid w:val="00762728"/>
    <w:rsid w:val="00762A2F"/>
    <w:rsid w:val="00762FB2"/>
    <w:rsid w:val="00763646"/>
    <w:rsid w:val="007661D9"/>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935"/>
    <w:rsid w:val="00791702"/>
    <w:rsid w:val="00792580"/>
    <w:rsid w:val="00792922"/>
    <w:rsid w:val="00793740"/>
    <w:rsid w:val="00793D12"/>
    <w:rsid w:val="00793DF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6597"/>
    <w:rsid w:val="007B7B85"/>
    <w:rsid w:val="007B7BA5"/>
    <w:rsid w:val="007B7FDB"/>
    <w:rsid w:val="007C1739"/>
    <w:rsid w:val="007C274E"/>
    <w:rsid w:val="007C32A7"/>
    <w:rsid w:val="007C3331"/>
    <w:rsid w:val="007C340D"/>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6ADF"/>
    <w:rsid w:val="007D6D58"/>
    <w:rsid w:val="007D7AE9"/>
    <w:rsid w:val="007E0A3C"/>
    <w:rsid w:val="007E20B5"/>
    <w:rsid w:val="007E2494"/>
    <w:rsid w:val="007E30BC"/>
    <w:rsid w:val="007E3285"/>
    <w:rsid w:val="007E33BF"/>
    <w:rsid w:val="007E4C49"/>
    <w:rsid w:val="007E55D9"/>
    <w:rsid w:val="007E587E"/>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D19"/>
    <w:rsid w:val="00801A19"/>
    <w:rsid w:val="00801B94"/>
    <w:rsid w:val="008022F2"/>
    <w:rsid w:val="00802C53"/>
    <w:rsid w:val="008031FC"/>
    <w:rsid w:val="008043C3"/>
    <w:rsid w:val="0080487C"/>
    <w:rsid w:val="00804D6D"/>
    <w:rsid w:val="008053E3"/>
    <w:rsid w:val="008054F4"/>
    <w:rsid w:val="0080568F"/>
    <w:rsid w:val="00805740"/>
    <w:rsid w:val="00812060"/>
    <w:rsid w:val="00812399"/>
    <w:rsid w:val="00813117"/>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D32"/>
    <w:rsid w:val="0082411E"/>
    <w:rsid w:val="0082516E"/>
    <w:rsid w:val="008255D4"/>
    <w:rsid w:val="00825FC9"/>
    <w:rsid w:val="00826B0A"/>
    <w:rsid w:val="00827C6F"/>
    <w:rsid w:val="00827F51"/>
    <w:rsid w:val="008300B5"/>
    <w:rsid w:val="00830C0E"/>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66CD"/>
    <w:rsid w:val="00837888"/>
    <w:rsid w:val="00837AA5"/>
    <w:rsid w:val="00840EEF"/>
    <w:rsid w:val="00841DF7"/>
    <w:rsid w:val="00843836"/>
    <w:rsid w:val="0084436A"/>
    <w:rsid w:val="00844507"/>
    <w:rsid w:val="0084609F"/>
    <w:rsid w:val="00850C4D"/>
    <w:rsid w:val="00850FB6"/>
    <w:rsid w:val="008516AC"/>
    <w:rsid w:val="00852290"/>
    <w:rsid w:val="00852893"/>
    <w:rsid w:val="008538E9"/>
    <w:rsid w:val="00854F1B"/>
    <w:rsid w:val="008550DB"/>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1094"/>
    <w:rsid w:val="00881906"/>
    <w:rsid w:val="00881BFB"/>
    <w:rsid w:val="00881C84"/>
    <w:rsid w:val="0088211A"/>
    <w:rsid w:val="00882A53"/>
    <w:rsid w:val="00883300"/>
    <w:rsid w:val="00883D6D"/>
    <w:rsid w:val="0088482A"/>
    <w:rsid w:val="00884F24"/>
    <w:rsid w:val="00886430"/>
    <w:rsid w:val="00886730"/>
    <w:rsid w:val="00886757"/>
    <w:rsid w:val="0088691A"/>
    <w:rsid w:val="00890124"/>
    <w:rsid w:val="00890730"/>
    <w:rsid w:val="00891640"/>
    <w:rsid w:val="00891943"/>
    <w:rsid w:val="00892BBE"/>
    <w:rsid w:val="00893214"/>
    <w:rsid w:val="008932E1"/>
    <w:rsid w:val="00893A10"/>
    <w:rsid w:val="00893AE3"/>
    <w:rsid w:val="00893C69"/>
    <w:rsid w:val="00894D6E"/>
    <w:rsid w:val="0089575B"/>
    <w:rsid w:val="0089616A"/>
    <w:rsid w:val="00897EC0"/>
    <w:rsid w:val="00897FBD"/>
    <w:rsid w:val="008A0AD2"/>
    <w:rsid w:val="008A0D61"/>
    <w:rsid w:val="008A0F53"/>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6F63"/>
    <w:rsid w:val="008B7073"/>
    <w:rsid w:val="008C08B7"/>
    <w:rsid w:val="008C2CB3"/>
    <w:rsid w:val="008C37CD"/>
    <w:rsid w:val="008C4569"/>
    <w:rsid w:val="008C4A20"/>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22D6"/>
    <w:rsid w:val="008E290A"/>
    <w:rsid w:val="008E3E18"/>
    <w:rsid w:val="008E432E"/>
    <w:rsid w:val="008E4506"/>
    <w:rsid w:val="008E5029"/>
    <w:rsid w:val="008E5889"/>
    <w:rsid w:val="008E5916"/>
    <w:rsid w:val="008E62A4"/>
    <w:rsid w:val="008E67D0"/>
    <w:rsid w:val="008E68B8"/>
    <w:rsid w:val="008E6DF6"/>
    <w:rsid w:val="008E7237"/>
    <w:rsid w:val="008F1E1B"/>
    <w:rsid w:val="008F2794"/>
    <w:rsid w:val="008F2FFD"/>
    <w:rsid w:val="008F4D05"/>
    <w:rsid w:val="008F5D4B"/>
    <w:rsid w:val="008F632A"/>
    <w:rsid w:val="008F6C4F"/>
    <w:rsid w:val="008F6F0E"/>
    <w:rsid w:val="009013E4"/>
    <w:rsid w:val="0090178C"/>
    <w:rsid w:val="009018D9"/>
    <w:rsid w:val="0090239C"/>
    <w:rsid w:val="009023F0"/>
    <w:rsid w:val="00902B19"/>
    <w:rsid w:val="009030D2"/>
    <w:rsid w:val="009037D2"/>
    <w:rsid w:val="009043FB"/>
    <w:rsid w:val="009046D5"/>
    <w:rsid w:val="009046FB"/>
    <w:rsid w:val="00905D56"/>
    <w:rsid w:val="00906756"/>
    <w:rsid w:val="009069DA"/>
    <w:rsid w:val="009071E4"/>
    <w:rsid w:val="009074AB"/>
    <w:rsid w:val="0090767B"/>
    <w:rsid w:val="0090796D"/>
    <w:rsid w:val="00907D68"/>
    <w:rsid w:val="00911B45"/>
    <w:rsid w:val="00911E46"/>
    <w:rsid w:val="00913A84"/>
    <w:rsid w:val="00913FD9"/>
    <w:rsid w:val="00914B5C"/>
    <w:rsid w:val="00916650"/>
    <w:rsid w:val="00916EAD"/>
    <w:rsid w:val="00917855"/>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4BC"/>
    <w:rsid w:val="00931051"/>
    <w:rsid w:val="009324A7"/>
    <w:rsid w:val="00932C45"/>
    <w:rsid w:val="0093367D"/>
    <w:rsid w:val="009336D1"/>
    <w:rsid w:val="00933FA7"/>
    <w:rsid w:val="00934133"/>
    <w:rsid w:val="009341DD"/>
    <w:rsid w:val="009356DA"/>
    <w:rsid w:val="009358BC"/>
    <w:rsid w:val="009360BB"/>
    <w:rsid w:val="009371EF"/>
    <w:rsid w:val="0093748B"/>
    <w:rsid w:val="00937E27"/>
    <w:rsid w:val="009402CF"/>
    <w:rsid w:val="009406E9"/>
    <w:rsid w:val="0094088B"/>
    <w:rsid w:val="009408B2"/>
    <w:rsid w:val="0094262F"/>
    <w:rsid w:val="009433A5"/>
    <w:rsid w:val="0094347B"/>
    <w:rsid w:val="00943DDB"/>
    <w:rsid w:val="00943E95"/>
    <w:rsid w:val="0094496A"/>
    <w:rsid w:val="009451EC"/>
    <w:rsid w:val="009452CF"/>
    <w:rsid w:val="00945740"/>
    <w:rsid w:val="00945A1B"/>
    <w:rsid w:val="00946B14"/>
    <w:rsid w:val="0094718F"/>
    <w:rsid w:val="009473C2"/>
    <w:rsid w:val="00947ACF"/>
    <w:rsid w:val="0095041B"/>
    <w:rsid w:val="009513C3"/>
    <w:rsid w:val="00951528"/>
    <w:rsid w:val="00953CE4"/>
    <w:rsid w:val="00954221"/>
    <w:rsid w:val="00954256"/>
    <w:rsid w:val="00954A84"/>
    <w:rsid w:val="00955894"/>
    <w:rsid w:val="00955C7C"/>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7942"/>
    <w:rsid w:val="00977F10"/>
    <w:rsid w:val="0098134F"/>
    <w:rsid w:val="00981F93"/>
    <w:rsid w:val="009825C3"/>
    <w:rsid w:val="00982704"/>
    <w:rsid w:val="009848B2"/>
    <w:rsid w:val="00984D09"/>
    <w:rsid w:val="00986BB8"/>
    <w:rsid w:val="0098703A"/>
    <w:rsid w:val="00990120"/>
    <w:rsid w:val="009905EC"/>
    <w:rsid w:val="009914DA"/>
    <w:rsid w:val="0099156D"/>
    <w:rsid w:val="00992784"/>
    <w:rsid w:val="0099287D"/>
    <w:rsid w:val="00993607"/>
    <w:rsid w:val="00993AED"/>
    <w:rsid w:val="00993F93"/>
    <w:rsid w:val="00994B63"/>
    <w:rsid w:val="00994ED8"/>
    <w:rsid w:val="00995001"/>
    <w:rsid w:val="00996837"/>
    <w:rsid w:val="0099690C"/>
    <w:rsid w:val="00996A80"/>
    <w:rsid w:val="0099750D"/>
    <w:rsid w:val="00997868"/>
    <w:rsid w:val="00997F60"/>
    <w:rsid w:val="009A0480"/>
    <w:rsid w:val="009A1CA7"/>
    <w:rsid w:val="009A1E66"/>
    <w:rsid w:val="009A312E"/>
    <w:rsid w:val="009A3651"/>
    <w:rsid w:val="009A379D"/>
    <w:rsid w:val="009A3C1C"/>
    <w:rsid w:val="009A3CB3"/>
    <w:rsid w:val="009A5A52"/>
    <w:rsid w:val="009A6600"/>
    <w:rsid w:val="009A69D6"/>
    <w:rsid w:val="009A7826"/>
    <w:rsid w:val="009B036E"/>
    <w:rsid w:val="009B05D4"/>
    <w:rsid w:val="009B10C6"/>
    <w:rsid w:val="009B11E9"/>
    <w:rsid w:val="009B136C"/>
    <w:rsid w:val="009B1771"/>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5019"/>
    <w:rsid w:val="009C7094"/>
    <w:rsid w:val="009C760F"/>
    <w:rsid w:val="009D121A"/>
    <w:rsid w:val="009D2145"/>
    <w:rsid w:val="009D219F"/>
    <w:rsid w:val="009D2853"/>
    <w:rsid w:val="009D32CF"/>
    <w:rsid w:val="009D4A2C"/>
    <w:rsid w:val="009D4A99"/>
    <w:rsid w:val="009D5110"/>
    <w:rsid w:val="009D58AC"/>
    <w:rsid w:val="009D6BDD"/>
    <w:rsid w:val="009D6D7B"/>
    <w:rsid w:val="009D6EFF"/>
    <w:rsid w:val="009D739E"/>
    <w:rsid w:val="009E1723"/>
    <w:rsid w:val="009E1C2D"/>
    <w:rsid w:val="009E2EE8"/>
    <w:rsid w:val="009E355B"/>
    <w:rsid w:val="009E38DF"/>
    <w:rsid w:val="009E3921"/>
    <w:rsid w:val="009E4560"/>
    <w:rsid w:val="009E4756"/>
    <w:rsid w:val="009E4793"/>
    <w:rsid w:val="009E6023"/>
    <w:rsid w:val="009E6300"/>
    <w:rsid w:val="009E63DC"/>
    <w:rsid w:val="009E6A29"/>
    <w:rsid w:val="009E748C"/>
    <w:rsid w:val="009F0596"/>
    <w:rsid w:val="009F0C2B"/>
    <w:rsid w:val="009F1A4A"/>
    <w:rsid w:val="009F1B34"/>
    <w:rsid w:val="009F2F4E"/>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A00CB5"/>
    <w:rsid w:val="00A00CB8"/>
    <w:rsid w:val="00A02B7E"/>
    <w:rsid w:val="00A02C42"/>
    <w:rsid w:val="00A037D3"/>
    <w:rsid w:val="00A0382E"/>
    <w:rsid w:val="00A0458B"/>
    <w:rsid w:val="00A0468A"/>
    <w:rsid w:val="00A04F41"/>
    <w:rsid w:val="00A053B3"/>
    <w:rsid w:val="00A059DA"/>
    <w:rsid w:val="00A0601E"/>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9E1"/>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419B"/>
    <w:rsid w:val="00A352FC"/>
    <w:rsid w:val="00A35A60"/>
    <w:rsid w:val="00A35D40"/>
    <w:rsid w:val="00A3678C"/>
    <w:rsid w:val="00A36B2B"/>
    <w:rsid w:val="00A36CE3"/>
    <w:rsid w:val="00A3736F"/>
    <w:rsid w:val="00A4050B"/>
    <w:rsid w:val="00A41471"/>
    <w:rsid w:val="00A424B9"/>
    <w:rsid w:val="00A4314C"/>
    <w:rsid w:val="00A43442"/>
    <w:rsid w:val="00A439E8"/>
    <w:rsid w:val="00A44046"/>
    <w:rsid w:val="00A44919"/>
    <w:rsid w:val="00A44BD4"/>
    <w:rsid w:val="00A450AE"/>
    <w:rsid w:val="00A45582"/>
    <w:rsid w:val="00A460DB"/>
    <w:rsid w:val="00A4684E"/>
    <w:rsid w:val="00A46989"/>
    <w:rsid w:val="00A46C5D"/>
    <w:rsid w:val="00A47D88"/>
    <w:rsid w:val="00A50417"/>
    <w:rsid w:val="00A50ED8"/>
    <w:rsid w:val="00A50F0B"/>
    <w:rsid w:val="00A50FCC"/>
    <w:rsid w:val="00A5117B"/>
    <w:rsid w:val="00A513B9"/>
    <w:rsid w:val="00A51631"/>
    <w:rsid w:val="00A51C06"/>
    <w:rsid w:val="00A522E5"/>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905"/>
    <w:rsid w:val="00A66DF8"/>
    <w:rsid w:val="00A67C46"/>
    <w:rsid w:val="00A70768"/>
    <w:rsid w:val="00A70D51"/>
    <w:rsid w:val="00A72578"/>
    <w:rsid w:val="00A72B28"/>
    <w:rsid w:val="00A72B42"/>
    <w:rsid w:val="00A72D48"/>
    <w:rsid w:val="00A7324A"/>
    <w:rsid w:val="00A732BB"/>
    <w:rsid w:val="00A740BA"/>
    <w:rsid w:val="00A748DF"/>
    <w:rsid w:val="00A74945"/>
    <w:rsid w:val="00A75092"/>
    <w:rsid w:val="00A757AD"/>
    <w:rsid w:val="00A764B8"/>
    <w:rsid w:val="00A765B0"/>
    <w:rsid w:val="00A76719"/>
    <w:rsid w:val="00A76805"/>
    <w:rsid w:val="00A768B6"/>
    <w:rsid w:val="00A76966"/>
    <w:rsid w:val="00A76DC2"/>
    <w:rsid w:val="00A8026C"/>
    <w:rsid w:val="00A81173"/>
    <w:rsid w:val="00A81772"/>
    <w:rsid w:val="00A8189B"/>
    <w:rsid w:val="00A81B6F"/>
    <w:rsid w:val="00A82514"/>
    <w:rsid w:val="00A82C74"/>
    <w:rsid w:val="00A83971"/>
    <w:rsid w:val="00A83A89"/>
    <w:rsid w:val="00A83D78"/>
    <w:rsid w:val="00A84071"/>
    <w:rsid w:val="00A84434"/>
    <w:rsid w:val="00A847A8"/>
    <w:rsid w:val="00A84899"/>
    <w:rsid w:val="00A84AD5"/>
    <w:rsid w:val="00A85252"/>
    <w:rsid w:val="00A85CCF"/>
    <w:rsid w:val="00A85E1D"/>
    <w:rsid w:val="00A86452"/>
    <w:rsid w:val="00A86FF5"/>
    <w:rsid w:val="00A875E2"/>
    <w:rsid w:val="00A91EBA"/>
    <w:rsid w:val="00A92258"/>
    <w:rsid w:val="00A92267"/>
    <w:rsid w:val="00A923D6"/>
    <w:rsid w:val="00A937A1"/>
    <w:rsid w:val="00A942BB"/>
    <w:rsid w:val="00A944F3"/>
    <w:rsid w:val="00A94959"/>
    <w:rsid w:val="00A9511D"/>
    <w:rsid w:val="00A95880"/>
    <w:rsid w:val="00A96F01"/>
    <w:rsid w:val="00A9706E"/>
    <w:rsid w:val="00AA1319"/>
    <w:rsid w:val="00AA1DD9"/>
    <w:rsid w:val="00AA218B"/>
    <w:rsid w:val="00AA22FD"/>
    <w:rsid w:val="00AA2C9C"/>
    <w:rsid w:val="00AA2E8F"/>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710"/>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363C"/>
    <w:rsid w:val="00AC46BE"/>
    <w:rsid w:val="00AC4AFC"/>
    <w:rsid w:val="00AC54A4"/>
    <w:rsid w:val="00AC5541"/>
    <w:rsid w:val="00AC5D72"/>
    <w:rsid w:val="00AC641C"/>
    <w:rsid w:val="00AC652C"/>
    <w:rsid w:val="00AC66C1"/>
    <w:rsid w:val="00AC6958"/>
    <w:rsid w:val="00AC739F"/>
    <w:rsid w:val="00AC75A1"/>
    <w:rsid w:val="00AD115F"/>
    <w:rsid w:val="00AD1F7F"/>
    <w:rsid w:val="00AD2996"/>
    <w:rsid w:val="00AD2DAF"/>
    <w:rsid w:val="00AD33A5"/>
    <w:rsid w:val="00AD5220"/>
    <w:rsid w:val="00AD5DDD"/>
    <w:rsid w:val="00AD66BB"/>
    <w:rsid w:val="00AD70B7"/>
    <w:rsid w:val="00AD7582"/>
    <w:rsid w:val="00AD7A1D"/>
    <w:rsid w:val="00AE0687"/>
    <w:rsid w:val="00AE08E4"/>
    <w:rsid w:val="00AE10BE"/>
    <w:rsid w:val="00AE155D"/>
    <w:rsid w:val="00AE15EC"/>
    <w:rsid w:val="00AE23C4"/>
    <w:rsid w:val="00AE3BA7"/>
    <w:rsid w:val="00AE4199"/>
    <w:rsid w:val="00AE4552"/>
    <w:rsid w:val="00AE4893"/>
    <w:rsid w:val="00AE49EB"/>
    <w:rsid w:val="00AE57E8"/>
    <w:rsid w:val="00AE6A11"/>
    <w:rsid w:val="00AE6B12"/>
    <w:rsid w:val="00AE6CD8"/>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57F9"/>
    <w:rsid w:val="00B366B5"/>
    <w:rsid w:val="00B36791"/>
    <w:rsid w:val="00B36823"/>
    <w:rsid w:val="00B36FDB"/>
    <w:rsid w:val="00B37F3C"/>
    <w:rsid w:val="00B42094"/>
    <w:rsid w:val="00B421EE"/>
    <w:rsid w:val="00B42A12"/>
    <w:rsid w:val="00B43651"/>
    <w:rsid w:val="00B438FA"/>
    <w:rsid w:val="00B44354"/>
    <w:rsid w:val="00B45B9F"/>
    <w:rsid w:val="00B45C0C"/>
    <w:rsid w:val="00B46A0E"/>
    <w:rsid w:val="00B470C6"/>
    <w:rsid w:val="00B47443"/>
    <w:rsid w:val="00B47DB6"/>
    <w:rsid w:val="00B47E9A"/>
    <w:rsid w:val="00B526FC"/>
    <w:rsid w:val="00B53C8D"/>
    <w:rsid w:val="00B546C2"/>
    <w:rsid w:val="00B547C9"/>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91"/>
    <w:rsid w:val="00B85EC9"/>
    <w:rsid w:val="00B864AB"/>
    <w:rsid w:val="00B86896"/>
    <w:rsid w:val="00B8697D"/>
    <w:rsid w:val="00B86E78"/>
    <w:rsid w:val="00B87362"/>
    <w:rsid w:val="00B90376"/>
    <w:rsid w:val="00B90787"/>
    <w:rsid w:val="00B90C39"/>
    <w:rsid w:val="00B9199D"/>
    <w:rsid w:val="00B91AC2"/>
    <w:rsid w:val="00B91DB1"/>
    <w:rsid w:val="00B92D3A"/>
    <w:rsid w:val="00B935C3"/>
    <w:rsid w:val="00B93920"/>
    <w:rsid w:val="00B94A2C"/>
    <w:rsid w:val="00B94D13"/>
    <w:rsid w:val="00B95873"/>
    <w:rsid w:val="00B958DF"/>
    <w:rsid w:val="00BA0A73"/>
    <w:rsid w:val="00BA1D5B"/>
    <w:rsid w:val="00BA1FDA"/>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71ED"/>
    <w:rsid w:val="00BC754B"/>
    <w:rsid w:val="00BC75A0"/>
    <w:rsid w:val="00BC7667"/>
    <w:rsid w:val="00BD0A78"/>
    <w:rsid w:val="00BD16C5"/>
    <w:rsid w:val="00BD2A1D"/>
    <w:rsid w:val="00BD34E0"/>
    <w:rsid w:val="00BD3DFF"/>
    <w:rsid w:val="00BD41F9"/>
    <w:rsid w:val="00BD44A6"/>
    <w:rsid w:val="00BD6F58"/>
    <w:rsid w:val="00BD77B4"/>
    <w:rsid w:val="00BD7810"/>
    <w:rsid w:val="00BE03FA"/>
    <w:rsid w:val="00BE08D2"/>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916"/>
    <w:rsid w:val="00BE7F6E"/>
    <w:rsid w:val="00BF0787"/>
    <w:rsid w:val="00BF0936"/>
    <w:rsid w:val="00BF1125"/>
    <w:rsid w:val="00BF1957"/>
    <w:rsid w:val="00BF1E56"/>
    <w:rsid w:val="00BF1F06"/>
    <w:rsid w:val="00BF212D"/>
    <w:rsid w:val="00BF3832"/>
    <w:rsid w:val="00BF3B05"/>
    <w:rsid w:val="00BF40A3"/>
    <w:rsid w:val="00BF453F"/>
    <w:rsid w:val="00BF58A4"/>
    <w:rsid w:val="00BF5D00"/>
    <w:rsid w:val="00BF5F84"/>
    <w:rsid w:val="00BF61C4"/>
    <w:rsid w:val="00BF66F1"/>
    <w:rsid w:val="00BF67AF"/>
    <w:rsid w:val="00BF7820"/>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2E23"/>
    <w:rsid w:val="00C2342A"/>
    <w:rsid w:val="00C23DC9"/>
    <w:rsid w:val="00C242F2"/>
    <w:rsid w:val="00C2651A"/>
    <w:rsid w:val="00C26BB0"/>
    <w:rsid w:val="00C27596"/>
    <w:rsid w:val="00C27ABD"/>
    <w:rsid w:val="00C27AEF"/>
    <w:rsid w:val="00C27E99"/>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D7D"/>
    <w:rsid w:val="00C40DBE"/>
    <w:rsid w:val="00C4130E"/>
    <w:rsid w:val="00C413C3"/>
    <w:rsid w:val="00C4190E"/>
    <w:rsid w:val="00C4441F"/>
    <w:rsid w:val="00C44C03"/>
    <w:rsid w:val="00C456FF"/>
    <w:rsid w:val="00C45801"/>
    <w:rsid w:val="00C45822"/>
    <w:rsid w:val="00C45B84"/>
    <w:rsid w:val="00C45F93"/>
    <w:rsid w:val="00C462CE"/>
    <w:rsid w:val="00C466BF"/>
    <w:rsid w:val="00C46F12"/>
    <w:rsid w:val="00C46FD3"/>
    <w:rsid w:val="00C47ECB"/>
    <w:rsid w:val="00C5006E"/>
    <w:rsid w:val="00C50B04"/>
    <w:rsid w:val="00C50DA0"/>
    <w:rsid w:val="00C51906"/>
    <w:rsid w:val="00C51F9F"/>
    <w:rsid w:val="00C52582"/>
    <w:rsid w:val="00C526BA"/>
    <w:rsid w:val="00C52CDD"/>
    <w:rsid w:val="00C5305E"/>
    <w:rsid w:val="00C538AE"/>
    <w:rsid w:val="00C53CA1"/>
    <w:rsid w:val="00C54060"/>
    <w:rsid w:val="00C54286"/>
    <w:rsid w:val="00C54650"/>
    <w:rsid w:val="00C549C2"/>
    <w:rsid w:val="00C55894"/>
    <w:rsid w:val="00C55CED"/>
    <w:rsid w:val="00C55E31"/>
    <w:rsid w:val="00C5733A"/>
    <w:rsid w:val="00C57941"/>
    <w:rsid w:val="00C60B70"/>
    <w:rsid w:val="00C62BC1"/>
    <w:rsid w:val="00C62C56"/>
    <w:rsid w:val="00C62F43"/>
    <w:rsid w:val="00C6385E"/>
    <w:rsid w:val="00C64BA5"/>
    <w:rsid w:val="00C64D42"/>
    <w:rsid w:val="00C654C1"/>
    <w:rsid w:val="00C654CE"/>
    <w:rsid w:val="00C66AF4"/>
    <w:rsid w:val="00C670DA"/>
    <w:rsid w:val="00C670F5"/>
    <w:rsid w:val="00C67842"/>
    <w:rsid w:val="00C70AD2"/>
    <w:rsid w:val="00C70E40"/>
    <w:rsid w:val="00C71A38"/>
    <w:rsid w:val="00C71ACD"/>
    <w:rsid w:val="00C72644"/>
    <w:rsid w:val="00C726C5"/>
    <w:rsid w:val="00C72A9C"/>
    <w:rsid w:val="00C730A0"/>
    <w:rsid w:val="00C73697"/>
    <w:rsid w:val="00C75F3F"/>
    <w:rsid w:val="00C76EC9"/>
    <w:rsid w:val="00C802A2"/>
    <w:rsid w:val="00C814F9"/>
    <w:rsid w:val="00C815F9"/>
    <w:rsid w:val="00C81C71"/>
    <w:rsid w:val="00C83EC6"/>
    <w:rsid w:val="00C8431A"/>
    <w:rsid w:val="00C8435A"/>
    <w:rsid w:val="00C84726"/>
    <w:rsid w:val="00C84E2E"/>
    <w:rsid w:val="00C84E7A"/>
    <w:rsid w:val="00C8528F"/>
    <w:rsid w:val="00C85EDF"/>
    <w:rsid w:val="00C86916"/>
    <w:rsid w:val="00C8719C"/>
    <w:rsid w:val="00C874A8"/>
    <w:rsid w:val="00C9098A"/>
    <w:rsid w:val="00C90ACC"/>
    <w:rsid w:val="00C92DEE"/>
    <w:rsid w:val="00C93E73"/>
    <w:rsid w:val="00C945B9"/>
    <w:rsid w:val="00C94A0B"/>
    <w:rsid w:val="00C95627"/>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B040B"/>
    <w:rsid w:val="00CB0A4F"/>
    <w:rsid w:val="00CB1ACC"/>
    <w:rsid w:val="00CB1BA0"/>
    <w:rsid w:val="00CB26D3"/>
    <w:rsid w:val="00CB2A82"/>
    <w:rsid w:val="00CB35B0"/>
    <w:rsid w:val="00CB3651"/>
    <w:rsid w:val="00CB386D"/>
    <w:rsid w:val="00CB3F92"/>
    <w:rsid w:val="00CB441F"/>
    <w:rsid w:val="00CB45D1"/>
    <w:rsid w:val="00CB48AC"/>
    <w:rsid w:val="00CB4EB2"/>
    <w:rsid w:val="00CB4ED4"/>
    <w:rsid w:val="00CB58AD"/>
    <w:rsid w:val="00CB59D1"/>
    <w:rsid w:val="00CB5F11"/>
    <w:rsid w:val="00CB676F"/>
    <w:rsid w:val="00CB7156"/>
    <w:rsid w:val="00CB746E"/>
    <w:rsid w:val="00CB767C"/>
    <w:rsid w:val="00CB768C"/>
    <w:rsid w:val="00CB7BA4"/>
    <w:rsid w:val="00CC030C"/>
    <w:rsid w:val="00CC05BB"/>
    <w:rsid w:val="00CC0778"/>
    <w:rsid w:val="00CC2632"/>
    <w:rsid w:val="00CC294E"/>
    <w:rsid w:val="00CC2A0D"/>
    <w:rsid w:val="00CC30EF"/>
    <w:rsid w:val="00CC3409"/>
    <w:rsid w:val="00CC4862"/>
    <w:rsid w:val="00CC5833"/>
    <w:rsid w:val="00CC5A2F"/>
    <w:rsid w:val="00CC6B6D"/>
    <w:rsid w:val="00CC7DD7"/>
    <w:rsid w:val="00CD0159"/>
    <w:rsid w:val="00CD05E1"/>
    <w:rsid w:val="00CD0915"/>
    <w:rsid w:val="00CD142B"/>
    <w:rsid w:val="00CD1AA5"/>
    <w:rsid w:val="00CD2647"/>
    <w:rsid w:val="00CD34C1"/>
    <w:rsid w:val="00CD3D4A"/>
    <w:rsid w:val="00CD41DB"/>
    <w:rsid w:val="00CD4393"/>
    <w:rsid w:val="00CD4603"/>
    <w:rsid w:val="00CD4B72"/>
    <w:rsid w:val="00CD4FFB"/>
    <w:rsid w:val="00CD5350"/>
    <w:rsid w:val="00CD54DD"/>
    <w:rsid w:val="00CD710E"/>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0E77"/>
    <w:rsid w:val="00D0293A"/>
    <w:rsid w:val="00D02BA4"/>
    <w:rsid w:val="00D02F5F"/>
    <w:rsid w:val="00D03350"/>
    <w:rsid w:val="00D036B9"/>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23C5"/>
    <w:rsid w:val="00D52D27"/>
    <w:rsid w:val="00D533E0"/>
    <w:rsid w:val="00D53DB7"/>
    <w:rsid w:val="00D5401D"/>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8C1"/>
    <w:rsid w:val="00D75977"/>
    <w:rsid w:val="00D76477"/>
    <w:rsid w:val="00D7677E"/>
    <w:rsid w:val="00D76E15"/>
    <w:rsid w:val="00D77379"/>
    <w:rsid w:val="00D77785"/>
    <w:rsid w:val="00D777F2"/>
    <w:rsid w:val="00D80490"/>
    <w:rsid w:val="00D81A7F"/>
    <w:rsid w:val="00D824B8"/>
    <w:rsid w:val="00D82CA2"/>
    <w:rsid w:val="00D831E2"/>
    <w:rsid w:val="00D8389B"/>
    <w:rsid w:val="00D84618"/>
    <w:rsid w:val="00D85158"/>
    <w:rsid w:val="00D8563F"/>
    <w:rsid w:val="00D85717"/>
    <w:rsid w:val="00D85764"/>
    <w:rsid w:val="00D860A1"/>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BFD"/>
    <w:rsid w:val="00D97B4D"/>
    <w:rsid w:val="00D97F53"/>
    <w:rsid w:val="00DA0167"/>
    <w:rsid w:val="00DA11A7"/>
    <w:rsid w:val="00DA1826"/>
    <w:rsid w:val="00DA1939"/>
    <w:rsid w:val="00DA3247"/>
    <w:rsid w:val="00DA335B"/>
    <w:rsid w:val="00DA3D13"/>
    <w:rsid w:val="00DA42D4"/>
    <w:rsid w:val="00DA4603"/>
    <w:rsid w:val="00DA62F6"/>
    <w:rsid w:val="00DA743C"/>
    <w:rsid w:val="00DA7602"/>
    <w:rsid w:val="00DB056E"/>
    <w:rsid w:val="00DB1DDB"/>
    <w:rsid w:val="00DB25CC"/>
    <w:rsid w:val="00DB3503"/>
    <w:rsid w:val="00DB4041"/>
    <w:rsid w:val="00DB45CA"/>
    <w:rsid w:val="00DB47A9"/>
    <w:rsid w:val="00DB48E6"/>
    <w:rsid w:val="00DB49AF"/>
    <w:rsid w:val="00DB588B"/>
    <w:rsid w:val="00DB5C04"/>
    <w:rsid w:val="00DB654B"/>
    <w:rsid w:val="00DB6BB8"/>
    <w:rsid w:val="00DB7CAB"/>
    <w:rsid w:val="00DC00E4"/>
    <w:rsid w:val="00DC071D"/>
    <w:rsid w:val="00DC0A3D"/>
    <w:rsid w:val="00DC1445"/>
    <w:rsid w:val="00DC17A4"/>
    <w:rsid w:val="00DC1836"/>
    <w:rsid w:val="00DC2AC0"/>
    <w:rsid w:val="00DC331C"/>
    <w:rsid w:val="00DC5B1E"/>
    <w:rsid w:val="00DC5CE4"/>
    <w:rsid w:val="00DC7593"/>
    <w:rsid w:val="00DD0542"/>
    <w:rsid w:val="00DD13AB"/>
    <w:rsid w:val="00DD1683"/>
    <w:rsid w:val="00DD1B2C"/>
    <w:rsid w:val="00DD2617"/>
    <w:rsid w:val="00DD2B93"/>
    <w:rsid w:val="00DD3369"/>
    <w:rsid w:val="00DD34DF"/>
    <w:rsid w:val="00DD35F0"/>
    <w:rsid w:val="00DD3AD7"/>
    <w:rsid w:val="00DD3E59"/>
    <w:rsid w:val="00DD40CA"/>
    <w:rsid w:val="00DD4516"/>
    <w:rsid w:val="00DD5328"/>
    <w:rsid w:val="00DD5B4F"/>
    <w:rsid w:val="00DD5B80"/>
    <w:rsid w:val="00DD5FA6"/>
    <w:rsid w:val="00DD63CA"/>
    <w:rsid w:val="00DD7204"/>
    <w:rsid w:val="00DD75EA"/>
    <w:rsid w:val="00DD7BEA"/>
    <w:rsid w:val="00DD7DA7"/>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D3E"/>
    <w:rsid w:val="00DF0BD0"/>
    <w:rsid w:val="00DF109B"/>
    <w:rsid w:val="00DF11EF"/>
    <w:rsid w:val="00DF1A04"/>
    <w:rsid w:val="00DF1F4E"/>
    <w:rsid w:val="00DF261E"/>
    <w:rsid w:val="00DF298F"/>
    <w:rsid w:val="00DF2BB8"/>
    <w:rsid w:val="00DF3C22"/>
    <w:rsid w:val="00DF3EA0"/>
    <w:rsid w:val="00DF407B"/>
    <w:rsid w:val="00DF4605"/>
    <w:rsid w:val="00DF5E4F"/>
    <w:rsid w:val="00DF69B2"/>
    <w:rsid w:val="00DF773C"/>
    <w:rsid w:val="00DF7FA9"/>
    <w:rsid w:val="00E00351"/>
    <w:rsid w:val="00E0076D"/>
    <w:rsid w:val="00E00844"/>
    <w:rsid w:val="00E00CDB"/>
    <w:rsid w:val="00E013BB"/>
    <w:rsid w:val="00E013BC"/>
    <w:rsid w:val="00E02F2D"/>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E89"/>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2130"/>
    <w:rsid w:val="00E330C2"/>
    <w:rsid w:val="00E34A46"/>
    <w:rsid w:val="00E371FD"/>
    <w:rsid w:val="00E4023D"/>
    <w:rsid w:val="00E40809"/>
    <w:rsid w:val="00E40A19"/>
    <w:rsid w:val="00E41104"/>
    <w:rsid w:val="00E41C0A"/>
    <w:rsid w:val="00E42760"/>
    <w:rsid w:val="00E42C24"/>
    <w:rsid w:val="00E42D83"/>
    <w:rsid w:val="00E42D89"/>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7C7D"/>
    <w:rsid w:val="00E9054C"/>
    <w:rsid w:val="00E915F8"/>
    <w:rsid w:val="00E91D21"/>
    <w:rsid w:val="00E93649"/>
    <w:rsid w:val="00E9469F"/>
    <w:rsid w:val="00E95054"/>
    <w:rsid w:val="00E95394"/>
    <w:rsid w:val="00E95503"/>
    <w:rsid w:val="00E969CE"/>
    <w:rsid w:val="00EA0223"/>
    <w:rsid w:val="00EA1723"/>
    <w:rsid w:val="00EA28DD"/>
    <w:rsid w:val="00EA2D28"/>
    <w:rsid w:val="00EA410C"/>
    <w:rsid w:val="00EA447A"/>
    <w:rsid w:val="00EA470B"/>
    <w:rsid w:val="00EA4E8F"/>
    <w:rsid w:val="00EA534C"/>
    <w:rsid w:val="00EA6141"/>
    <w:rsid w:val="00EA62B1"/>
    <w:rsid w:val="00EA76B8"/>
    <w:rsid w:val="00EA7E18"/>
    <w:rsid w:val="00EB0143"/>
    <w:rsid w:val="00EB031C"/>
    <w:rsid w:val="00EB043B"/>
    <w:rsid w:val="00EB0D7B"/>
    <w:rsid w:val="00EB182C"/>
    <w:rsid w:val="00EB1C23"/>
    <w:rsid w:val="00EB1D5B"/>
    <w:rsid w:val="00EB1E14"/>
    <w:rsid w:val="00EB4FC7"/>
    <w:rsid w:val="00EB5891"/>
    <w:rsid w:val="00EB5DD8"/>
    <w:rsid w:val="00EB61FA"/>
    <w:rsid w:val="00EB63E6"/>
    <w:rsid w:val="00EB6AC6"/>
    <w:rsid w:val="00EB6B9D"/>
    <w:rsid w:val="00EB7726"/>
    <w:rsid w:val="00EC0869"/>
    <w:rsid w:val="00EC08F7"/>
    <w:rsid w:val="00EC12B2"/>
    <w:rsid w:val="00EC1C4B"/>
    <w:rsid w:val="00EC251E"/>
    <w:rsid w:val="00EC3926"/>
    <w:rsid w:val="00EC3F1E"/>
    <w:rsid w:val="00EC4CF2"/>
    <w:rsid w:val="00EC50BF"/>
    <w:rsid w:val="00EC6A19"/>
    <w:rsid w:val="00EC6BC4"/>
    <w:rsid w:val="00EC7C89"/>
    <w:rsid w:val="00EC7D87"/>
    <w:rsid w:val="00ED03ED"/>
    <w:rsid w:val="00ED09E3"/>
    <w:rsid w:val="00ED0BBF"/>
    <w:rsid w:val="00ED2359"/>
    <w:rsid w:val="00ED262E"/>
    <w:rsid w:val="00ED2FA4"/>
    <w:rsid w:val="00ED34FB"/>
    <w:rsid w:val="00ED3D64"/>
    <w:rsid w:val="00ED450A"/>
    <w:rsid w:val="00ED4952"/>
    <w:rsid w:val="00ED5782"/>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65DE"/>
    <w:rsid w:val="00EF6C38"/>
    <w:rsid w:val="00EF70CA"/>
    <w:rsid w:val="00EF77F5"/>
    <w:rsid w:val="00F003A6"/>
    <w:rsid w:val="00F01F0C"/>
    <w:rsid w:val="00F0276E"/>
    <w:rsid w:val="00F02F0E"/>
    <w:rsid w:val="00F0487F"/>
    <w:rsid w:val="00F050A4"/>
    <w:rsid w:val="00F057C8"/>
    <w:rsid w:val="00F05D3E"/>
    <w:rsid w:val="00F0685C"/>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7A48"/>
    <w:rsid w:val="00F3027C"/>
    <w:rsid w:val="00F30567"/>
    <w:rsid w:val="00F31C57"/>
    <w:rsid w:val="00F31DAA"/>
    <w:rsid w:val="00F3212B"/>
    <w:rsid w:val="00F323CE"/>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2406"/>
    <w:rsid w:val="00F424BB"/>
    <w:rsid w:val="00F43AFE"/>
    <w:rsid w:val="00F43C58"/>
    <w:rsid w:val="00F4426C"/>
    <w:rsid w:val="00F44D81"/>
    <w:rsid w:val="00F456E3"/>
    <w:rsid w:val="00F45703"/>
    <w:rsid w:val="00F45747"/>
    <w:rsid w:val="00F459CB"/>
    <w:rsid w:val="00F45DA7"/>
    <w:rsid w:val="00F46102"/>
    <w:rsid w:val="00F46B40"/>
    <w:rsid w:val="00F4750C"/>
    <w:rsid w:val="00F4799B"/>
    <w:rsid w:val="00F50388"/>
    <w:rsid w:val="00F50965"/>
    <w:rsid w:val="00F51FA5"/>
    <w:rsid w:val="00F5375C"/>
    <w:rsid w:val="00F53E33"/>
    <w:rsid w:val="00F546C5"/>
    <w:rsid w:val="00F54DAB"/>
    <w:rsid w:val="00F55599"/>
    <w:rsid w:val="00F556F3"/>
    <w:rsid w:val="00F55F2F"/>
    <w:rsid w:val="00F568DB"/>
    <w:rsid w:val="00F569AD"/>
    <w:rsid w:val="00F56AAC"/>
    <w:rsid w:val="00F57669"/>
    <w:rsid w:val="00F57A8D"/>
    <w:rsid w:val="00F603C1"/>
    <w:rsid w:val="00F6101D"/>
    <w:rsid w:val="00F62168"/>
    <w:rsid w:val="00F6245A"/>
    <w:rsid w:val="00F631CC"/>
    <w:rsid w:val="00F642A5"/>
    <w:rsid w:val="00F645C3"/>
    <w:rsid w:val="00F6493D"/>
    <w:rsid w:val="00F65292"/>
    <w:rsid w:val="00F65A6C"/>
    <w:rsid w:val="00F65C6F"/>
    <w:rsid w:val="00F65E84"/>
    <w:rsid w:val="00F700CC"/>
    <w:rsid w:val="00F70580"/>
    <w:rsid w:val="00F7111D"/>
    <w:rsid w:val="00F7161F"/>
    <w:rsid w:val="00F71D55"/>
    <w:rsid w:val="00F71DB1"/>
    <w:rsid w:val="00F7203A"/>
    <w:rsid w:val="00F722CB"/>
    <w:rsid w:val="00F73C02"/>
    <w:rsid w:val="00F74DB8"/>
    <w:rsid w:val="00F7588B"/>
    <w:rsid w:val="00F7668D"/>
    <w:rsid w:val="00F773F9"/>
    <w:rsid w:val="00F77AD6"/>
    <w:rsid w:val="00F80622"/>
    <w:rsid w:val="00F810C8"/>
    <w:rsid w:val="00F812AC"/>
    <w:rsid w:val="00F812EC"/>
    <w:rsid w:val="00F8235F"/>
    <w:rsid w:val="00F82B9D"/>
    <w:rsid w:val="00F835C7"/>
    <w:rsid w:val="00F83B8A"/>
    <w:rsid w:val="00F845BA"/>
    <w:rsid w:val="00F8468D"/>
    <w:rsid w:val="00F846CE"/>
    <w:rsid w:val="00F859D5"/>
    <w:rsid w:val="00F8626F"/>
    <w:rsid w:val="00F86B69"/>
    <w:rsid w:val="00F86C3B"/>
    <w:rsid w:val="00F86C52"/>
    <w:rsid w:val="00F86E1F"/>
    <w:rsid w:val="00F90184"/>
    <w:rsid w:val="00F90B9B"/>
    <w:rsid w:val="00F90BA3"/>
    <w:rsid w:val="00F90F02"/>
    <w:rsid w:val="00F90FF8"/>
    <w:rsid w:val="00F91268"/>
    <w:rsid w:val="00F91761"/>
    <w:rsid w:val="00F92995"/>
    <w:rsid w:val="00F9342E"/>
    <w:rsid w:val="00F936BD"/>
    <w:rsid w:val="00F93D69"/>
    <w:rsid w:val="00F9476A"/>
    <w:rsid w:val="00F95CD5"/>
    <w:rsid w:val="00F95F4C"/>
    <w:rsid w:val="00F96224"/>
    <w:rsid w:val="00F96F30"/>
    <w:rsid w:val="00F972D3"/>
    <w:rsid w:val="00F97E83"/>
    <w:rsid w:val="00FA0A99"/>
    <w:rsid w:val="00FA0B3A"/>
    <w:rsid w:val="00FA1E31"/>
    <w:rsid w:val="00FA24F0"/>
    <w:rsid w:val="00FA33B8"/>
    <w:rsid w:val="00FA5769"/>
    <w:rsid w:val="00FA63D7"/>
    <w:rsid w:val="00FA6974"/>
    <w:rsid w:val="00FA724F"/>
    <w:rsid w:val="00FA7E8A"/>
    <w:rsid w:val="00FB0A1B"/>
    <w:rsid w:val="00FB251C"/>
    <w:rsid w:val="00FB2C92"/>
    <w:rsid w:val="00FB2EAF"/>
    <w:rsid w:val="00FB307B"/>
    <w:rsid w:val="00FB36F7"/>
    <w:rsid w:val="00FB3CC3"/>
    <w:rsid w:val="00FB547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5103"/>
    <w:rsid w:val="00FD5472"/>
    <w:rsid w:val="00FD6690"/>
    <w:rsid w:val="00FD6D0E"/>
    <w:rsid w:val="00FD6F7B"/>
    <w:rsid w:val="00FD7A2A"/>
    <w:rsid w:val="00FE1203"/>
    <w:rsid w:val="00FE174B"/>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391"/>
    <w:rsid w:val="00FF195C"/>
    <w:rsid w:val="00FF1C38"/>
    <w:rsid w:val="00FF29A4"/>
    <w:rsid w:val="00FF3358"/>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489EA9A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20252"/>
    <w:rPr>
      <w:sz w:val="24"/>
      <w:szCs w:val="24"/>
    </w:rPr>
  </w:style>
  <w:style w:type="paragraph" w:styleId="1">
    <w:name w:val="heading 1"/>
    <w:basedOn w:val="a"/>
    <w:next w:val="a"/>
    <w:link w:val="10"/>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0"/>
    <w:qFormat/>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0"/>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0"/>
    <w:uiPriority w:val="9"/>
    <w:qFormat/>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0"/>
    <w:uiPriority w:val="9"/>
    <w:qFormat/>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widowControl w:val="0"/>
      <w:spacing w:line="400" w:lineRule="exact"/>
      <w:ind w:firstLineChars="200" w:firstLine="800"/>
    </w:pPr>
    <w:rPr>
      <w:kern w:val="2"/>
    </w:rPr>
  </w:style>
  <w:style w:type="paragraph" w:styleId="7">
    <w:name w:val="toc 7"/>
    <w:basedOn w:val="a"/>
    <w:next w:val="a"/>
    <w:uiPriority w:val="39"/>
    <w:unhideWhenUsed/>
    <w:pPr>
      <w:widowControl w:val="0"/>
      <w:spacing w:line="400" w:lineRule="exact"/>
      <w:ind w:left="1440" w:firstLineChars="200" w:firstLine="800"/>
    </w:pPr>
    <w:rPr>
      <w:rFonts w:ascii="Cambria" w:hAnsi="Cambria"/>
      <w:kern w:val="2"/>
      <w:sz w:val="18"/>
      <w:szCs w:val="18"/>
    </w:rPr>
  </w:style>
  <w:style w:type="paragraph" w:styleId="a7">
    <w:name w:val="caption"/>
    <w:basedOn w:val="a"/>
    <w:next w:val="a"/>
    <w:link w:val="a8"/>
    <w:unhideWhenUsed/>
    <w:qFormat/>
    <w:pPr>
      <w:spacing w:beforeLines="50" w:before="50" w:afterLines="50" w:after="50"/>
      <w:jc w:val="center"/>
    </w:pPr>
    <w:rPr>
      <w:b/>
      <w:bCs/>
      <w:szCs w:val="18"/>
      <w:lang w:val="en-GB" w:eastAsia="en-GB"/>
    </w:rPr>
  </w:style>
  <w:style w:type="paragraph" w:styleId="a9">
    <w:name w:val="Document Map"/>
    <w:basedOn w:val="a"/>
    <w:link w:val="aa"/>
    <w:uiPriority w:val="99"/>
    <w:unhideWhenUsed/>
    <w:pPr>
      <w:widowControl w:val="0"/>
      <w:spacing w:line="400" w:lineRule="exact"/>
      <w:ind w:firstLineChars="200" w:firstLine="800"/>
      <w:jc w:val="both"/>
    </w:pPr>
    <w:rPr>
      <w:rFonts w:ascii="Heiti SC Light" w:eastAsia="Heiti SC Light"/>
      <w:kern w:val="2"/>
    </w:rPr>
  </w:style>
  <w:style w:type="paragraph" w:styleId="ab">
    <w:name w:val="Body Text"/>
    <w:basedOn w:val="a"/>
    <w:link w:val="ac"/>
    <w:unhideWhenUsed/>
    <w:pPr>
      <w:widowControl w:val="0"/>
      <w:spacing w:line="320" w:lineRule="exact"/>
      <w:ind w:left="800" w:hangingChars="200" w:hanging="800"/>
      <w:jc w:val="both"/>
    </w:pPr>
    <w:rPr>
      <w:kern w:val="2"/>
      <w:sz w:val="21"/>
      <w:szCs w:val="22"/>
    </w:rPr>
  </w:style>
  <w:style w:type="paragraph" w:styleId="51">
    <w:name w:val="toc 5"/>
    <w:basedOn w:val="a"/>
    <w:next w:val="a"/>
    <w:uiPriority w:val="39"/>
    <w:unhideWhenUsed/>
    <w:pPr>
      <w:widowControl w:val="0"/>
      <w:spacing w:line="400" w:lineRule="exact"/>
      <w:ind w:left="960" w:firstLineChars="200" w:firstLine="800"/>
    </w:pPr>
    <w:rPr>
      <w:rFonts w:ascii="Cambria" w:hAnsi="Cambria"/>
      <w:kern w:val="2"/>
      <w:sz w:val="18"/>
      <w:szCs w:val="18"/>
    </w:rPr>
  </w:style>
  <w:style w:type="paragraph" w:styleId="31">
    <w:name w:val="toc 3"/>
    <w:basedOn w:val="a"/>
    <w:next w:val="a"/>
    <w:uiPriority w:val="39"/>
    <w:unhideWhenUsed/>
    <w:pPr>
      <w:widowControl w:val="0"/>
      <w:spacing w:before="100"/>
      <w:ind w:leftChars="400" w:left="960"/>
      <w:jc w:val="both"/>
    </w:pPr>
    <w:rPr>
      <w:rFonts w:ascii="Cambria" w:hAnsi="Cambria"/>
      <w:kern w:val="2"/>
      <w:sz w:val="21"/>
      <w:szCs w:val="22"/>
    </w:rPr>
  </w:style>
  <w:style w:type="paragraph" w:styleId="ad">
    <w:name w:val="Plain Text"/>
    <w:basedOn w:val="a"/>
    <w:link w:val="ae"/>
    <w:pPr>
      <w:widowControl w:val="0"/>
      <w:spacing w:before="120" w:after="120"/>
      <w:jc w:val="center"/>
    </w:pPr>
    <w:rPr>
      <w:rFonts w:ascii="宋体" w:hAnsi="宋体"/>
      <w:kern w:val="2"/>
      <w:sz w:val="21"/>
      <w:szCs w:val="20"/>
    </w:rPr>
  </w:style>
  <w:style w:type="paragraph" w:styleId="8">
    <w:name w:val="toc 8"/>
    <w:basedOn w:val="a"/>
    <w:next w:val="a"/>
    <w:uiPriority w:val="39"/>
    <w:unhideWhenUsed/>
    <w:pPr>
      <w:widowControl w:val="0"/>
      <w:spacing w:line="400" w:lineRule="exact"/>
      <w:ind w:left="1680" w:firstLineChars="200" w:firstLine="800"/>
    </w:pPr>
    <w:rPr>
      <w:rFonts w:ascii="Cambria" w:hAnsi="Cambria"/>
      <w:kern w:val="2"/>
      <w:sz w:val="18"/>
      <w:szCs w:val="18"/>
    </w:rPr>
  </w:style>
  <w:style w:type="paragraph" w:styleId="21">
    <w:name w:val="Body Text Indent 2"/>
    <w:basedOn w:val="a"/>
    <w:link w:val="22"/>
    <w:pPr>
      <w:widowControl w:val="0"/>
      <w:spacing w:before="120" w:after="240"/>
      <w:ind w:firstLineChars="200" w:firstLine="800"/>
      <w:jc w:val="center"/>
    </w:pPr>
    <w:rPr>
      <w:kern w:val="2"/>
      <w:sz w:val="21"/>
      <w:szCs w:val="22"/>
    </w:rPr>
  </w:style>
  <w:style w:type="paragraph" w:styleId="af">
    <w:name w:val="Balloon Text"/>
    <w:basedOn w:val="a"/>
    <w:link w:val="af0"/>
    <w:uiPriority w:val="99"/>
    <w:unhideWhenUsed/>
    <w:pPr>
      <w:widowControl w:val="0"/>
      <w:ind w:firstLineChars="200" w:firstLine="800"/>
      <w:jc w:val="both"/>
    </w:pPr>
    <w:rPr>
      <w:rFonts w:ascii="Heiti SC Light" w:eastAsia="Heiti SC Light"/>
      <w:kern w:val="2"/>
      <w:sz w:val="18"/>
      <w:szCs w:val="18"/>
    </w:rPr>
  </w:style>
  <w:style w:type="paragraph" w:styleId="af1">
    <w:name w:val="footer"/>
    <w:basedOn w:val="a"/>
    <w:link w:val="af2"/>
    <w:uiPriority w:val="99"/>
    <w:unhideWhenUsed/>
    <w:pPr>
      <w:widowControl w:val="0"/>
      <w:tabs>
        <w:tab w:val="center" w:pos="4153"/>
        <w:tab w:val="right" w:pos="8306"/>
      </w:tabs>
      <w:snapToGrid w:val="0"/>
      <w:spacing w:line="400" w:lineRule="exact"/>
      <w:ind w:firstLineChars="200" w:firstLine="800"/>
    </w:pPr>
    <w:rPr>
      <w:sz w:val="18"/>
      <w:szCs w:val="18"/>
    </w:rPr>
  </w:style>
  <w:style w:type="paragraph" w:styleId="af3">
    <w:name w:val="header"/>
    <w:basedOn w:val="a"/>
    <w:link w:val="af4"/>
    <w:uiPriority w:val="99"/>
    <w:unhideWhenUsed/>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1">
    <w:name w:val="toc 1"/>
    <w:basedOn w:val="a"/>
    <w:next w:val="a"/>
    <w:uiPriority w:val="39"/>
    <w:unhideWhenUsed/>
    <w:pPr>
      <w:widowControl w:val="0"/>
      <w:spacing w:before="120"/>
      <w:jc w:val="both"/>
    </w:pPr>
    <w:rPr>
      <w:rFonts w:ascii="Cambria" w:hAnsi="Cambria"/>
      <w:caps/>
      <w:kern w:val="2"/>
      <w:sz w:val="28"/>
      <w:szCs w:val="22"/>
    </w:rPr>
  </w:style>
  <w:style w:type="paragraph" w:styleId="41">
    <w:name w:val="toc 4"/>
    <w:basedOn w:val="a"/>
    <w:next w:val="a"/>
    <w:uiPriority w:val="39"/>
    <w:unhideWhenUsed/>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pPr>
      <w:widowControl w:val="0"/>
      <w:spacing w:line="400" w:lineRule="exact"/>
      <w:ind w:left="1200" w:firstLineChars="200" w:firstLine="800"/>
    </w:pPr>
    <w:rPr>
      <w:rFonts w:ascii="Cambria" w:hAnsi="Cambria"/>
      <w:kern w:val="2"/>
      <w:sz w:val="18"/>
      <w:szCs w:val="18"/>
    </w:rPr>
  </w:style>
  <w:style w:type="paragraph" w:styleId="23">
    <w:name w:val="toc 2"/>
    <w:basedOn w:val="a"/>
    <w:next w:val="a"/>
    <w:uiPriority w:val="39"/>
    <w:unhideWhenUsed/>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pPr>
      <w:widowControl w:val="0"/>
      <w:spacing w:line="400" w:lineRule="exact"/>
      <w:ind w:left="1920" w:firstLineChars="200" w:firstLine="800"/>
    </w:pPr>
    <w:rPr>
      <w:rFonts w:ascii="Cambria" w:hAnsi="Cambria"/>
      <w:kern w:val="2"/>
      <w:sz w:val="18"/>
      <w:szCs w:val="18"/>
    </w:rPr>
  </w:style>
  <w:style w:type="paragraph" w:styleId="af5">
    <w:name w:val="Normal (Web)"/>
    <w:basedOn w:val="a"/>
    <w:uiPriority w:val="99"/>
    <w:unhideWhenUsed/>
    <w:pPr>
      <w:widowControl w:val="0"/>
      <w:spacing w:before="100" w:beforeAutospacing="1" w:after="100" w:afterAutospacing="1" w:line="400" w:lineRule="exact"/>
      <w:ind w:firstLineChars="200" w:firstLine="800"/>
    </w:p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widowControl w:val="0"/>
      <w:spacing w:line="360" w:lineRule="auto"/>
      <w:ind w:firstLineChars="200" w:firstLine="800"/>
      <w:jc w:val="center"/>
    </w:pPr>
    <w:rPr>
      <w:b/>
      <w:kern w:val="2"/>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widowControl w:val="0"/>
      <w:spacing w:line="360" w:lineRule="auto"/>
      <w:ind w:firstLineChars="200" w:firstLine="480"/>
      <w:jc w:val="center"/>
    </w:pPr>
    <w:rPr>
      <w:kern w:val="2"/>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pPr>
      <w:widowControl w:val="0"/>
      <w:spacing w:line="400" w:lineRule="exact"/>
      <w:ind w:firstLineChars="200" w:firstLine="420"/>
      <w:jc w:val="both"/>
    </w:pPr>
    <w:rPr>
      <w:kern w:val="2"/>
    </w:r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rPr>
  </w:style>
  <w:style w:type="character" w:customStyle="1" w:styleId="PlaceholderText1">
    <w:name w:val="Placeholder Text1"/>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f">
    <w:name w:val="Placeholder Text"/>
    <w:uiPriority w:val="99"/>
    <w:semiHidden/>
    <w:rsid w:val="001B4929"/>
    <w:rPr>
      <w:color w:val="808080"/>
    </w:rPr>
  </w:style>
  <w:style w:type="paragraph" w:styleId="aff0">
    <w:name w:val="List Paragraph"/>
    <w:basedOn w:val="a"/>
    <w:uiPriority w:val="99"/>
    <w:rsid w:val="00922C2B"/>
    <w:pPr>
      <w:widowControl w:val="0"/>
      <w:spacing w:line="400" w:lineRule="exact"/>
      <w:ind w:firstLineChars="200" w:firstLine="420"/>
      <w:jc w:val="both"/>
    </w:pPr>
    <w:rPr>
      <w:kern w:val="2"/>
    </w:rPr>
  </w:style>
  <w:style w:type="paragraph" w:styleId="aff1">
    <w:name w:val="Revision"/>
    <w:hidden/>
    <w:uiPriority w:val="99"/>
    <w:semiHidden/>
    <w:rsid w:val="0002025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theme" Target="theme/theme1.xml"/><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58" Type="http://schemas.openxmlformats.org/officeDocument/2006/relationships/header" Target="header7.xml"/><Relationship Id="rId59" Type="http://schemas.openxmlformats.org/officeDocument/2006/relationships/footer" Target="footer7.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jpe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header" Target="header8.xml"/><Relationship Id="rId61" Type="http://schemas.openxmlformats.org/officeDocument/2006/relationships/header" Target="header9.xml"/><Relationship Id="rId62" Type="http://schemas.openxmlformats.org/officeDocument/2006/relationships/fontTable" Target="fontTable.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ng/Downloads/&#27605;&#19994;&#35770;&#25991;&#21021;&#31295;-&#24352;&#2342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6AC90C-3793-6742-B80A-B80028774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毕业论文初稿-张宁.dotx</Template>
  <TotalTime>368</TotalTime>
  <Pages>59</Pages>
  <Words>7692</Words>
  <Characters>43847</Characters>
  <Application>Microsoft Macintosh Word</Application>
  <DocSecurity>0</DocSecurity>
  <Lines>365</Lines>
  <Paragraphs>102</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51437</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Microsoft Office 用户</cp:lastModifiedBy>
  <cp:revision>454</cp:revision>
  <cp:lastPrinted>2017-09-12T08:42:00Z</cp:lastPrinted>
  <dcterms:created xsi:type="dcterms:W3CDTF">2017-09-18T10:28:00Z</dcterms:created>
  <dcterms:modified xsi:type="dcterms:W3CDTF">2017-09-19T00:24:00Z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